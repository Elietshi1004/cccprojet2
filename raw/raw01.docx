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773E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bookmarkStart w:id="0" w:name="_Toc511701228"/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7A4B87E5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0A161DFD" w14:textId="77777777" w:rsidTr="002054FC">
        <w:tc>
          <w:tcPr>
            <w:tcW w:w="934" w:type="dxa"/>
            <w:gridSpan w:val="3"/>
            <w:hideMark/>
          </w:tcPr>
          <w:p w14:paraId="3EA95E7E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029ADCD2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26E8EF95" w14:textId="77777777" w:rsidTr="002054FC">
        <w:tc>
          <w:tcPr>
            <w:tcW w:w="766" w:type="dxa"/>
            <w:hideMark/>
          </w:tcPr>
          <w:p w14:paraId="0D892126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60C955AE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2573D18A" w14:textId="77777777" w:rsidTr="002054FC">
        <w:tc>
          <w:tcPr>
            <w:tcW w:w="920" w:type="dxa"/>
            <w:gridSpan w:val="2"/>
            <w:hideMark/>
          </w:tcPr>
          <w:p w14:paraId="513BF08F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03887818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VA/FK, 17/02/2025 17:42:15</w:t>
            </w:r>
          </w:p>
        </w:tc>
      </w:tr>
      <w:tr w:rsidR="00D907BA" w:rsidRPr="005C22C5" w14:paraId="53B3BE16" w14:textId="77777777" w:rsidTr="002054FC">
        <w:tc>
          <w:tcPr>
            <w:tcW w:w="1733" w:type="dxa"/>
            <w:gridSpan w:val="5"/>
            <w:hideMark/>
          </w:tcPr>
          <w:p w14:paraId="673A6409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461CA35B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D907BA" w14:paraId="2C580AAC" w14:textId="77777777" w:rsidTr="002054FC">
        <w:tc>
          <w:tcPr>
            <w:tcW w:w="1495" w:type="dxa"/>
            <w:gridSpan w:val="4"/>
            <w:hideMark/>
          </w:tcPr>
          <w:p w14:paraId="31903EA4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05BFDB98" w14:textId="77777777" w:rsidR="00D907BA" w:rsidRPr="005D1757" w:rsidRDefault="00D907BA" w:rsidP="00D907BA">
            <w:r>
              <w:t>Mode 3, Conclusion : comply</w:t>
            </w:r>
          </w:p>
        </w:tc>
      </w:tr>
    </w:tbl>
    <w:p w14:paraId="489E21A8" w14:textId="46D53760" w:rsidR="00D907BA" w:rsidRPr="005C7D4E" w:rsidRDefault="00D907BA" w:rsidP="00D907BA">
      <w:r w:rsidRPr="007F5C4F">
        <w:rPr>
          <w:lang w:val="en-GB"/>
        </w:rPr>
        <w:t>GraphiqueEMIRE</w:t>
      </w:r>
      <w:r w:rsidR="00623DB0">
        <w:rPr>
          <w:noProof/>
          <w:lang w:val="en-GB"/>
        </w:rPr>
        <w:drawing>
          <wp:inline distT="0" distB="0" distL="0" distR="0" wp14:anchorId="36454FA5" wp14:editId="0E03E783">
            <wp:extent cx="6115050" cy="4095750"/>
            <wp:effectExtent l="0" t="0" r="0" b="0"/>
            <wp:docPr id="1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757DF435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5EB9C2FC" w14:textId="77777777" w:rsidTr="00D907BA">
        <w:tc>
          <w:tcPr>
            <w:tcW w:w="1445" w:type="dxa"/>
          </w:tcPr>
          <w:p w14:paraId="7C0E8EB6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5585C6E4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082BEC87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181DA667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4485691A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4D1DE050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0E333D0D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7A4DCA73" w14:textId="77777777" w:rsidTr="00D907BA">
        <w:tc>
          <w:tcPr>
            <w:tcW w:w="1445" w:type="dxa"/>
          </w:tcPr>
          <w:p w14:paraId="177A1E48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1.18675</w:t>
            </w:r>
          </w:p>
        </w:tc>
        <w:tc>
          <w:tcPr>
            <w:tcW w:w="410" w:type="dxa"/>
          </w:tcPr>
          <w:p w14:paraId="42E876BD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6B200E8B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18.20</w:t>
            </w:r>
          </w:p>
        </w:tc>
        <w:tc>
          <w:tcPr>
            <w:tcW w:w="1670" w:type="dxa"/>
          </w:tcPr>
          <w:p w14:paraId="47DADB30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44.00</w:t>
            </w:r>
          </w:p>
        </w:tc>
        <w:tc>
          <w:tcPr>
            <w:tcW w:w="1964" w:type="dxa"/>
          </w:tcPr>
          <w:p w14:paraId="3217A179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-25.80</w:t>
            </w:r>
          </w:p>
        </w:tc>
        <w:tc>
          <w:tcPr>
            <w:tcW w:w="1085" w:type="dxa"/>
          </w:tcPr>
          <w:p w14:paraId="4F9A5B0D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FA3CF1F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9.91</w:t>
            </w:r>
          </w:p>
        </w:tc>
      </w:tr>
      <w:tr w:rsidR="00D907BA" w14:paraId="613C3339" w14:textId="77777777" w:rsidTr="00D907BA">
        <w:tc>
          <w:tcPr>
            <w:tcW w:w="1445" w:type="dxa"/>
          </w:tcPr>
          <w:p w14:paraId="155C9717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26.63875</w:t>
            </w:r>
          </w:p>
        </w:tc>
        <w:tc>
          <w:tcPr>
            <w:tcW w:w="410" w:type="dxa"/>
          </w:tcPr>
          <w:p w14:paraId="1C1D03D5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2028B7E1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5.87</w:t>
            </w:r>
          </w:p>
        </w:tc>
        <w:tc>
          <w:tcPr>
            <w:tcW w:w="1670" w:type="dxa"/>
          </w:tcPr>
          <w:p w14:paraId="552300BD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28.00</w:t>
            </w:r>
          </w:p>
        </w:tc>
        <w:tc>
          <w:tcPr>
            <w:tcW w:w="1964" w:type="dxa"/>
          </w:tcPr>
          <w:p w14:paraId="3AE02FDF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-22.13</w:t>
            </w:r>
          </w:p>
        </w:tc>
        <w:tc>
          <w:tcPr>
            <w:tcW w:w="1085" w:type="dxa"/>
          </w:tcPr>
          <w:p w14:paraId="4599565A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6929A75" w14:textId="77777777" w:rsid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10.30</w:t>
            </w:r>
          </w:p>
        </w:tc>
      </w:tr>
    </w:tbl>
    <w:p w14:paraId="5D85FECD" w14:textId="77777777" w:rsidR="00D907BA" w:rsidRDefault="00D907BA" w:rsidP="00D907BA">
      <w:pPr>
        <w:rPr>
          <w:sz w:val="16"/>
          <w:szCs w:val="16"/>
          <w:lang w:val="en-GB"/>
        </w:rPr>
      </w:pPr>
    </w:p>
    <w:p w14:paraId="788CEA4B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Peak/Lim.Q-Peak (2)</w:t>
      </w: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910"/>
        <w:gridCol w:w="1835"/>
        <w:gridCol w:w="1085"/>
        <w:gridCol w:w="1325"/>
      </w:tblGrid>
      <w:tr w:rsidR="00D907BA" w:rsidRPr="00D907BA" w14:paraId="46333EAD" w14:textId="77777777" w:rsidTr="00D907BA">
        <w:tc>
          <w:tcPr>
            <w:tcW w:w="1445" w:type="dxa"/>
          </w:tcPr>
          <w:p w14:paraId="510527B2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4DD0B998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5B6CE591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910" w:type="dxa"/>
          </w:tcPr>
          <w:p w14:paraId="7BAFD459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1835" w:type="dxa"/>
          </w:tcPr>
          <w:p w14:paraId="23725105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Peak-Lim.Q-Peak (dB)</w:t>
            </w:r>
          </w:p>
        </w:tc>
        <w:tc>
          <w:tcPr>
            <w:tcW w:w="1085" w:type="dxa"/>
          </w:tcPr>
          <w:p w14:paraId="739AFBDD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1BBD3F54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1E223875" w14:textId="77777777" w:rsidTr="00D907BA">
        <w:tc>
          <w:tcPr>
            <w:tcW w:w="1445" w:type="dxa"/>
          </w:tcPr>
          <w:p w14:paraId="36F83F6D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1.26775</w:t>
            </w:r>
          </w:p>
        </w:tc>
        <w:tc>
          <w:tcPr>
            <w:tcW w:w="410" w:type="dxa"/>
          </w:tcPr>
          <w:p w14:paraId="6CA6047F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38077C6A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33.23</w:t>
            </w:r>
          </w:p>
        </w:tc>
        <w:tc>
          <w:tcPr>
            <w:tcW w:w="1910" w:type="dxa"/>
          </w:tcPr>
          <w:p w14:paraId="123CC727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835" w:type="dxa"/>
          </w:tcPr>
          <w:p w14:paraId="40B0D213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-17.77</w:t>
            </w:r>
          </w:p>
        </w:tc>
        <w:tc>
          <w:tcPr>
            <w:tcW w:w="1085" w:type="dxa"/>
          </w:tcPr>
          <w:p w14:paraId="5A77F180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678AA18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9.92</w:t>
            </w:r>
          </w:p>
        </w:tc>
      </w:tr>
      <w:tr w:rsidR="00D907BA" w14:paraId="477C27D8" w14:textId="77777777" w:rsidTr="00D907BA">
        <w:tc>
          <w:tcPr>
            <w:tcW w:w="1445" w:type="dxa"/>
          </w:tcPr>
          <w:p w14:paraId="21DC9CE6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27.48475</w:t>
            </w:r>
          </w:p>
        </w:tc>
        <w:tc>
          <w:tcPr>
            <w:tcW w:w="410" w:type="dxa"/>
          </w:tcPr>
          <w:p w14:paraId="277BE678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574544F0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22.64</w:t>
            </w:r>
          </w:p>
        </w:tc>
        <w:tc>
          <w:tcPr>
            <w:tcW w:w="1910" w:type="dxa"/>
          </w:tcPr>
          <w:p w14:paraId="17727FA2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45.00</w:t>
            </w:r>
          </w:p>
        </w:tc>
        <w:tc>
          <w:tcPr>
            <w:tcW w:w="1835" w:type="dxa"/>
          </w:tcPr>
          <w:p w14:paraId="1E973887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-22.36</w:t>
            </w:r>
          </w:p>
        </w:tc>
        <w:tc>
          <w:tcPr>
            <w:tcW w:w="1085" w:type="dxa"/>
          </w:tcPr>
          <w:p w14:paraId="2A60623E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EA5BE23" w14:textId="77777777" w:rsid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14:paraId="01116F3A" w14:textId="77777777" w:rsidR="00D907BA" w:rsidRDefault="00D907BA" w:rsidP="00D907BA">
      <w:pPr>
        <w:rPr>
          <w:sz w:val="16"/>
          <w:szCs w:val="16"/>
          <w:lang w:val="en-GB"/>
        </w:rPr>
      </w:pPr>
    </w:p>
    <w:p w14:paraId="14E4AAD0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D907BA" w:rsidRPr="00D907BA" w14:paraId="3889BC9B" w14:textId="77777777" w:rsidTr="00D907BA">
        <w:tc>
          <w:tcPr>
            <w:tcW w:w="1445" w:type="dxa"/>
          </w:tcPr>
          <w:p w14:paraId="23799D85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0B9CBFE3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14:paraId="177A2B04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14:paraId="44D0F57B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14:paraId="1F665AA5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14:paraId="34B03DC4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683E492A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4F768E36" w14:textId="77777777" w:rsidTr="00D907BA">
        <w:tc>
          <w:tcPr>
            <w:tcW w:w="1445" w:type="dxa"/>
          </w:tcPr>
          <w:p w14:paraId="171552D0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1.26775</w:t>
            </w:r>
          </w:p>
        </w:tc>
        <w:tc>
          <w:tcPr>
            <w:tcW w:w="410" w:type="dxa"/>
          </w:tcPr>
          <w:p w14:paraId="2816BA80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14:paraId="0AFD782D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31.21</w:t>
            </w:r>
          </w:p>
        </w:tc>
        <w:tc>
          <w:tcPr>
            <w:tcW w:w="1910" w:type="dxa"/>
          </w:tcPr>
          <w:p w14:paraId="38F80840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2015" w:type="dxa"/>
          </w:tcPr>
          <w:p w14:paraId="1E61580B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-19.79</w:t>
            </w:r>
          </w:p>
        </w:tc>
        <w:tc>
          <w:tcPr>
            <w:tcW w:w="1085" w:type="dxa"/>
          </w:tcPr>
          <w:p w14:paraId="177B5AD7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7258B076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9.92</w:t>
            </w:r>
          </w:p>
        </w:tc>
      </w:tr>
      <w:tr w:rsidR="00D907BA" w14:paraId="25976015" w14:textId="77777777" w:rsidTr="00D907BA">
        <w:tc>
          <w:tcPr>
            <w:tcW w:w="1445" w:type="dxa"/>
          </w:tcPr>
          <w:p w14:paraId="123A8476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27.48475</w:t>
            </w:r>
          </w:p>
        </w:tc>
        <w:tc>
          <w:tcPr>
            <w:tcW w:w="410" w:type="dxa"/>
          </w:tcPr>
          <w:p w14:paraId="69F86A59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14:paraId="7A14BD1B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16.95</w:t>
            </w:r>
          </w:p>
        </w:tc>
        <w:tc>
          <w:tcPr>
            <w:tcW w:w="1910" w:type="dxa"/>
          </w:tcPr>
          <w:p w14:paraId="08A7C0C7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45.00</w:t>
            </w:r>
          </w:p>
        </w:tc>
        <w:tc>
          <w:tcPr>
            <w:tcW w:w="2015" w:type="dxa"/>
          </w:tcPr>
          <w:p w14:paraId="269B5176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-28.05</w:t>
            </w:r>
          </w:p>
        </w:tc>
        <w:tc>
          <w:tcPr>
            <w:tcW w:w="1085" w:type="dxa"/>
          </w:tcPr>
          <w:p w14:paraId="2F90D411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2244C7E" w14:textId="77777777" w:rsid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14:paraId="3B4DC518" w14:textId="77777777" w:rsidR="00D907BA" w:rsidRDefault="00D907BA" w:rsidP="00D907BA">
      <w:pPr>
        <w:rPr>
          <w:sz w:val="16"/>
          <w:szCs w:val="16"/>
          <w:lang w:val="en-GB"/>
        </w:rPr>
      </w:pPr>
    </w:p>
    <w:p w14:paraId="318EFDCA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Peak/Lim.Peak (2)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7DC28AFF" w14:textId="77777777" w:rsidTr="00D907BA">
        <w:tc>
          <w:tcPr>
            <w:tcW w:w="1445" w:type="dxa"/>
          </w:tcPr>
          <w:p w14:paraId="55AB0094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1C421193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2DA8E5C8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4383F808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38CF2499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7DBBC550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278D960F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1E75834D" w14:textId="77777777" w:rsidTr="00D907BA">
        <w:tc>
          <w:tcPr>
            <w:tcW w:w="1445" w:type="dxa"/>
          </w:tcPr>
          <w:p w14:paraId="2B5B58C4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1.26775</w:t>
            </w:r>
          </w:p>
        </w:tc>
        <w:tc>
          <w:tcPr>
            <w:tcW w:w="410" w:type="dxa"/>
          </w:tcPr>
          <w:p w14:paraId="6A69220E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5E4C5E88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33.23</w:t>
            </w:r>
          </w:p>
        </w:tc>
        <w:tc>
          <w:tcPr>
            <w:tcW w:w="1730" w:type="dxa"/>
          </w:tcPr>
          <w:p w14:paraId="32D37361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64.00</w:t>
            </w:r>
          </w:p>
        </w:tc>
        <w:tc>
          <w:tcPr>
            <w:tcW w:w="1655" w:type="dxa"/>
          </w:tcPr>
          <w:p w14:paraId="74FE2042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-30.77</w:t>
            </w:r>
          </w:p>
        </w:tc>
        <w:tc>
          <w:tcPr>
            <w:tcW w:w="1085" w:type="dxa"/>
          </w:tcPr>
          <w:p w14:paraId="542883E1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1582AFA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9.92</w:t>
            </w:r>
          </w:p>
        </w:tc>
      </w:tr>
      <w:tr w:rsidR="00D907BA" w:rsidRPr="00B665B4" w14:paraId="334B259E" w14:textId="77777777" w:rsidTr="00D907BA">
        <w:tc>
          <w:tcPr>
            <w:tcW w:w="1445" w:type="dxa"/>
          </w:tcPr>
          <w:p w14:paraId="1D3AE995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27.48475</w:t>
            </w:r>
          </w:p>
        </w:tc>
        <w:tc>
          <w:tcPr>
            <w:tcW w:w="410" w:type="dxa"/>
          </w:tcPr>
          <w:p w14:paraId="781FACFA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723BE755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22.64</w:t>
            </w:r>
          </w:p>
        </w:tc>
        <w:tc>
          <w:tcPr>
            <w:tcW w:w="1730" w:type="dxa"/>
          </w:tcPr>
          <w:p w14:paraId="7F269319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58.00</w:t>
            </w:r>
          </w:p>
        </w:tc>
        <w:tc>
          <w:tcPr>
            <w:tcW w:w="1655" w:type="dxa"/>
          </w:tcPr>
          <w:p w14:paraId="05E62397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-35.36</w:t>
            </w:r>
          </w:p>
        </w:tc>
        <w:tc>
          <w:tcPr>
            <w:tcW w:w="1085" w:type="dxa"/>
          </w:tcPr>
          <w:p w14:paraId="68F014EB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D5F7CFF" w14:textId="77777777" w:rsidR="00D907BA" w:rsidRPr="00B665B4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14:paraId="64EEF636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3E687153" w14:textId="77777777" w:rsidR="00D907BA" w:rsidRPr="00CF27E0" w:rsidRDefault="00D907BA" w:rsidP="00D907BA">
      <w:pPr>
        <w:rPr>
          <w:lang w:val="en-GB"/>
        </w:rPr>
      </w:pPr>
    </w:p>
    <w:p w14:paraId="47D052B8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60918300" w14:textId="77777777" w:rsidTr="002054FC">
        <w:tc>
          <w:tcPr>
            <w:tcW w:w="2265" w:type="dxa"/>
            <w:shd w:val="clear" w:color="auto" w:fill="CCFFCC"/>
            <w:vAlign w:val="center"/>
          </w:tcPr>
          <w:p w14:paraId="1E02475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5876CC8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9kHz</w:t>
            </w:r>
          </w:p>
        </w:tc>
      </w:tr>
    </w:tbl>
    <w:p w14:paraId="495B9208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211017C" w14:textId="77777777" w:rsidTr="002054FC">
        <w:tc>
          <w:tcPr>
            <w:tcW w:w="1418" w:type="dxa"/>
            <w:shd w:val="clear" w:color="auto" w:fill="CCFFCC"/>
            <w:vAlign w:val="center"/>
          </w:tcPr>
          <w:p w14:paraId="58FE207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8311E3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100kHz-10MHz</w:t>
            </w:r>
          </w:p>
        </w:tc>
        <w:tc>
          <w:tcPr>
            <w:tcW w:w="3118" w:type="dxa"/>
            <w:vAlign w:val="center"/>
          </w:tcPr>
          <w:p w14:paraId="7F62319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5169FB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FF917B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9kHz</w:t>
            </w:r>
          </w:p>
        </w:tc>
      </w:tr>
      <w:tr w:rsidR="00D907BA" w:rsidRPr="00AC2007" w14:paraId="441DB98F" w14:textId="77777777" w:rsidTr="002054FC">
        <w:tc>
          <w:tcPr>
            <w:tcW w:w="1418" w:type="dxa"/>
            <w:shd w:val="clear" w:color="auto" w:fill="CCFFCC"/>
            <w:vAlign w:val="center"/>
          </w:tcPr>
          <w:p w14:paraId="3172B8B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924B63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070551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07D5B2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586F47D0" w14:textId="77777777" w:rsidTr="002054FC">
        <w:tc>
          <w:tcPr>
            <w:tcW w:w="1418" w:type="dxa"/>
            <w:shd w:val="clear" w:color="auto" w:fill="CCFFCC"/>
            <w:vAlign w:val="center"/>
          </w:tcPr>
          <w:p w14:paraId="4364821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1E039E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9kHz-30MHz_rod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21907B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549B9F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30D2556" w14:textId="77777777" w:rsidTr="002054FC">
        <w:tc>
          <w:tcPr>
            <w:tcW w:w="1418" w:type="dxa"/>
            <w:shd w:val="clear" w:color="auto" w:fill="CCFFCC"/>
            <w:vAlign w:val="center"/>
          </w:tcPr>
          <w:p w14:paraId="4022DAA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42B9F6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88DE3C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667B16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0F7ABC0C" w14:textId="77777777" w:rsidTr="002054FC">
        <w:tc>
          <w:tcPr>
            <w:tcW w:w="1418" w:type="dxa"/>
            <w:shd w:val="clear" w:color="auto" w:fill="CCFFCC"/>
            <w:vAlign w:val="center"/>
          </w:tcPr>
          <w:p w14:paraId="5A5E568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02AE78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901793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893218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34803C3" w14:textId="77777777" w:rsidTr="002054FC">
        <w:tc>
          <w:tcPr>
            <w:tcW w:w="1418" w:type="dxa"/>
            <w:shd w:val="clear" w:color="auto" w:fill="CCFFCC"/>
            <w:vAlign w:val="center"/>
          </w:tcPr>
          <w:p w14:paraId="728CD71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023CF0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8C9A18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A45653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160BB7C" w14:textId="77777777" w:rsidTr="002054FC">
        <w:tc>
          <w:tcPr>
            <w:tcW w:w="1418" w:type="dxa"/>
            <w:shd w:val="clear" w:color="auto" w:fill="CCFFCC"/>
            <w:vAlign w:val="center"/>
          </w:tcPr>
          <w:p w14:paraId="1CC5061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D87675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E93426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2682BA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63A44C20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7052E8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6F0E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CE37BB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F14F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1096641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628AA8B4" w14:textId="77777777" w:rsidTr="002054FC">
        <w:tc>
          <w:tcPr>
            <w:tcW w:w="1418" w:type="dxa"/>
            <w:shd w:val="clear" w:color="auto" w:fill="CCFFCC"/>
            <w:vAlign w:val="center"/>
          </w:tcPr>
          <w:p w14:paraId="50A4A46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743E69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10MHz-30MHz</w:t>
            </w:r>
          </w:p>
        </w:tc>
        <w:tc>
          <w:tcPr>
            <w:tcW w:w="3118" w:type="dxa"/>
            <w:vAlign w:val="center"/>
          </w:tcPr>
          <w:p w14:paraId="62F34E7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B16B40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105473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9kHz</w:t>
            </w:r>
          </w:p>
        </w:tc>
      </w:tr>
      <w:tr w:rsidR="00D907BA" w:rsidRPr="00AC2007" w14:paraId="19D918FC" w14:textId="77777777" w:rsidTr="002054FC">
        <w:tc>
          <w:tcPr>
            <w:tcW w:w="1418" w:type="dxa"/>
            <w:shd w:val="clear" w:color="auto" w:fill="CCFFCC"/>
            <w:vAlign w:val="center"/>
          </w:tcPr>
          <w:p w14:paraId="7C76EE6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9A516F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D70215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1BC8F7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6E1EDC22" w14:textId="77777777" w:rsidTr="002054FC">
        <w:tc>
          <w:tcPr>
            <w:tcW w:w="1418" w:type="dxa"/>
            <w:shd w:val="clear" w:color="auto" w:fill="CCFFCC"/>
            <w:vAlign w:val="center"/>
          </w:tcPr>
          <w:p w14:paraId="38A030F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483877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9kHz-30MHz_rod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F1A7B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5BCFC1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01BDD538" w14:textId="77777777" w:rsidTr="002054FC">
        <w:tc>
          <w:tcPr>
            <w:tcW w:w="1418" w:type="dxa"/>
            <w:shd w:val="clear" w:color="auto" w:fill="CCFFCC"/>
            <w:vAlign w:val="center"/>
          </w:tcPr>
          <w:p w14:paraId="30EFFAF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17B9DE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E64E43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F94924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1611DD43" w14:textId="77777777" w:rsidTr="002054FC">
        <w:tc>
          <w:tcPr>
            <w:tcW w:w="1418" w:type="dxa"/>
            <w:shd w:val="clear" w:color="auto" w:fill="CCFFCC"/>
            <w:vAlign w:val="center"/>
          </w:tcPr>
          <w:p w14:paraId="6AA963D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F68062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4C1B95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6F1673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3E85BD7E" w14:textId="77777777" w:rsidTr="002054FC">
        <w:tc>
          <w:tcPr>
            <w:tcW w:w="1418" w:type="dxa"/>
            <w:shd w:val="clear" w:color="auto" w:fill="CCFFCC"/>
            <w:vAlign w:val="center"/>
          </w:tcPr>
          <w:p w14:paraId="466207D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9D48FC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A9CFE7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63DA088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26C80663" w14:textId="77777777" w:rsidTr="002054FC">
        <w:tc>
          <w:tcPr>
            <w:tcW w:w="1418" w:type="dxa"/>
            <w:shd w:val="clear" w:color="auto" w:fill="CCFFCC"/>
            <w:vAlign w:val="center"/>
          </w:tcPr>
          <w:p w14:paraId="2BC3692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2A704D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C70B07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A2EF70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BC4A29D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2A9CFF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B316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7C443D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B8B1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19F3B06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44A834CA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0D452E50" w14:textId="77777777" w:rsidTr="002054FC">
        <w:tc>
          <w:tcPr>
            <w:tcW w:w="934" w:type="dxa"/>
            <w:gridSpan w:val="3"/>
            <w:hideMark/>
          </w:tcPr>
          <w:p w14:paraId="03FDFA89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41810262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754A7BA0" w14:textId="77777777" w:rsidTr="002054FC">
        <w:tc>
          <w:tcPr>
            <w:tcW w:w="766" w:type="dxa"/>
            <w:hideMark/>
          </w:tcPr>
          <w:p w14:paraId="320E7C32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70BF486D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1BCB7661" w14:textId="77777777" w:rsidTr="002054FC">
        <w:tc>
          <w:tcPr>
            <w:tcW w:w="920" w:type="dxa"/>
            <w:gridSpan w:val="2"/>
            <w:hideMark/>
          </w:tcPr>
          <w:p w14:paraId="4575970B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4B306CD1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VA/FK, 17/02/2025 18:41:03</w:t>
            </w:r>
          </w:p>
        </w:tc>
      </w:tr>
      <w:tr w:rsidR="00D907BA" w:rsidRPr="005C22C5" w14:paraId="03E479F9" w14:textId="77777777" w:rsidTr="002054FC">
        <w:tc>
          <w:tcPr>
            <w:tcW w:w="1733" w:type="dxa"/>
            <w:gridSpan w:val="5"/>
            <w:hideMark/>
          </w:tcPr>
          <w:p w14:paraId="678922A8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13036272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D907BA" w14:paraId="00A1C896" w14:textId="77777777" w:rsidTr="002054FC">
        <w:tc>
          <w:tcPr>
            <w:tcW w:w="1495" w:type="dxa"/>
            <w:gridSpan w:val="4"/>
            <w:hideMark/>
          </w:tcPr>
          <w:p w14:paraId="6F27EEAA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69FBEC36" w14:textId="77777777" w:rsidR="00D907BA" w:rsidRPr="005D1757" w:rsidRDefault="00D907BA" w:rsidP="00D907BA">
            <w:r>
              <w:t>Mode 3, Conclusion : comply</w:t>
            </w:r>
          </w:p>
        </w:tc>
      </w:tr>
    </w:tbl>
    <w:p w14:paraId="5998C45C" w14:textId="5470B898" w:rsidR="00D907BA" w:rsidRPr="005C7D4E" w:rsidRDefault="00D907BA" w:rsidP="00D907BA">
      <w:r w:rsidRPr="007F5C4F">
        <w:rPr>
          <w:lang w:val="en-GB"/>
        </w:rPr>
        <w:lastRenderedPageBreak/>
        <w:t>GraphiqueEMIRE</w:t>
      </w:r>
      <w:r w:rsidR="00623DB0">
        <w:rPr>
          <w:noProof/>
          <w:lang w:val="en-GB"/>
        </w:rPr>
        <w:drawing>
          <wp:inline distT="0" distB="0" distL="0" distR="0" wp14:anchorId="1C0D4C8D" wp14:editId="1BE25201">
            <wp:extent cx="6115050" cy="3238500"/>
            <wp:effectExtent l="0" t="0" r="0" b="0"/>
            <wp:docPr id="2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453E8E5F" wp14:editId="14D97701">
            <wp:extent cx="6115050" cy="3238500"/>
            <wp:effectExtent l="0" t="0" r="0" b="0"/>
            <wp:docPr id="3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54B1DB28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08AC8BA8" w14:textId="77777777" w:rsidTr="00D907BA">
        <w:tc>
          <w:tcPr>
            <w:tcW w:w="1445" w:type="dxa"/>
          </w:tcPr>
          <w:p w14:paraId="46317BC0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73655601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11A15BBA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7648AFAE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5D88A07E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5D81EC65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5C56CABD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74C3F558" w14:textId="77777777" w:rsidTr="00D907BA">
        <w:tc>
          <w:tcPr>
            <w:tcW w:w="1445" w:type="dxa"/>
          </w:tcPr>
          <w:p w14:paraId="5E765B16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1175.91025</w:t>
            </w:r>
          </w:p>
        </w:tc>
        <w:tc>
          <w:tcPr>
            <w:tcW w:w="410" w:type="dxa"/>
          </w:tcPr>
          <w:p w14:paraId="7D913786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470C1C65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-1.24</w:t>
            </w:r>
          </w:p>
        </w:tc>
        <w:tc>
          <w:tcPr>
            <w:tcW w:w="1670" w:type="dxa"/>
          </w:tcPr>
          <w:p w14:paraId="36AA2D54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3999B2CD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-5.24</w:t>
            </w:r>
          </w:p>
        </w:tc>
        <w:tc>
          <w:tcPr>
            <w:tcW w:w="1085" w:type="dxa"/>
          </w:tcPr>
          <w:p w14:paraId="586D40A8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7256533B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D907BA" w:rsidRPr="00B665B4" w14:paraId="62C6119A" w14:textId="77777777" w:rsidTr="00D907BA">
        <w:tc>
          <w:tcPr>
            <w:tcW w:w="1445" w:type="dxa"/>
          </w:tcPr>
          <w:p w14:paraId="1CA81500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1559.32825</w:t>
            </w:r>
          </w:p>
        </w:tc>
        <w:tc>
          <w:tcPr>
            <w:tcW w:w="410" w:type="dxa"/>
          </w:tcPr>
          <w:p w14:paraId="773A675B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169BFD68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-2.25</w:t>
            </w:r>
          </w:p>
        </w:tc>
        <w:tc>
          <w:tcPr>
            <w:tcW w:w="1670" w:type="dxa"/>
          </w:tcPr>
          <w:p w14:paraId="79552F42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5402E4D2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-6.25</w:t>
            </w:r>
          </w:p>
        </w:tc>
        <w:tc>
          <w:tcPr>
            <w:tcW w:w="1085" w:type="dxa"/>
          </w:tcPr>
          <w:p w14:paraId="0E113139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499FE85" w14:textId="77777777" w:rsidR="00D907BA" w:rsidRPr="00B665B4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21.56</w:t>
            </w:r>
          </w:p>
        </w:tc>
      </w:tr>
    </w:tbl>
    <w:p w14:paraId="639E2041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44483940" w14:textId="77777777" w:rsidR="00D907BA" w:rsidRPr="00CF27E0" w:rsidRDefault="00D907BA" w:rsidP="00D907BA">
      <w:pPr>
        <w:rPr>
          <w:lang w:val="en-GB"/>
        </w:rPr>
      </w:pPr>
    </w:p>
    <w:p w14:paraId="21C92BB6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152D7143" w14:textId="77777777" w:rsidTr="002054FC">
        <w:tc>
          <w:tcPr>
            <w:tcW w:w="2265" w:type="dxa"/>
            <w:shd w:val="clear" w:color="auto" w:fill="CCFFCC"/>
            <w:vAlign w:val="center"/>
          </w:tcPr>
          <w:p w14:paraId="3D9EA85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0AAC75B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9kHz_GNSS</w:t>
            </w:r>
          </w:p>
        </w:tc>
      </w:tr>
    </w:tbl>
    <w:p w14:paraId="0B5EC127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31FED2BB" w14:textId="77777777" w:rsidTr="002054FC">
        <w:tc>
          <w:tcPr>
            <w:tcW w:w="1418" w:type="dxa"/>
            <w:shd w:val="clear" w:color="auto" w:fill="CCFFCC"/>
            <w:vAlign w:val="center"/>
          </w:tcPr>
          <w:p w14:paraId="4D24B64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471BC1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6A490F8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FE573B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0957D8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9kHz_GNSS</w:t>
            </w:r>
          </w:p>
        </w:tc>
      </w:tr>
      <w:tr w:rsidR="00D907BA" w:rsidRPr="00AC2007" w14:paraId="403A5CA1" w14:textId="77777777" w:rsidTr="002054FC">
        <w:tc>
          <w:tcPr>
            <w:tcW w:w="1418" w:type="dxa"/>
            <w:shd w:val="clear" w:color="auto" w:fill="CCFFCC"/>
            <w:vAlign w:val="center"/>
          </w:tcPr>
          <w:p w14:paraId="17E72C7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AA1DDF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CC6B6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34103C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5BB60B78" w14:textId="77777777" w:rsidTr="002054FC">
        <w:tc>
          <w:tcPr>
            <w:tcW w:w="1418" w:type="dxa"/>
            <w:shd w:val="clear" w:color="auto" w:fill="CCFFCC"/>
            <w:vAlign w:val="center"/>
          </w:tcPr>
          <w:p w14:paraId="1A0071F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E20022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FF05E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E916AA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15917BE7" w14:textId="77777777" w:rsidTr="002054FC">
        <w:tc>
          <w:tcPr>
            <w:tcW w:w="1418" w:type="dxa"/>
            <w:shd w:val="clear" w:color="auto" w:fill="CCFFCC"/>
            <w:vAlign w:val="center"/>
          </w:tcPr>
          <w:p w14:paraId="71E2E36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83B5E2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897055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4B3821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CDE0FCE" w14:textId="77777777" w:rsidTr="002054FC">
        <w:tc>
          <w:tcPr>
            <w:tcW w:w="1418" w:type="dxa"/>
            <w:shd w:val="clear" w:color="auto" w:fill="CCFFCC"/>
            <w:vAlign w:val="center"/>
          </w:tcPr>
          <w:p w14:paraId="094B097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EB6C4B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4A579F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B440E1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7FF42383" w14:textId="77777777" w:rsidTr="002054FC">
        <w:tc>
          <w:tcPr>
            <w:tcW w:w="1418" w:type="dxa"/>
            <w:shd w:val="clear" w:color="auto" w:fill="CCFFCC"/>
            <w:vAlign w:val="center"/>
          </w:tcPr>
          <w:p w14:paraId="2E111E3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1BFF4C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C1F1C6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090D97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58FFC225" w14:textId="77777777" w:rsidTr="002054FC">
        <w:tc>
          <w:tcPr>
            <w:tcW w:w="1418" w:type="dxa"/>
            <w:shd w:val="clear" w:color="auto" w:fill="CCFFCC"/>
            <w:vAlign w:val="center"/>
          </w:tcPr>
          <w:p w14:paraId="5403651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149A04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096D93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6175AB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5D9E1B90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6C7F0F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4004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03CA29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6C7D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59438A9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3CAEF7FD" w14:textId="77777777" w:rsidTr="002054FC">
        <w:tc>
          <w:tcPr>
            <w:tcW w:w="1418" w:type="dxa"/>
            <w:shd w:val="clear" w:color="auto" w:fill="CCFFCC"/>
            <w:vAlign w:val="center"/>
          </w:tcPr>
          <w:p w14:paraId="724E5A9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2F68A0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071B194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5A5524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251F19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9kHz_GNSS</w:t>
            </w:r>
          </w:p>
        </w:tc>
      </w:tr>
      <w:tr w:rsidR="00D907BA" w:rsidRPr="00AC2007" w14:paraId="3E2BF5E6" w14:textId="77777777" w:rsidTr="002054FC">
        <w:tc>
          <w:tcPr>
            <w:tcW w:w="1418" w:type="dxa"/>
            <w:shd w:val="clear" w:color="auto" w:fill="CCFFCC"/>
            <w:vAlign w:val="center"/>
          </w:tcPr>
          <w:p w14:paraId="1F6C8A9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20D88F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C4D2C5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7AB356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660EF15A" w14:textId="77777777" w:rsidTr="002054FC">
        <w:tc>
          <w:tcPr>
            <w:tcW w:w="1418" w:type="dxa"/>
            <w:shd w:val="clear" w:color="auto" w:fill="CCFFCC"/>
            <w:vAlign w:val="center"/>
          </w:tcPr>
          <w:p w14:paraId="378557B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182D52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3392D6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38FFDF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38303DBF" w14:textId="77777777" w:rsidTr="002054FC">
        <w:tc>
          <w:tcPr>
            <w:tcW w:w="1418" w:type="dxa"/>
            <w:shd w:val="clear" w:color="auto" w:fill="CCFFCC"/>
            <w:vAlign w:val="center"/>
          </w:tcPr>
          <w:p w14:paraId="664DF6D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8046F1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D26103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849899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7A07B098" w14:textId="77777777" w:rsidTr="002054FC">
        <w:tc>
          <w:tcPr>
            <w:tcW w:w="1418" w:type="dxa"/>
            <w:shd w:val="clear" w:color="auto" w:fill="CCFFCC"/>
            <w:vAlign w:val="center"/>
          </w:tcPr>
          <w:p w14:paraId="2DBDA4C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F67185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1DCEB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F8F5DA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6D38233C" w14:textId="77777777" w:rsidTr="002054FC">
        <w:tc>
          <w:tcPr>
            <w:tcW w:w="1418" w:type="dxa"/>
            <w:shd w:val="clear" w:color="auto" w:fill="CCFFCC"/>
            <w:vAlign w:val="center"/>
          </w:tcPr>
          <w:p w14:paraId="140E9F8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00A852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EA3598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BAF400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4E5C8728" w14:textId="77777777" w:rsidTr="002054FC">
        <w:tc>
          <w:tcPr>
            <w:tcW w:w="1418" w:type="dxa"/>
            <w:shd w:val="clear" w:color="auto" w:fill="CCFFCC"/>
            <w:vAlign w:val="center"/>
          </w:tcPr>
          <w:p w14:paraId="1DAC94B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0D1AA6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683630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979BD3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65BA7208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EB9EF8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6303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A1537C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8A54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CB58ECC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1C34058C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224F2715" w14:textId="77777777" w:rsidTr="002054FC">
        <w:tc>
          <w:tcPr>
            <w:tcW w:w="934" w:type="dxa"/>
            <w:gridSpan w:val="3"/>
            <w:hideMark/>
          </w:tcPr>
          <w:p w14:paraId="12C592BF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409B566B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699FB063" w14:textId="77777777" w:rsidTr="002054FC">
        <w:tc>
          <w:tcPr>
            <w:tcW w:w="766" w:type="dxa"/>
            <w:hideMark/>
          </w:tcPr>
          <w:p w14:paraId="519B0CCC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4446C27B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3492E726" w14:textId="77777777" w:rsidTr="002054FC">
        <w:tc>
          <w:tcPr>
            <w:tcW w:w="920" w:type="dxa"/>
            <w:gridSpan w:val="2"/>
            <w:hideMark/>
          </w:tcPr>
          <w:p w14:paraId="2E3EBFA6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384B1C8C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VA/FK, 17/02/2025 20:19:07</w:t>
            </w:r>
          </w:p>
        </w:tc>
      </w:tr>
      <w:tr w:rsidR="00D907BA" w:rsidRPr="005C22C5" w14:paraId="487A41F4" w14:textId="77777777" w:rsidTr="002054FC">
        <w:tc>
          <w:tcPr>
            <w:tcW w:w="1733" w:type="dxa"/>
            <w:gridSpan w:val="5"/>
            <w:hideMark/>
          </w:tcPr>
          <w:p w14:paraId="02BA70CE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458633B3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</w:t>
            </w:r>
            <w:r w:rsidR="005C22C5">
              <w:rPr>
                <w:lang w:val="en-GB"/>
              </w:rPr>
              <w:t>nna position:in front of DUT</w:t>
            </w:r>
            <w:r>
              <w:rPr>
                <w:lang w:val="en-GB"/>
              </w:rPr>
              <w:t>, DUT Orientation:axis X, Housing connected to the ground plane:no, Configuration of the power return line LV:remotely grounded, -</w:t>
            </w:r>
          </w:p>
        </w:tc>
      </w:tr>
      <w:tr w:rsidR="00D907BA" w14:paraId="0B8B917E" w14:textId="77777777" w:rsidTr="002054FC">
        <w:tc>
          <w:tcPr>
            <w:tcW w:w="1495" w:type="dxa"/>
            <w:gridSpan w:val="4"/>
            <w:hideMark/>
          </w:tcPr>
          <w:p w14:paraId="15411C03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7DDC67EB" w14:textId="77777777" w:rsidR="00D907BA" w:rsidRPr="005D1757" w:rsidRDefault="00D907BA" w:rsidP="00D907BA">
            <w:r>
              <w:t>Mode 3, Conclusion : comply</w:t>
            </w:r>
          </w:p>
        </w:tc>
      </w:tr>
    </w:tbl>
    <w:p w14:paraId="045950A4" w14:textId="382C51E5" w:rsidR="00D907BA" w:rsidRPr="005C7D4E" w:rsidRDefault="00D907BA" w:rsidP="00D907BA">
      <w:r w:rsidRPr="007F5C4F">
        <w:rPr>
          <w:lang w:val="en-GB"/>
        </w:rPr>
        <w:lastRenderedPageBreak/>
        <w:t>GraphiqueEMIRE</w:t>
      </w:r>
      <w:r w:rsidR="00623DB0">
        <w:rPr>
          <w:noProof/>
          <w:lang w:val="en-GB"/>
        </w:rPr>
        <w:drawing>
          <wp:inline distT="0" distB="0" distL="0" distR="0" wp14:anchorId="0BE8A17D" wp14:editId="7D36BE37">
            <wp:extent cx="6115050" cy="3238500"/>
            <wp:effectExtent l="0" t="0" r="0" b="0"/>
            <wp:docPr id="4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7687FD1E" wp14:editId="4900C189">
            <wp:extent cx="6115050" cy="3238500"/>
            <wp:effectExtent l="0" t="0" r="0" b="0"/>
            <wp:docPr id="5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71774A17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674A839A" w14:textId="77777777" w:rsidTr="00D907BA">
        <w:tc>
          <w:tcPr>
            <w:tcW w:w="1445" w:type="dxa"/>
          </w:tcPr>
          <w:p w14:paraId="08623C23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3BA9ADDB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777F8BAA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731DE22E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5C7AEE6D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7319C534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3EAF5487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5276ABF9" w14:textId="77777777" w:rsidTr="00D907BA">
        <w:tc>
          <w:tcPr>
            <w:tcW w:w="1445" w:type="dxa"/>
          </w:tcPr>
          <w:p w14:paraId="30A78C81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1175.91025</w:t>
            </w:r>
          </w:p>
        </w:tc>
        <w:tc>
          <w:tcPr>
            <w:tcW w:w="410" w:type="dxa"/>
          </w:tcPr>
          <w:p w14:paraId="26C5F75F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13AFCE6E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-0.38</w:t>
            </w:r>
          </w:p>
        </w:tc>
        <w:tc>
          <w:tcPr>
            <w:tcW w:w="1670" w:type="dxa"/>
          </w:tcPr>
          <w:p w14:paraId="5A8F2069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3FDB3CCD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-4.38</w:t>
            </w:r>
          </w:p>
        </w:tc>
        <w:tc>
          <w:tcPr>
            <w:tcW w:w="1085" w:type="dxa"/>
          </w:tcPr>
          <w:p w14:paraId="58B86A73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5D89FC9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D907BA" w:rsidRPr="00B665B4" w14:paraId="3FC91C84" w14:textId="77777777" w:rsidTr="00D907BA">
        <w:tc>
          <w:tcPr>
            <w:tcW w:w="1445" w:type="dxa"/>
          </w:tcPr>
          <w:p w14:paraId="2DB05403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1599.8755</w:t>
            </w:r>
          </w:p>
        </w:tc>
        <w:tc>
          <w:tcPr>
            <w:tcW w:w="410" w:type="dxa"/>
          </w:tcPr>
          <w:p w14:paraId="6093C7C9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20645BEA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-2.01</w:t>
            </w:r>
          </w:p>
        </w:tc>
        <w:tc>
          <w:tcPr>
            <w:tcW w:w="1670" w:type="dxa"/>
          </w:tcPr>
          <w:p w14:paraId="4526D715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7E160782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-6.01</w:t>
            </w:r>
          </w:p>
        </w:tc>
        <w:tc>
          <w:tcPr>
            <w:tcW w:w="1085" w:type="dxa"/>
          </w:tcPr>
          <w:p w14:paraId="2E2AFFFD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2AB46D4" w14:textId="77777777" w:rsidR="00D907BA" w:rsidRPr="00B665B4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21.58</w:t>
            </w:r>
          </w:p>
        </w:tc>
      </w:tr>
    </w:tbl>
    <w:p w14:paraId="2157C434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3F0EC6F9" w14:textId="77777777" w:rsidR="00D907BA" w:rsidRPr="00CF27E0" w:rsidRDefault="00D907BA" w:rsidP="00D907BA">
      <w:pPr>
        <w:rPr>
          <w:lang w:val="en-GB"/>
        </w:rPr>
      </w:pPr>
    </w:p>
    <w:p w14:paraId="34F40E42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6E9F19E9" w14:textId="77777777" w:rsidTr="002054FC">
        <w:tc>
          <w:tcPr>
            <w:tcW w:w="2265" w:type="dxa"/>
            <w:shd w:val="clear" w:color="auto" w:fill="CCFFCC"/>
            <w:vAlign w:val="center"/>
          </w:tcPr>
          <w:p w14:paraId="11D3BE9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03444F3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</w:tbl>
    <w:p w14:paraId="68B1FD4D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44F9755A" w14:textId="77777777" w:rsidTr="002054FC">
        <w:tc>
          <w:tcPr>
            <w:tcW w:w="1418" w:type="dxa"/>
            <w:shd w:val="clear" w:color="auto" w:fill="CCFFCC"/>
            <w:vAlign w:val="center"/>
          </w:tcPr>
          <w:p w14:paraId="0F4F54E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1790B4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4BB2186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A5E11A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5D7703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  <w:tr w:rsidR="00D907BA" w:rsidRPr="00AC2007" w14:paraId="0A4C75D0" w14:textId="77777777" w:rsidTr="002054FC">
        <w:tc>
          <w:tcPr>
            <w:tcW w:w="1418" w:type="dxa"/>
            <w:shd w:val="clear" w:color="auto" w:fill="CCFFCC"/>
            <w:vAlign w:val="center"/>
          </w:tcPr>
          <w:p w14:paraId="3117E97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D63758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BA0C84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23159B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7BF91319" w14:textId="77777777" w:rsidTr="002054FC">
        <w:tc>
          <w:tcPr>
            <w:tcW w:w="1418" w:type="dxa"/>
            <w:shd w:val="clear" w:color="auto" w:fill="CCFFCC"/>
            <w:vAlign w:val="center"/>
          </w:tcPr>
          <w:p w14:paraId="3250715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319336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8D6E37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6E14AA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38F2FB95" w14:textId="77777777" w:rsidTr="002054FC">
        <w:tc>
          <w:tcPr>
            <w:tcW w:w="1418" w:type="dxa"/>
            <w:shd w:val="clear" w:color="auto" w:fill="CCFFCC"/>
            <w:vAlign w:val="center"/>
          </w:tcPr>
          <w:p w14:paraId="1D5E95A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09FECF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2530D5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7335FE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4B57293" w14:textId="77777777" w:rsidTr="002054FC">
        <w:tc>
          <w:tcPr>
            <w:tcW w:w="1418" w:type="dxa"/>
            <w:shd w:val="clear" w:color="auto" w:fill="CCFFCC"/>
            <w:vAlign w:val="center"/>
          </w:tcPr>
          <w:p w14:paraId="5CAA54B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D8135F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10123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3C0562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1CB71D8D" w14:textId="77777777" w:rsidTr="002054FC">
        <w:tc>
          <w:tcPr>
            <w:tcW w:w="1418" w:type="dxa"/>
            <w:shd w:val="clear" w:color="auto" w:fill="CCFFCC"/>
            <w:vAlign w:val="center"/>
          </w:tcPr>
          <w:p w14:paraId="4FF966E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DED0B7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9DE083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5EDBEA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2FE6E049" w14:textId="77777777" w:rsidTr="002054FC">
        <w:tc>
          <w:tcPr>
            <w:tcW w:w="1418" w:type="dxa"/>
            <w:shd w:val="clear" w:color="auto" w:fill="CCFFCC"/>
            <w:vAlign w:val="center"/>
          </w:tcPr>
          <w:p w14:paraId="37F575C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EB3242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9800C5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065792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4F1BC1AF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7370CB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E904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C22EE6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0DF1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6E23D4C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4A145F8E" w14:textId="77777777" w:rsidTr="002054FC">
        <w:tc>
          <w:tcPr>
            <w:tcW w:w="1418" w:type="dxa"/>
            <w:shd w:val="clear" w:color="auto" w:fill="CCFFCC"/>
            <w:vAlign w:val="center"/>
          </w:tcPr>
          <w:p w14:paraId="60568DE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38FF77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7514A04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35602A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5AFF34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  <w:tr w:rsidR="00D907BA" w:rsidRPr="00AC2007" w14:paraId="783A6631" w14:textId="77777777" w:rsidTr="002054FC">
        <w:tc>
          <w:tcPr>
            <w:tcW w:w="1418" w:type="dxa"/>
            <w:shd w:val="clear" w:color="auto" w:fill="CCFFCC"/>
            <w:vAlign w:val="center"/>
          </w:tcPr>
          <w:p w14:paraId="0AA29AF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B208B9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A97013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E17202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60B01BE3" w14:textId="77777777" w:rsidTr="002054FC">
        <w:tc>
          <w:tcPr>
            <w:tcW w:w="1418" w:type="dxa"/>
            <w:shd w:val="clear" w:color="auto" w:fill="CCFFCC"/>
            <w:vAlign w:val="center"/>
          </w:tcPr>
          <w:p w14:paraId="736F4BB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FB8136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3CE311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83EEA5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6C910D37" w14:textId="77777777" w:rsidTr="002054FC">
        <w:tc>
          <w:tcPr>
            <w:tcW w:w="1418" w:type="dxa"/>
            <w:shd w:val="clear" w:color="auto" w:fill="CCFFCC"/>
            <w:vAlign w:val="center"/>
          </w:tcPr>
          <w:p w14:paraId="5F2AB3F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4472F8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9F6056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E39702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426BAA47" w14:textId="77777777" w:rsidTr="002054FC">
        <w:tc>
          <w:tcPr>
            <w:tcW w:w="1418" w:type="dxa"/>
            <w:shd w:val="clear" w:color="auto" w:fill="CCFFCC"/>
            <w:vAlign w:val="center"/>
          </w:tcPr>
          <w:p w14:paraId="13B4F0E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F8A22B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6174D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2CBE0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0DC1BC7E" w14:textId="77777777" w:rsidTr="002054FC">
        <w:tc>
          <w:tcPr>
            <w:tcW w:w="1418" w:type="dxa"/>
            <w:shd w:val="clear" w:color="auto" w:fill="CCFFCC"/>
            <w:vAlign w:val="center"/>
          </w:tcPr>
          <w:p w14:paraId="377032B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65791C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87FF7E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05526E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5C1F0C60" w14:textId="77777777" w:rsidTr="002054FC">
        <w:tc>
          <w:tcPr>
            <w:tcW w:w="1418" w:type="dxa"/>
            <w:shd w:val="clear" w:color="auto" w:fill="CCFFCC"/>
            <w:vAlign w:val="center"/>
          </w:tcPr>
          <w:p w14:paraId="5C68E22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EB8A45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869ED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387644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1F1FE6A2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E2AA02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E095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0C982B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9334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5DF9A2A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0E29F169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39B4A13F" w14:textId="77777777" w:rsidTr="002054FC">
        <w:tc>
          <w:tcPr>
            <w:tcW w:w="934" w:type="dxa"/>
            <w:gridSpan w:val="3"/>
            <w:hideMark/>
          </w:tcPr>
          <w:p w14:paraId="7A1F0CCD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143B1581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5D83AC66" w14:textId="77777777" w:rsidTr="002054FC">
        <w:tc>
          <w:tcPr>
            <w:tcW w:w="766" w:type="dxa"/>
            <w:hideMark/>
          </w:tcPr>
          <w:p w14:paraId="619ACE3E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0AE710FF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7980310F" w14:textId="77777777" w:rsidTr="002054FC">
        <w:tc>
          <w:tcPr>
            <w:tcW w:w="920" w:type="dxa"/>
            <w:gridSpan w:val="2"/>
            <w:hideMark/>
          </w:tcPr>
          <w:p w14:paraId="1F79B3E0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1AF664A8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VA/FK, 18/02/2025 18:47:17</w:t>
            </w:r>
          </w:p>
        </w:tc>
      </w:tr>
      <w:tr w:rsidR="00D907BA" w:rsidRPr="005C22C5" w14:paraId="262368D0" w14:textId="77777777" w:rsidTr="002054FC">
        <w:tc>
          <w:tcPr>
            <w:tcW w:w="1733" w:type="dxa"/>
            <w:gridSpan w:val="5"/>
            <w:hideMark/>
          </w:tcPr>
          <w:p w14:paraId="45E6F6D9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4898B9F9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D907BA" w14:paraId="75D141D5" w14:textId="77777777" w:rsidTr="002054FC">
        <w:tc>
          <w:tcPr>
            <w:tcW w:w="1495" w:type="dxa"/>
            <w:gridSpan w:val="4"/>
            <w:hideMark/>
          </w:tcPr>
          <w:p w14:paraId="3778C7DC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2F9803A9" w14:textId="77777777" w:rsidR="00D907BA" w:rsidRPr="005D1757" w:rsidRDefault="00D907BA" w:rsidP="00D907BA">
            <w:r>
              <w:t>Mode 3, Conclusion : comply</w:t>
            </w:r>
          </w:p>
        </w:tc>
      </w:tr>
    </w:tbl>
    <w:p w14:paraId="77D7879B" w14:textId="401FB977" w:rsidR="00D907BA" w:rsidRPr="005C7D4E" w:rsidRDefault="00D907BA" w:rsidP="00D907BA">
      <w:r w:rsidRPr="007F5C4F">
        <w:rPr>
          <w:lang w:val="en-GB"/>
        </w:rPr>
        <w:t>GraphiqueEMIRE</w:t>
      </w:r>
      <w:r w:rsidR="00623DB0">
        <w:rPr>
          <w:noProof/>
          <w:lang w:val="en-GB"/>
        </w:rPr>
        <w:drawing>
          <wp:inline distT="0" distB="0" distL="0" distR="0" wp14:anchorId="5A065764" wp14:editId="6CDB9CEA">
            <wp:extent cx="6115050" cy="3790950"/>
            <wp:effectExtent l="0" t="0" r="0" b="0"/>
            <wp:docPr id="6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40537BF5" wp14:editId="75015B22">
            <wp:extent cx="6115050" cy="3800475"/>
            <wp:effectExtent l="0" t="0" r="0" b="0"/>
            <wp:docPr id="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227A2FA2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503B93C4" w14:textId="77777777" w:rsidTr="00D907BA">
        <w:tc>
          <w:tcPr>
            <w:tcW w:w="1445" w:type="dxa"/>
          </w:tcPr>
          <w:p w14:paraId="44822A1A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5095EF87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2312DDD8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25D56C1B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07A109F9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480857D8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031ED0C4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7EF8B180" w14:textId="77777777" w:rsidTr="00D907BA">
        <w:tc>
          <w:tcPr>
            <w:tcW w:w="1445" w:type="dxa"/>
          </w:tcPr>
          <w:p w14:paraId="18A0B8A0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174.9</w:t>
            </w:r>
          </w:p>
        </w:tc>
        <w:tc>
          <w:tcPr>
            <w:tcW w:w="410" w:type="dxa"/>
          </w:tcPr>
          <w:p w14:paraId="68D78440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2EF978F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12.07</w:t>
            </w:r>
          </w:p>
        </w:tc>
        <w:tc>
          <w:tcPr>
            <w:tcW w:w="1670" w:type="dxa"/>
          </w:tcPr>
          <w:p w14:paraId="33A1B2C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5D5383F5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-5.93</w:t>
            </w:r>
          </w:p>
        </w:tc>
        <w:tc>
          <w:tcPr>
            <w:tcW w:w="1085" w:type="dxa"/>
          </w:tcPr>
          <w:p w14:paraId="67FA32C8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47B0843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-14.22</w:t>
            </w:r>
          </w:p>
        </w:tc>
      </w:tr>
      <w:tr w:rsidR="00D907BA" w:rsidRPr="00D907BA" w14:paraId="57C4CD81" w14:textId="77777777" w:rsidTr="00D907BA">
        <w:tc>
          <w:tcPr>
            <w:tcW w:w="1445" w:type="dxa"/>
          </w:tcPr>
          <w:p w14:paraId="25BE806D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87.03</w:t>
            </w:r>
          </w:p>
        </w:tc>
        <w:tc>
          <w:tcPr>
            <w:tcW w:w="410" w:type="dxa"/>
          </w:tcPr>
          <w:p w14:paraId="18519211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0C5D600F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6.63</w:t>
            </w:r>
          </w:p>
        </w:tc>
        <w:tc>
          <w:tcPr>
            <w:tcW w:w="1670" w:type="dxa"/>
          </w:tcPr>
          <w:p w14:paraId="753AD6AB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14:paraId="6D4A594D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-5.37</w:t>
            </w:r>
          </w:p>
        </w:tc>
        <w:tc>
          <w:tcPr>
            <w:tcW w:w="1085" w:type="dxa"/>
          </w:tcPr>
          <w:p w14:paraId="5850D07D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F5B2C7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-18.78</w:t>
            </w:r>
          </w:p>
        </w:tc>
      </w:tr>
      <w:tr w:rsidR="00D907BA" w:rsidRPr="00D907BA" w14:paraId="27EA3291" w14:textId="77777777" w:rsidTr="00D907BA">
        <w:tc>
          <w:tcPr>
            <w:tcW w:w="1445" w:type="dxa"/>
          </w:tcPr>
          <w:p w14:paraId="340CC1A1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432.02</w:t>
            </w:r>
          </w:p>
        </w:tc>
        <w:tc>
          <w:tcPr>
            <w:tcW w:w="410" w:type="dxa"/>
          </w:tcPr>
          <w:p w14:paraId="686D0950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3A0B3B5F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7.43</w:t>
            </w:r>
          </w:p>
        </w:tc>
        <w:tc>
          <w:tcPr>
            <w:tcW w:w="1670" w:type="dxa"/>
          </w:tcPr>
          <w:p w14:paraId="5BF18846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5C05BA5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-10.57</w:t>
            </w:r>
          </w:p>
        </w:tc>
        <w:tc>
          <w:tcPr>
            <w:tcW w:w="1085" w:type="dxa"/>
          </w:tcPr>
          <w:p w14:paraId="62C9D446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73E15E43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-10.22</w:t>
            </w:r>
          </w:p>
        </w:tc>
      </w:tr>
      <w:tr w:rsidR="00D907BA" w:rsidRPr="00D907BA" w14:paraId="7E872A3A" w14:textId="77777777" w:rsidTr="00D907BA">
        <w:tc>
          <w:tcPr>
            <w:tcW w:w="1445" w:type="dxa"/>
          </w:tcPr>
          <w:p w14:paraId="5EA2B2D3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432.5</w:t>
            </w:r>
          </w:p>
        </w:tc>
        <w:tc>
          <w:tcPr>
            <w:tcW w:w="410" w:type="dxa"/>
          </w:tcPr>
          <w:p w14:paraId="22B333CD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4FD70F9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3.62</w:t>
            </w:r>
          </w:p>
        </w:tc>
        <w:tc>
          <w:tcPr>
            <w:tcW w:w="1670" w:type="dxa"/>
          </w:tcPr>
          <w:p w14:paraId="087D348D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4655B6E6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-14.38</w:t>
            </w:r>
          </w:p>
        </w:tc>
        <w:tc>
          <w:tcPr>
            <w:tcW w:w="1085" w:type="dxa"/>
          </w:tcPr>
          <w:p w14:paraId="61567FCD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E71CB0A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-10.19</w:t>
            </w:r>
          </w:p>
        </w:tc>
      </w:tr>
      <w:tr w:rsidR="00D907BA" w:rsidRPr="00D907BA" w14:paraId="2FCDBEC3" w14:textId="77777777" w:rsidTr="00D907BA">
        <w:tc>
          <w:tcPr>
            <w:tcW w:w="1445" w:type="dxa"/>
          </w:tcPr>
          <w:p w14:paraId="226BECFB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1971.08</w:t>
            </w:r>
          </w:p>
        </w:tc>
        <w:tc>
          <w:tcPr>
            <w:tcW w:w="410" w:type="dxa"/>
          </w:tcPr>
          <w:p w14:paraId="216F210B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3F535DE4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14.72</w:t>
            </w:r>
          </w:p>
        </w:tc>
        <w:tc>
          <w:tcPr>
            <w:tcW w:w="1670" w:type="dxa"/>
          </w:tcPr>
          <w:p w14:paraId="7C45C4D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1B9CBA0E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-15.28</w:t>
            </w:r>
          </w:p>
        </w:tc>
        <w:tc>
          <w:tcPr>
            <w:tcW w:w="1085" w:type="dxa"/>
          </w:tcPr>
          <w:p w14:paraId="669A7809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EFBE003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6.11</w:t>
            </w:r>
          </w:p>
        </w:tc>
      </w:tr>
      <w:tr w:rsidR="00D907BA" w14:paraId="00948A09" w14:textId="77777777" w:rsidTr="00D907BA">
        <w:tc>
          <w:tcPr>
            <w:tcW w:w="1445" w:type="dxa"/>
          </w:tcPr>
          <w:p w14:paraId="031C195B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1972.61</w:t>
            </w:r>
          </w:p>
        </w:tc>
        <w:tc>
          <w:tcPr>
            <w:tcW w:w="410" w:type="dxa"/>
          </w:tcPr>
          <w:p w14:paraId="68057BB7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35681C83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14.56</w:t>
            </w:r>
          </w:p>
        </w:tc>
        <w:tc>
          <w:tcPr>
            <w:tcW w:w="1670" w:type="dxa"/>
          </w:tcPr>
          <w:p w14:paraId="761A8FD3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740C815E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-15.44</w:t>
            </w:r>
          </w:p>
        </w:tc>
        <w:tc>
          <w:tcPr>
            <w:tcW w:w="1085" w:type="dxa"/>
          </w:tcPr>
          <w:p w14:paraId="1ECBECC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046A0D3" w14:textId="77777777" w:rsid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6.13</w:t>
            </w:r>
          </w:p>
        </w:tc>
      </w:tr>
    </w:tbl>
    <w:p w14:paraId="5D802467" w14:textId="77777777" w:rsidR="00D907BA" w:rsidRDefault="00D907BA" w:rsidP="00D907BA">
      <w:pPr>
        <w:rPr>
          <w:sz w:val="16"/>
          <w:szCs w:val="16"/>
          <w:lang w:val="en-GB"/>
        </w:rPr>
      </w:pPr>
    </w:p>
    <w:p w14:paraId="180178E9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D907BA" w:rsidRPr="00D907BA" w14:paraId="1519FFC5" w14:textId="77777777" w:rsidTr="00D907BA">
        <w:tc>
          <w:tcPr>
            <w:tcW w:w="1445" w:type="dxa"/>
          </w:tcPr>
          <w:p w14:paraId="0B883A65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0434ED91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14:paraId="7D8A81FA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14:paraId="45A95DC3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14:paraId="0D7EEB1E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14:paraId="590E993E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2019B3F8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3CAA9852" w14:textId="77777777" w:rsidTr="00D907BA">
        <w:tc>
          <w:tcPr>
            <w:tcW w:w="1445" w:type="dxa"/>
          </w:tcPr>
          <w:p w14:paraId="2175F7C5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174.66</w:t>
            </w:r>
          </w:p>
        </w:tc>
        <w:tc>
          <w:tcPr>
            <w:tcW w:w="410" w:type="dxa"/>
          </w:tcPr>
          <w:p w14:paraId="45AEF3D1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14:paraId="63CC7C0E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17.69</w:t>
            </w:r>
          </w:p>
        </w:tc>
        <w:tc>
          <w:tcPr>
            <w:tcW w:w="1910" w:type="dxa"/>
          </w:tcPr>
          <w:p w14:paraId="36C00AD7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006CA736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-7.31</w:t>
            </w:r>
          </w:p>
        </w:tc>
        <w:tc>
          <w:tcPr>
            <w:tcW w:w="1085" w:type="dxa"/>
          </w:tcPr>
          <w:p w14:paraId="63577292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CD32E79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-14.23</w:t>
            </w:r>
          </w:p>
        </w:tc>
      </w:tr>
      <w:tr w:rsidR="00D907BA" w14:paraId="0C59C55F" w14:textId="77777777" w:rsidTr="00D907BA">
        <w:tc>
          <w:tcPr>
            <w:tcW w:w="1445" w:type="dxa"/>
          </w:tcPr>
          <w:p w14:paraId="77A25CC0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164.34</w:t>
            </w:r>
          </w:p>
        </w:tc>
        <w:tc>
          <w:tcPr>
            <w:tcW w:w="410" w:type="dxa"/>
          </w:tcPr>
          <w:p w14:paraId="2ACD1F39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14:paraId="1A338FB9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17.19</w:t>
            </w:r>
          </w:p>
        </w:tc>
        <w:tc>
          <w:tcPr>
            <w:tcW w:w="1910" w:type="dxa"/>
          </w:tcPr>
          <w:p w14:paraId="471D60A8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4D11EC90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-7.81</w:t>
            </w:r>
          </w:p>
        </w:tc>
        <w:tc>
          <w:tcPr>
            <w:tcW w:w="1085" w:type="dxa"/>
          </w:tcPr>
          <w:p w14:paraId="43AD40DB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89DE4A7" w14:textId="77777777" w:rsid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-14.61</w:t>
            </w:r>
          </w:p>
        </w:tc>
      </w:tr>
    </w:tbl>
    <w:p w14:paraId="6AF573CC" w14:textId="77777777" w:rsidR="00D907BA" w:rsidRDefault="00D907BA" w:rsidP="00D907BA">
      <w:pPr>
        <w:rPr>
          <w:sz w:val="16"/>
          <w:szCs w:val="16"/>
          <w:lang w:val="en-GB"/>
        </w:rPr>
      </w:pPr>
    </w:p>
    <w:p w14:paraId="65685257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4A02DFA9" w14:textId="77777777" w:rsidTr="00D907BA">
        <w:tc>
          <w:tcPr>
            <w:tcW w:w="1445" w:type="dxa"/>
          </w:tcPr>
          <w:p w14:paraId="6E2BCFE9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21D40499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5DC12B3C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56A48BD7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0195984B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630018E9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15C88E2C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13CCD766" w14:textId="77777777" w:rsidTr="00D907BA">
        <w:tc>
          <w:tcPr>
            <w:tcW w:w="1445" w:type="dxa"/>
          </w:tcPr>
          <w:p w14:paraId="6B4B40A4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432.02</w:t>
            </w:r>
          </w:p>
        </w:tc>
        <w:tc>
          <w:tcPr>
            <w:tcW w:w="410" w:type="dxa"/>
          </w:tcPr>
          <w:p w14:paraId="40FBC326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157A4E1E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20.87</w:t>
            </w:r>
          </w:p>
        </w:tc>
        <w:tc>
          <w:tcPr>
            <w:tcW w:w="1730" w:type="dxa"/>
          </w:tcPr>
          <w:p w14:paraId="1013890D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587D7B62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-4.13</w:t>
            </w:r>
          </w:p>
        </w:tc>
        <w:tc>
          <w:tcPr>
            <w:tcW w:w="1085" w:type="dxa"/>
          </w:tcPr>
          <w:p w14:paraId="60F33943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DE8B74C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-10.22</w:t>
            </w:r>
          </w:p>
        </w:tc>
      </w:tr>
      <w:tr w:rsidR="00D907BA" w:rsidRPr="00D907BA" w14:paraId="78458753" w14:textId="77777777" w:rsidTr="00D907BA">
        <w:tc>
          <w:tcPr>
            <w:tcW w:w="1445" w:type="dxa"/>
          </w:tcPr>
          <w:p w14:paraId="3470100A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434</w:t>
            </w:r>
          </w:p>
        </w:tc>
        <w:tc>
          <w:tcPr>
            <w:tcW w:w="410" w:type="dxa"/>
          </w:tcPr>
          <w:p w14:paraId="4A241B03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662D1196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17.97</w:t>
            </w:r>
          </w:p>
        </w:tc>
        <w:tc>
          <w:tcPr>
            <w:tcW w:w="1730" w:type="dxa"/>
          </w:tcPr>
          <w:p w14:paraId="6A089CFA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677B1BD4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-7.03</w:t>
            </w:r>
          </w:p>
        </w:tc>
        <w:tc>
          <w:tcPr>
            <w:tcW w:w="1085" w:type="dxa"/>
          </w:tcPr>
          <w:p w14:paraId="78E77B43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370C514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-10.11</w:t>
            </w:r>
          </w:p>
        </w:tc>
      </w:tr>
      <w:tr w:rsidR="00D907BA" w:rsidRPr="00D907BA" w14:paraId="69253C80" w14:textId="77777777" w:rsidTr="00D907BA">
        <w:tc>
          <w:tcPr>
            <w:tcW w:w="1445" w:type="dxa"/>
          </w:tcPr>
          <w:p w14:paraId="1E656D0C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1958.21</w:t>
            </w:r>
          </w:p>
        </w:tc>
        <w:tc>
          <w:tcPr>
            <w:tcW w:w="410" w:type="dxa"/>
          </w:tcPr>
          <w:p w14:paraId="34151C6F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28F09535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28.71</w:t>
            </w:r>
          </w:p>
        </w:tc>
        <w:tc>
          <w:tcPr>
            <w:tcW w:w="1730" w:type="dxa"/>
          </w:tcPr>
          <w:p w14:paraId="3098E5A6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74AEF182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-14.29</w:t>
            </w:r>
          </w:p>
        </w:tc>
        <w:tc>
          <w:tcPr>
            <w:tcW w:w="1085" w:type="dxa"/>
          </w:tcPr>
          <w:p w14:paraId="7674111E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DC1A6B4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6.00</w:t>
            </w:r>
          </w:p>
        </w:tc>
      </w:tr>
      <w:tr w:rsidR="00D907BA" w:rsidRPr="00B665B4" w14:paraId="390B10D0" w14:textId="77777777" w:rsidTr="00D907BA">
        <w:tc>
          <w:tcPr>
            <w:tcW w:w="1445" w:type="dxa"/>
          </w:tcPr>
          <w:p w14:paraId="548EF708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1979.27</w:t>
            </w:r>
          </w:p>
        </w:tc>
        <w:tc>
          <w:tcPr>
            <w:tcW w:w="410" w:type="dxa"/>
          </w:tcPr>
          <w:p w14:paraId="0BA7C367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3E00038F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28.81</w:t>
            </w:r>
          </w:p>
        </w:tc>
        <w:tc>
          <w:tcPr>
            <w:tcW w:w="1730" w:type="dxa"/>
          </w:tcPr>
          <w:p w14:paraId="2195672F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7BA42E91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-14.19</w:t>
            </w:r>
          </w:p>
        </w:tc>
        <w:tc>
          <w:tcPr>
            <w:tcW w:w="1085" w:type="dxa"/>
          </w:tcPr>
          <w:p w14:paraId="649B6F3A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A06FC55" w14:textId="77777777" w:rsidR="00D907BA" w:rsidRPr="00B665B4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6.18</w:t>
            </w:r>
          </w:p>
        </w:tc>
      </w:tr>
    </w:tbl>
    <w:p w14:paraId="7890BD6C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63BFCB79" w14:textId="77777777" w:rsidR="00D907BA" w:rsidRPr="00CF27E0" w:rsidRDefault="00D907BA" w:rsidP="00D907BA">
      <w:pPr>
        <w:rPr>
          <w:lang w:val="en-GB"/>
        </w:rPr>
      </w:pPr>
    </w:p>
    <w:p w14:paraId="4FEDC8E2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11F027C8" w14:textId="77777777" w:rsidTr="002054FC">
        <w:tc>
          <w:tcPr>
            <w:tcW w:w="2265" w:type="dxa"/>
            <w:shd w:val="clear" w:color="auto" w:fill="CCFFCC"/>
            <w:vAlign w:val="center"/>
          </w:tcPr>
          <w:p w14:paraId="70405D7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704E967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</w:tbl>
    <w:p w14:paraId="4532EC90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A6E623F" w14:textId="77777777" w:rsidTr="002054FC">
        <w:tc>
          <w:tcPr>
            <w:tcW w:w="1418" w:type="dxa"/>
            <w:shd w:val="clear" w:color="auto" w:fill="CCFFCC"/>
            <w:vAlign w:val="center"/>
          </w:tcPr>
          <w:p w14:paraId="4DAA200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29BDD4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0085994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0553AF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0C4D6B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  <w:tr w:rsidR="00D907BA" w:rsidRPr="00AC2007" w14:paraId="1D18DF45" w14:textId="77777777" w:rsidTr="002054FC">
        <w:tc>
          <w:tcPr>
            <w:tcW w:w="1418" w:type="dxa"/>
            <w:shd w:val="clear" w:color="auto" w:fill="CCFFCC"/>
            <w:vAlign w:val="center"/>
          </w:tcPr>
          <w:p w14:paraId="17BBBD5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85C04B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2D538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EE9DEE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64D0B8DF" w14:textId="77777777" w:rsidTr="002054FC">
        <w:tc>
          <w:tcPr>
            <w:tcW w:w="1418" w:type="dxa"/>
            <w:shd w:val="clear" w:color="auto" w:fill="CCFFCC"/>
            <w:vAlign w:val="center"/>
          </w:tcPr>
          <w:p w14:paraId="5E3A191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5E10B4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579812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15D569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66083AEA" w14:textId="77777777" w:rsidTr="002054FC">
        <w:tc>
          <w:tcPr>
            <w:tcW w:w="1418" w:type="dxa"/>
            <w:shd w:val="clear" w:color="auto" w:fill="CCFFCC"/>
            <w:vAlign w:val="center"/>
          </w:tcPr>
          <w:p w14:paraId="36513C2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57E32C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5700C5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696109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49CB9D7" w14:textId="77777777" w:rsidTr="002054FC">
        <w:tc>
          <w:tcPr>
            <w:tcW w:w="1418" w:type="dxa"/>
            <w:shd w:val="clear" w:color="auto" w:fill="CCFFCC"/>
            <w:vAlign w:val="center"/>
          </w:tcPr>
          <w:p w14:paraId="64C901B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E53BA1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D172B2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CDF110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6448D89" w14:textId="77777777" w:rsidTr="002054FC">
        <w:tc>
          <w:tcPr>
            <w:tcW w:w="1418" w:type="dxa"/>
            <w:shd w:val="clear" w:color="auto" w:fill="CCFFCC"/>
            <w:vAlign w:val="center"/>
          </w:tcPr>
          <w:p w14:paraId="1B9262D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9E5D37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0EECA3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3D039C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DF5C9B1" w14:textId="77777777" w:rsidTr="002054FC">
        <w:tc>
          <w:tcPr>
            <w:tcW w:w="1418" w:type="dxa"/>
            <w:shd w:val="clear" w:color="auto" w:fill="CCFFCC"/>
            <w:vAlign w:val="center"/>
          </w:tcPr>
          <w:p w14:paraId="2EF6943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4A1CF5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E9BF4A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0057F6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760D8E6F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947706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F145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BAC95B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953B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11E3B4E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0DBF4260" w14:textId="77777777" w:rsidTr="002054FC">
        <w:tc>
          <w:tcPr>
            <w:tcW w:w="1418" w:type="dxa"/>
            <w:shd w:val="clear" w:color="auto" w:fill="CCFFCC"/>
            <w:vAlign w:val="center"/>
          </w:tcPr>
          <w:p w14:paraId="7FD5BFE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630E7D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5D3A714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61892A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7BECCB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  <w:tr w:rsidR="00D907BA" w:rsidRPr="00AC2007" w14:paraId="0BD5A540" w14:textId="77777777" w:rsidTr="002054FC">
        <w:tc>
          <w:tcPr>
            <w:tcW w:w="1418" w:type="dxa"/>
            <w:shd w:val="clear" w:color="auto" w:fill="CCFFCC"/>
            <w:vAlign w:val="center"/>
          </w:tcPr>
          <w:p w14:paraId="7D62067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49EAF7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6BD3C1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4B8425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3ADDABB7" w14:textId="77777777" w:rsidTr="002054FC">
        <w:tc>
          <w:tcPr>
            <w:tcW w:w="1418" w:type="dxa"/>
            <w:shd w:val="clear" w:color="auto" w:fill="CCFFCC"/>
            <w:vAlign w:val="center"/>
          </w:tcPr>
          <w:p w14:paraId="1E31511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5005B6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9BEA6C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210000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4E53C03D" w14:textId="77777777" w:rsidTr="002054FC">
        <w:tc>
          <w:tcPr>
            <w:tcW w:w="1418" w:type="dxa"/>
            <w:shd w:val="clear" w:color="auto" w:fill="CCFFCC"/>
            <w:vAlign w:val="center"/>
          </w:tcPr>
          <w:p w14:paraId="6511548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4E5006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04E750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CED153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4CE02728" w14:textId="77777777" w:rsidTr="002054FC">
        <w:tc>
          <w:tcPr>
            <w:tcW w:w="1418" w:type="dxa"/>
            <w:shd w:val="clear" w:color="auto" w:fill="CCFFCC"/>
            <w:vAlign w:val="center"/>
          </w:tcPr>
          <w:p w14:paraId="7E02B52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8ECA6E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9CCEB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57DF9A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78F4DAA6" w14:textId="77777777" w:rsidTr="002054FC">
        <w:tc>
          <w:tcPr>
            <w:tcW w:w="1418" w:type="dxa"/>
            <w:shd w:val="clear" w:color="auto" w:fill="CCFFCC"/>
            <w:vAlign w:val="center"/>
          </w:tcPr>
          <w:p w14:paraId="4E4B040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EE7040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F920E7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142564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513A9510" w14:textId="77777777" w:rsidTr="002054FC">
        <w:tc>
          <w:tcPr>
            <w:tcW w:w="1418" w:type="dxa"/>
            <w:shd w:val="clear" w:color="auto" w:fill="CCFFCC"/>
            <w:vAlign w:val="center"/>
          </w:tcPr>
          <w:p w14:paraId="647511F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A3FB7C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97B29B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4FBF6E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0E8BA0B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F756EA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3402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E61148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E2CC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B35F344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6900B753" w14:textId="77777777" w:rsidTr="002054FC">
        <w:tc>
          <w:tcPr>
            <w:tcW w:w="1418" w:type="dxa"/>
            <w:shd w:val="clear" w:color="auto" w:fill="CCFFCC"/>
            <w:vAlign w:val="center"/>
          </w:tcPr>
          <w:p w14:paraId="7FC2452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AE4C88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15ECF22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E1199B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443682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  <w:tr w:rsidR="00D907BA" w:rsidRPr="00AC2007" w14:paraId="528A35A2" w14:textId="77777777" w:rsidTr="002054FC">
        <w:tc>
          <w:tcPr>
            <w:tcW w:w="1418" w:type="dxa"/>
            <w:shd w:val="clear" w:color="auto" w:fill="CCFFCC"/>
            <w:vAlign w:val="center"/>
          </w:tcPr>
          <w:p w14:paraId="5B85ECB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BD6916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194F85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B08900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4BDDA8AB" w14:textId="77777777" w:rsidTr="002054FC">
        <w:tc>
          <w:tcPr>
            <w:tcW w:w="1418" w:type="dxa"/>
            <w:shd w:val="clear" w:color="auto" w:fill="CCFFCC"/>
            <w:vAlign w:val="center"/>
          </w:tcPr>
          <w:p w14:paraId="1B38609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CDD76E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727B97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A03B90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392124F9" w14:textId="77777777" w:rsidTr="002054FC">
        <w:tc>
          <w:tcPr>
            <w:tcW w:w="1418" w:type="dxa"/>
            <w:shd w:val="clear" w:color="auto" w:fill="CCFFCC"/>
            <w:vAlign w:val="center"/>
          </w:tcPr>
          <w:p w14:paraId="119C764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A72203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74AAE1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70515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2ED53FA1" w14:textId="77777777" w:rsidTr="002054FC">
        <w:tc>
          <w:tcPr>
            <w:tcW w:w="1418" w:type="dxa"/>
            <w:shd w:val="clear" w:color="auto" w:fill="CCFFCC"/>
            <w:vAlign w:val="center"/>
          </w:tcPr>
          <w:p w14:paraId="4794285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9DC812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B54609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F0A07A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6E30D87D" w14:textId="77777777" w:rsidTr="002054FC">
        <w:tc>
          <w:tcPr>
            <w:tcW w:w="1418" w:type="dxa"/>
            <w:shd w:val="clear" w:color="auto" w:fill="CCFFCC"/>
            <w:vAlign w:val="center"/>
          </w:tcPr>
          <w:p w14:paraId="45F6DD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AA6F06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61D32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0EF0F7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3BD50C4" w14:textId="77777777" w:rsidTr="002054FC">
        <w:tc>
          <w:tcPr>
            <w:tcW w:w="1418" w:type="dxa"/>
            <w:shd w:val="clear" w:color="auto" w:fill="CCFFCC"/>
            <w:vAlign w:val="center"/>
          </w:tcPr>
          <w:p w14:paraId="62EE1D3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3E371E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795FAE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FC7EC3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17087B42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0D0732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E741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C175BE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EBCA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B6D60FA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71487A37" w14:textId="77777777" w:rsidTr="002054FC">
        <w:tc>
          <w:tcPr>
            <w:tcW w:w="1418" w:type="dxa"/>
            <w:shd w:val="clear" w:color="auto" w:fill="CCFFCC"/>
            <w:vAlign w:val="center"/>
          </w:tcPr>
          <w:p w14:paraId="6E2E340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D8EEF3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6F7D23B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ED02FF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3CD2D1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  <w:tr w:rsidR="00D907BA" w:rsidRPr="00AC2007" w14:paraId="5EF1F382" w14:textId="77777777" w:rsidTr="002054FC">
        <w:tc>
          <w:tcPr>
            <w:tcW w:w="1418" w:type="dxa"/>
            <w:shd w:val="clear" w:color="auto" w:fill="CCFFCC"/>
            <w:vAlign w:val="center"/>
          </w:tcPr>
          <w:p w14:paraId="0485712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E53225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65A15E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9077A7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1B9154E7" w14:textId="77777777" w:rsidTr="002054FC">
        <w:tc>
          <w:tcPr>
            <w:tcW w:w="1418" w:type="dxa"/>
            <w:shd w:val="clear" w:color="auto" w:fill="CCFFCC"/>
            <w:vAlign w:val="center"/>
          </w:tcPr>
          <w:p w14:paraId="031798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B46CFC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69E9C4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DDD3D9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682E5286" w14:textId="77777777" w:rsidTr="002054FC">
        <w:tc>
          <w:tcPr>
            <w:tcW w:w="1418" w:type="dxa"/>
            <w:shd w:val="clear" w:color="auto" w:fill="CCFFCC"/>
            <w:vAlign w:val="center"/>
          </w:tcPr>
          <w:p w14:paraId="3172E37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F8DBD0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B9A6D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E6C34B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0B65A85F" w14:textId="77777777" w:rsidTr="002054FC">
        <w:tc>
          <w:tcPr>
            <w:tcW w:w="1418" w:type="dxa"/>
            <w:shd w:val="clear" w:color="auto" w:fill="CCFFCC"/>
            <w:vAlign w:val="center"/>
          </w:tcPr>
          <w:p w14:paraId="5420D1E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A220C2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738D73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AA5F2F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1A2E2AC9" w14:textId="77777777" w:rsidTr="002054FC">
        <w:tc>
          <w:tcPr>
            <w:tcW w:w="1418" w:type="dxa"/>
            <w:shd w:val="clear" w:color="auto" w:fill="CCFFCC"/>
            <w:vAlign w:val="center"/>
          </w:tcPr>
          <w:p w14:paraId="55F90D6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E84919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D2583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690558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CBBEA8D" w14:textId="77777777" w:rsidTr="002054FC">
        <w:tc>
          <w:tcPr>
            <w:tcW w:w="1418" w:type="dxa"/>
            <w:shd w:val="clear" w:color="auto" w:fill="CCFFCC"/>
            <w:vAlign w:val="center"/>
          </w:tcPr>
          <w:p w14:paraId="782C158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E435BF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92D321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5E63CE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0589ED59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021DB4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5BAC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13C81C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A617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7632984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53BBF463" w14:textId="77777777" w:rsidTr="002054FC">
        <w:tc>
          <w:tcPr>
            <w:tcW w:w="1418" w:type="dxa"/>
            <w:shd w:val="clear" w:color="auto" w:fill="CCFFCC"/>
            <w:vAlign w:val="center"/>
          </w:tcPr>
          <w:p w14:paraId="523C754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46CB99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0A19ABD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5E1BE2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048CBB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  <w:tr w:rsidR="00D907BA" w:rsidRPr="00AC2007" w14:paraId="6A1072F4" w14:textId="77777777" w:rsidTr="002054FC">
        <w:tc>
          <w:tcPr>
            <w:tcW w:w="1418" w:type="dxa"/>
            <w:shd w:val="clear" w:color="auto" w:fill="CCFFCC"/>
            <w:vAlign w:val="center"/>
          </w:tcPr>
          <w:p w14:paraId="6C9B49B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C66C8F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E38987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C3D631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24396902" w14:textId="77777777" w:rsidTr="002054FC">
        <w:tc>
          <w:tcPr>
            <w:tcW w:w="1418" w:type="dxa"/>
            <w:shd w:val="clear" w:color="auto" w:fill="CCFFCC"/>
            <w:vAlign w:val="center"/>
          </w:tcPr>
          <w:p w14:paraId="1416DA8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BCB19E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9ACB19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125DA6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47A0B16C" w14:textId="77777777" w:rsidTr="002054FC">
        <w:tc>
          <w:tcPr>
            <w:tcW w:w="1418" w:type="dxa"/>
            <w:shd w:val="clear" w:color="auto" w:fill="CCFFCC"/>
            <w:vAlign w:val="center"/>
          </w:tcPr>
          <w:p w14:paraId="497E2A4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829904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D90836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C0CF1A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166256C" w14:textId="77777777" w:rsidTr="002054FC">
        <w:tc>
          <w:tcPr>
            <w:tcW w:w="1418" w:type="dxa"/>
            <w:shd w:val="clear" w:color="auto" w:fill="CCFFCC"/>
            <w:vAlign w:val="center"/>
          </w:tcPr>
          <w:p w14:paraId="7AC356F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2EC670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2391FA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47F442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B189381" w14:textId="77777777" w:rsidTr="002054FC">
        <w:tc>
          <w:tcPr>
            <w:tcW w:w="1418" w:type="dxa"/>
            <w:shd w:val="clear" w:color="auto" w:fill="CCFFCC"/>
            <w:vAlign w:val="center"/>
          </w:tcPr>
          <w:p w14:paraId="36B65BE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CEF90B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D8EBAD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7A3344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52C1545D" w14:textId="77777777" w:rsidTr="002054FC">
        <w:tc>
          <w:tcPr>
            <w:tcW w:w="1418" w:type="dxa"/>
            <w:shd w:val="clear" w:color="auto" w:fill="CCFFCC"/>
            <w:vAlign w:val="center"/>
          </w:tcPr>
          <w:p w14:paraId="58DF994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508E5D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66D5F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12AD1D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571FA463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DCE482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2EE3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46A6D7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6E0E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3F23DF5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37467B51" w14:textId="77777777" w:rsidTr="002054FC">
        <w:tc>
          <w:tcPr>
            <w:tcW w:w="1418" w:type="dxa"/>
            <w:shd w:val="clear" w:color="auto" w:fill="CCFFCC"/>
            <w:vAlign w:val="center"/>
          </w:tcPr>
          <w:p w14:paraId="2F3FD19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E589C2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686B0EC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E23ED1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34BA00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  <w:tr w:rsidR="00D907BA" w:rsidRPr="00AC2007" w14:paraId="0CA49AC0" w14:textId="77777777" w:rsidTr="002054FC">
        <w:tc>
          <w:tcPr>
            <w:tcW w:w="1418" w:type="dxa"/>
            <w:shd w:val="clear" w:color="auto" w:fill="CCFFCC"/>
            <w:vAlign w:val="center"/>
          </w:tcPr>
          <w:p w14:paraId="25F59F6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AF0149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753DD1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754D60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423E2759" w14:textId="77777777" w:rsidTr="002054FC">
        <w:tc>
          <w:tcPr>
            <w:tcW w:w="1418" w:type="dxa"/>
            <w:shd w:val="clear" w:color="auto" w:fill="CCFFCC"/>
            <w:vAlign w:val="center"/>
          </w:tcPr>
          <w:p w14:paraId="21D16C2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A2DE03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FE861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B6B663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236A75DC" w14:textId="77777777" w:rsidTr="002054FC">
        <w:tc>
          <w:tcPr>
            <w:tcW w:w="1418" w:type="dxa"/>
            <w:shd w:val="clear" w:color="auto" w:fill="CCFFCC"/>
            <w:vAlign w:val="center"/>
          </w:tcPr>
          <w:p w14:paraId="65785E7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5CCF2F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291D19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F232C6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71B01E13" w14:textId="77777777" w:rsidTr="002054FC">
        <w:tc>
          <w:tcPr>
            <w:tcW w:w="1418" w:type="dxa"/>
            <w:shd w:val="clear" w:color="auto" w:fill="CCFFCC"/>
            <w:vAlign w:val="center"/>
          </w:tcPr>
          <w:p w14:paraId="46382C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414B65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9A3F4A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1ECBA3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1CE7E5E6" w14:textId="77777777" w:rsidTr="002054FC">
        <w:tc>
          <w:tcPr>
            <w:tcW w:w="1418" w:type="dxa"/>
            <w:shd w:val="clear" w:color="auto" w:fill="CCFFCC"/>
            <w:vAlign w:val="center"/>
          </w:tcPr>
          <w:p w14:paraId="0C7EC02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59E95A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FE0CAD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DD26E8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A78EFC2" w14:textId="77777777" w:rsidTr="002054FC">
        <w:tc>
          <w:tcPr>
            <w:tcW w:w="1418" w:type="dxa"/>
            <w:shd w:val="clear" w:color="auto" w:fill="CCFFCC"/>
            <w:vAlign w:val="center"/>
          </w:tcPr>
          <w:p w14:paraId="076B77C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0DE00B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FCEC2B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A1032C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2348C7C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C92BBC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B3E2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FCD1F9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86A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4FE4664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39DF3FE6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5C3E4CE2" w14:textId="77777777" w:rsidTr="002054FC">
        <w:tc>
          <w:tcPr>
            <w:tcW w:w="934" w:type="dxa"/>
            <w:gridSpan w:val="3"/>
            <w:hideMark/>
          </w:tcPr>
          <w:p w14:paraId="44A31EAA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40DC3DDE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00BBD7A5" w14:textId="77777777" w:rsidTr="002054FC">
        <w:tc>
          <w:tcPr>
            <w:tcW w:w="766" w:type="dxa"/>
            <w:hideMark/>
          </w:tcPr>
          <w:p w14:paraId="5D184EC5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0892BF26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25C4AA0A" w14:textId="77777777" w:rsidTr="002054FC">
        <w:tc>
          <w:tcPr>
            <w:tcW w:w="920" w:type="dxa"/>
            <w:gridSpan w:val="2"/>
            <w:hideMark/>
          </w:tcPr>
          <w:p w14:paraId="414C8951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303CC0FE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VA/FK, 18/02/2025 18:48:46</w:t>
            </w:r>
          </w:p>
        </w:tc>
      </w:tr>
      <w:tr w:rsidR="00D907BA" w:rsidRPr="005C22C5" w14:paraId="4685E5F7" w14:textId="77777777" w:rsidTr="002054FC">
        <w:tc>
          <w:tcPr>
            <w:tcW w:w="1733" w:type="dxa"/>
            <w:gridSpan w:val="5"/>
            <w:hideMark/>
          </w:tcPr>
          <w:p w14:paraId="04BC0C57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3D321CC1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D907BA" w14:paraId="283B74ED" w14:textId="77777777" w:rsidTr="002054FC">
        <w:tc>
          <w:tcPr>
            <w:tcW w:w="1495" w:type="dxa"/>
            <w:gridSpan w:val="4"/>
            <w:hideMark/>
          </w:tcPr>
          <w:p w14:paraId="19D40402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75AA7AF1" w14:textId="77777777" w:rsidR="00D907BA" w:rsidRPr="005D1757" w:rsidRDefault="00D907BA" w:rsidP="00D907BA">
            <w:r>
              <w:t>Mode 3, Conclusion : not comply</w:t>
            </w:r>
          </w:p>
        </w:tc>
      </w:tr>
    </w:tbl>
    <w:p w14:paraId="0C0167DD" w14:textId="033EE3F6" w:rsidR="00D907BA" w:rsidRPr="005C7D4E" w:rsidRDefault="00D907BA" w:rsidP="00D907BA">
      <w:r w:rsidRPr="007F5C4F">
        <w:rPr>
          <w:lang w:val="en-GB"/>
        </w:rPr>
        <w:t>GraphiqueEMIRE</w:t>
      </w:r>
      <w:r w:rsidR="00623DB0">
        <w:rPr>
          <w:noProof/>
          <w:lang w:val="en-GB"/>
        </w:rPr>
        <w:drawing>
          <wp:inline distT="0" distB="0" distL="0" distR="0" wp14:anchorId="5DC73DAB" wp14:editId="5BCA8436">
            <wp:extent cx="6115050" cy="3609975"/>
            <wp:effectExtent l="0" t="0" r="0" b="0"/>
            <wp:docPr id="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3F95B6E4" wp14:editId="32BE1DBD">
            <wp:extent cx="6115050" cy="3609975"/>
            <wp:effectExtent l="0" t="0" r="0" b="0"/>
            <wp:docPr id="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2CFA52DE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(4)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18CDD251" w14:textId="77777777" w:rsidTr="00D907BA">
        <w:tc>
          <w:tcPr>
            <w:tcW w:w="1445" w:type="dxa"/>
          </w:tcPr>
          <w:p w14:paraId="1A49D05D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1CCB3EBA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3C322F3A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6C4A8CC0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030682F0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2BD9D4EE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5ECA7A97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07480336" w14:textId="77777777" w:rsidTr="00D907BA">
        <w:tc>
          <w:tcPr>
            <w:tcW w:w="1445" w:type="dxa"/>
          </w:tcPr>
          <w:p w14:paraId="2B0A30A3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175.5</w:t>
            </w:r>
          </w:p>
        </w:tc>
        <w:tc>
          <w:tcPr>
            <w:tcW w:w="410" w:type="dxa"/>
          </w:tcPr>
          <w:p w14:paraId="40F8B46F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202ECA49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19.19</w:t>
            </w:r>
          </w:p>
        </w:tc>
        <w:tc>
          <w:tcPr>
            <w:tcW w:w="1670" w:type="dxa"/>
          </w:tcPr>
          <w:p w14:paraId="3E1322B1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7F26C7C6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-2.81</w:t>
            </w:r>
          </w:p>
        </w:tc>
        <w:tc>
          <w:tcPr>
            <w:tcW w:w="1085" w:type="dxa"/>
          </w:tcPr>
          <w:p w14:paraId="0DCAF137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D948F3E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-14.20</w:t>
            </w:r>
          </w:p>
        </w:tc>
      </w:tr>
      <w:tr w:rsidR="00D907BA" w:rsidRPr="00D907BA" w14:paraId="13B16077" w14:textId="77777777" w:rsidTr="00D907BA">
        <w:tc>
          <w:tcPr>
            <w:tcW w:w="1445" w:type="dxa"/>
          </w:tcPr>
          <w:p w14:paraId="70AFDF3E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174</w:t>
            </w:r>
          </w:p>
        </w:tc>
        <w:tc>
          <w:tcPr>
            <w:tcW w:w="410" w:type="dxa"/>
          </w:tcPr>
          <w:p w14:paraId="2614494F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734D11DF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17.51</w:t>
            </w:r>
          </w:p>
        </w:tc>
        <w:tc>
          <w:tcPr>
            <w:tcW w:w="1670" w:type="dxa"/>
          </w:tcPr>
          <w:p w14:paraId="6EB37E5C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7703946B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-4.49</w:t>
            </w:r>
          </w:p>
        </w:tc>
        <w:tc>
          <w:tcPr>
            <w:tcW w:w="1085" w:type="dxa"/>
          </w:tcPr>
          <w:p w14:paraId="5F61B698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2A6CA72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-14.25</w:t>
            </w:r>
          </w:p>
        </w:tc>
      </w:tr>
      <w:tr w:rsidR="00D907BA" w:rsidRPr="00D907BA" w14:paraId="5D60EF43" w14:textId="77777777" w:rsidTr="00D907BA">
        <w:tc>
          <w:tcPr>
            <w:tcW w:w="1445" w:type="dxa"/>
          </w:tcPr>
          <w:p w14:paraId="16CE8209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514.5</w:t>
            </w:r>
          </w:p>
        </w:tc>
        <w:tc>
          <w:tcPr>
            <w:tcW w:w="410" w:type="dxa"/>
          </w:tcPr>
          <w:p w14:paraId="0B5F4DB8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62353308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31.61</w:t>
            </w:r>
          </w:p>
        </w:tc>
        <w:tc>
          <w:tcPr>
            <w:tcW w:w="1670" w:type="dxa"/>
          </w:tcPr>
          <w:p w14:paraId="2DF393AC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28.00</w:t>
            </w:r>
          </w:p>
        </w:tc>
        <w:tc>
          <w:tcPr>
            <w:tcW w:w="1964" w:type="dxa"/>
          </w:tcPr>
          <w:p w14:paraId="7474F82F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3.61</w:t>
            </w:r>
          </w:p>
        </w:tc>
        <w:tc>
          <w:tcPr>
            <w:tcW w:w="1085" w:type="dxa"/>
          </w:tcPr>
          <w:p w14:paraId="466226F3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E7D0621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-8.37</w:t>
            </w:r>
          </w:p>
        </w:tc>
      </w:tr>
      <w:tr w:rsidR="00D907BA" w14:paraId="1CF4D1AB" w14:textId="77777777" w:rsidTr="00D907BA">
        <w:tc>
          <w:tcPr>
            <w:tcW w:w="1445" w:type="dxa"/>
          </w:tcPr>
          <w:p w14:paraId="6AC7BDEC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244.75</w:t>
            </w:r>
          </w:p>
        </w:tc>
        <w:tc>
          <w:tcPr>
            <w:tcW w:w="410" w:type="dxa"/>
          </w:tcPr>
          <w:p w14:paraId="0BCDE5BF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74F39026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23.61</w:t>
            </w:r>
          </w:p>
        </w:tc>
        <w:tc>
          <w:tcPr>
            <w:tcW w:w="1670" w:type="dxa"/>
          </w:tcPr>
          <w:p w14:paraId="3EEDF1BF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4960149D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1.61</w:t>
            </w:r>
          </w:p>
        </w:tc>
        <w:tc>
          <w:tcPr>
            <w:tcW w:w="1085" w:type="dxa"/>
          </w:tcPr>
          <w:p w14:paraId="060397EA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52E7AD6B" w14:textId="77777777" w:rsid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-14.50</w:t>
            </w:r>
          </w:p>
        </w:tc>
      </w:tr>
    </w:tbl>
    <w:p w14:paraId="771C40E5" w14:textId="77777777" w:rsidR="00D907BA" w:rsidRDefault="00D907BA" w:rsidP="00D907BA">
      <w:pPr>
        <w:rPr>
          <w:sz w:val="16"/>
          <w:szCs w:val="16"/>
          <w:lang w:val="en-GB"/>
        </w:rPr>
      </w:pPr>
    </w:p>
    <w:p w14:paraId="11F27EBD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0D264322" w14:textId="77777777" w:rsidTr="00D907BA">
        <w:tc>
          <w:tcPr>
            <w:tcW w:w="1445" w:type="dxa"/>
          </w:tcPr>
          <w:p w14:paraId="1EF4E1B8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33840724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6B12CBDD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4B23CAAE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3723568B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61BBEA76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011E9427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58643A90" w14:textId="77777777" w:rsidTr="00D907BA">
        <w:tc>
          <w:tcPr>
            <w:tcW w:w="1445" w:type="dxa"/>
          </w:tcPr>
          <w:p w14:paraId="0FEA3437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173.5</w:t>
            </w:r>
          </w:p>
        </w:tc>
        <w:tc>
          <w:tcPr>
            <w:tcW w:w="410" w:type="dxa"/>
          </w:tcPr>
          <w:p w14:paraId="26E1DE30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42159C1C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30.59</w:t>
            </w:r>
          </w:p>
        </w:tc>
        <w:tc>
          <w:tcPr>
            <w:tcW w:w="1730" w:type="dxa"/>
          </w:tcPr>
          <w:p w14:paraId="5212B700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33034E79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-1.41</w:t>
            </w:r>
          </w:p>
        </w:tc>
        <w:tc>
          <w:tcPr>
            <w:tcW w:w="1085" w:type="dxa"/>
          </w:tcPr>
          <w:p w14:paraId="20E638C6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B1CBBFA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-14.27</w:t>
            </w:r>
          </w:p>
        </w:tc>
      </w:tr>
      <w:tr w:rsidR="00D907BA" w:rsidRPr="00D907BA" w14:paraId="176E2F3E" w14:textId="77777777" w:rsidTr="00D907BA">
        <w:tc>
          <w:tcPr>
            <w:tcW w:w="1445" w:type="dxa"/>
          </w:tcPr>
          <w:p w14:paraId="182790DD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173.5</w:t>
            </w:r>
          </w:p>
        </w:tc>
        <w:tc>
          <w:tcPr>
            <w:tcW w:w="410" w:type="dxa"/>
          </w:tcPr>
          <w:p w14:paraId="40ED2D00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65E4341C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29.14</w:t>
            </w:r>
          </w:p>
        </w:tc>
        <w:tc>
          <w:tcPr>
            <w:tcW w:w="1730" w:type="dxa"/>
          </w:tcPr>
          <w:p w14:paraId="7EB01193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439F3AD3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-2.86</w:t>
            </w:r>
          </w:p>
        </w:tc>
        <w:tc>
          <w:tcPr>
            <w:tcW w:w="1085" w:type="dxa"/>
          </w:tcPr>
          <w:p w14:paraId="4EA08565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7F2A5E3C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-14.27</w:t>
            </w:r>
          </w:p>
        </w:tc>
      </w:tr>
      <w:tr w:rsidR="00D907BA" w:rsidRPr="00D907BA" w14:paraId="1C7424EA" w14:textId="77777777" w:rsidTr="00D907BA">
        <w:tc>
          <w:tcPr>
            <w:tcW w:w="1445" w:type="dxa"/>
          </w:tcPr>
          <w:p w14:paraId="79171258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239</w:t>
            </w:r>
          </w:p>
        </w:tc>
        <w:tc>
          <w:tcPr>
            <w:tcW w:w="410" w:type="dxa"/>
          </w:tcPr>
          <w:p w14:paraId="0527BC59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607157E7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35.67</w:t>
            </w:r>
          </w:p>
        </w:tc>
        <w:tc>
          <w:tcPr>
            <w:tcW w:w="1730" w:type="dxa"/>
          </w:tcPr>
          <w:p w14:paraId="7746343F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5B4F5457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3.67</w:t>
            </w:r>
          </w:p>
        </w:tc>
        <w:tc>
          <w:tcPr>
            <w:tcW w:w="1085" w:type="dxa"/>
          </w:tcPr>
          <w:p w14:paraId="0D636666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95C13E6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-14.34</w:t>
            </w:r>
          </w:p>
        </w:tc>
      </w:tr>
      <w:tr w:rsidR="00D907BA" w:rsidRPr="00B665B4" w14:paraId="7A7B1EE4" w14:textId="77777777" w:rsidTr="00D907BA">
        <w:tc>
          <w:tcPr>
            <w:tcW w:w="1445" w:type="dxa"/>
          </w:tcPr>
          <w:p w14:paraId="2EB8EDFD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245</w:t>
            </w:r>
          </w:p>
        </w:tc>
        <w:tc>
          <w:tcPr>
            <w:tcW w:w="410" w:type="dxa"/>
          </w:tcPr>
          <w:p w14:paraId="078ED99B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0E3EC8DB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35.27</w:t>
            </w:r>
          </w:p>
        </w:tc>
        <w:tc>
          <w:tcPr>
            <w:tcW w:w="1730" w:type="dxa"/>
          </w:tcPr>
          <w:p w14:paraId="19AC4038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002862D7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3.27</w:t>
            </w:r>
          </w:p>
        </w:tc>
        <w:tc>
          <w:tcPr>
            <w:tcW w:w="1085" w:type="dxa"/>
          </w:tcPr>
          <w:p w14:paraId="286471F4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07458B0" w14:textId="77777777" w:rsidR="00D907BA" w:rsidRPr="00B665B4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-14.52</w:t>
            </w:r>
          </w:p>
        </w:tc>
      </w:tr>
    </w:tbl>
    <w:p w14:paraId="605D118E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6D7750D2" w14:textId="77777777" w:rsidR="00D907BA" w:rsidRPr="00CF27E0" w:rsidRDefault="00D907BA" w:rsidP="00D907BA">
      <w:pPr>
        <w:rPr>
          <w:lang w:val="en-GB"/>
        </w:rPr>
      </w:pPr>
    </w:p>
    <w:p w14:paraId="15647922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6C10F046" w14:textId="77777777" w:rsidTr="002054FC">
        <w:tc>
          <w:tcPr>
            <w:tcW w:w="2265" w:type="dxa"/>
            <w:shd w:val="clear" w:color="auto" w:fill="CCFFCC"/>
            <w:vAlign w:val="center"/>
          </w:tcPr>
          <w:p w14:paraId="4A87D61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582DB1F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1MHz</w:t>
            </w:r>
          </w:p>
        </w:tc>
      </w:tr>
    </w:tbl>
    <w:p w14:paraId="60DE9953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0D83349" w14:textId="77777777" w:rsidTr="002054FC">
        <w:tc>
          <w:tcPr>
            <w:tcW w:w="1418" w:type="dxa"/>
            <w:shd w:val="clear" w:color="auto" w:fill="CCFFCC"/>
            <w:vAlign w:val="center"/>
          </w:tcPr>
          <w:p w14:paraId="56ACF49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42F62B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68EA48D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EF840F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4E0D85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1MHz</w:t>
            </w:r>
          </w:p>
        </w:tc>
      </w:tr>
      <w:tr w:rsidR="00D907BA" w:rsidRPr="00AC2007" w14:paraId="5C303FB1" w14:textId="77777777" w:rsidTr="002054FC">
        <w:tc>
          <w:tcPr>
            <w:tcW w:w="1418" w:type="dxa"/>
            <w:shd w:val="clear" w:color="auto" w:fill="CCFFCC"/>
            <w:vAlign w:val="center"/>
          </w:tcPr>
          <w:p w14:paraId="51343B6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BD7CDF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106282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43EE6F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507C5EC2" w14:textId="77777777" w:rsidTr="002054FC">
        <w:tc>
          <w:tcPr>
            <w:tcW w:w="1418" w:type="dxa"/>
            <w:shd w:val="clear" w:color="auto" w:fill="CCFFCC"/>
            <w:vAlign w:val="center"/>
          </w:tcPr>
          <w:p w14:paraId="42084F0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3CD993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7A9CC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7DC7B8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B147CD8" w14:textId="77777777" w:rsidTr="002054FC">
        <w:tc>
          <w:tcPr>
            <w:tcW w:w="1418" w:type="dxa"/>
            <w:shd w:val="clear" w:color="auto" w:fill="CCFFCC"/>
            <w:vAlign w:val="center"/>
          </w:tcPr>
          <w:p w14:paraId="4E4C1B7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8C62F5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612322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31A17E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A1DD03A" w14:textId="77777777" w:rsidTr="002054FC">
        <w:tc>
          <w:tcPr>
            <w:tcW w:w="1418" w:type="dxa"/>
            <w:shd w:val="clear" w:color="auto" w:fill="CCFFCC"/>
            <w:vAlign w:val="center"/>
          </w:tcPr>
          <w:p w14:paraId="3C06489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81B350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6CD15A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4C524B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7354FE37" w14:textId="77777777" w:rsidTr="002054FC">
        <w:tc>
          <w:tcPr>
            <w:tcW w:w="1418" w:type="dxa"/>
            <w:shd w:val="clear" w:color="auto" w:fill="CCFFCC"/>
            <w:vAlign w:val="center"/>
          </w:tcPr>
          <w:p w14:paraId="24CA1BC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899ACC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A85A98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4C48CA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9397683" w14:textId="77777777" w:rsidTr="002054FC">
        <w:tc>
          <w:tcPr>
            <w:tcW w:w="1418" w:type="dxa"/>
            <w:shd w:val="clear" w:color="auto" w:fill="CCFFCC"/>
            <w:vAlign w:val="center"/>
          </w:tcPr>
          <w:p w14:paraId="1EA9877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8BF4B2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DB21BD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4E2BB5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345885FE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C842FC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96A8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DE8FF2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279D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3194228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3D00EC99" w14:textId="77777777" w:rsidTr="002054FC">
        <w:tc>
          <w:tcPr>
            <w:tcW w:w="1418" w:type="dxa"/>
            <w:shd w:val="clear" w:color="auto" w:fill="CCFFCC"/>
            <w:vAlign w:val="center"/>
          </w:tcPr>
          <w:p w14:paraId="3B0BCD0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EC6415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26C67E3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7E5511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3638C0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1MHz</w:t>
            </w:r>
          </w:p>
        </w:tc>
      </w:tr>
      <w:tr w:rsidR="00D907BA" w:rsidRPr="00AC2007" w14:paraId="3F571171" w14:textId="77777777" w:rsidTr="002054FC">
        <w:tc>
          <w:tcPr>
            <w:tcW w:w="1418" w:type="dxa"/>
            <w:shd w:val="clear" w:color="auto" w:fill="CCFFCC"/>
            <w:vAlign w:val="center"/>
          </w:tcPr>
          <w:p w14:paraId="6781788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CFACAA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C3D7E8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E2BBF5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59EF1261" w14:textId="77777777" w:rsidTr="002054FC">
        <w:tc>
          <w:tcPr>
            <w:tcW w:w="1418" w:type="dxa"/>
            <w:shd w:val="clear" w:color="auto" w:fill="CCFFCC"/>
            <w:vAlign w:val="center"/>
          </w:tcPr>
          <w:p w14:paraId="0A44EA6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0E2314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089A79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BF03A0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5389043" w14:textId="77777777" w:rsidTr="002054FC">
        <w:tc>
          <w:tcPr>
            <w:tcW w:w="1418" w:type="dxa"/>
            <w:shd w:val="clear" w:color="auto" w:fill="CCFFCC"/>
            <w:vAlign w:val="center"/>
          </w:tcPr>
          <w:p w14:paraId="43A10C6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46573E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31B5BE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BA071C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4035D62A" w14:textId="77777777" w:rsidTr="002054FC">
        <w:tc>
          <w:tcPr>
            <w:tcW w:w="1418" w:type="dxa"/>
            <w:shd w:val="clear" w:color="auto" w:fill="CCFFCC"/>
            <w:vAlign w:val="center"/>
          </w:tcPr>
          <w:p w14:paraId="16035F6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A702FC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CE525E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DEBF57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218D13B" w14:textId="77777777" w:rsidTr="002054FC">
        <w:tc>
          <w:tcPr>
            <w:tcW w:w="1418" w:type="dxa"/>
            <w:shd w:val="clear" w:color="auto" w:fill="CCFFCC"/>
            <w:vAlign w:val="center"/>
          </w:tcPr>
          <w:p w14:paraId="6C65D89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A3399D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8A267F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97B167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A73972C" w14:textId="77777777" w:rsidTr="002054FC">
        <w:tc>
          <w:tcPr>
            <w:tcW w:w="1418" w:type="dxa"/>
            <w:shd w:val="clear" w:color="auto" w:fill="CCFFCC"/>
            <w:vAlign w:val="center"/>
          </w:tcPr>
          <w:p w14:paraId="2D1F98A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0301EC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1A7A0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FC883C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6F3218FA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F7B49D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C118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AC81A1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CCB5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FF5347D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26A3227A" w14:textId="77777777" w:rsidTr="002054FC">
        <w:tc>
          <w:tcPr>
            <w:tcW w:w="1418" w:type="dxa"/>
            <w:shd w:val="clear" w:color="auto" w:fill="CCFFCC"/>
            <w:vAlign w:val="center"/>
          </w:tcPr>
          <w:p w14:paraId="2CEBA16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69C18A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0D6B956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34EF06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66A49E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1MHz</w:t>
            </w:r>
          </w:p>
        </w:tc>
      </w:tr>
      <w:tr w:rsidR="00D907BA" w:rsidRPr="00AC2007" w14:paraId="42ADEDDB" w14:textId="77777777" w:rsidTr="002054FC">
        <w:tc>
          <w:tcPr>
            <w:tcW w:w="1418" w:type="dxa"/>
            <w:shd w:val="clear" w:color="auto" w:fill="CCFFCC"/>
            <w:vAlign w:val="center"/>
          </w:tcPr>
          <w:p w14:paraId="5B6E753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792AE9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40D63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F678D8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08B4B339" w14:textId="77777777" w:rsidTr="002054FC">
        <w:tc>
          <w:tcPr>
            <w:tcW w:w="1418" w:type="dxa"/>
            <w:shd w:val="clear" w:color="auto" w:fill="CCFFCC"/>
            <w:vAlign w:val="center"/>
          </w:tcPr>
          <w:p w14:paraId="258AB4D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54769A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FAC05B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563976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3E697EF7" w14:textId="77777777" w:rsidTr="002054FC">
        <w:tc>
          <w:tcPr>
            <w:tcW w:w="1418" w:type="dxa"/>
            <w:shd w:val="clear" w:color="auto" w:fill="CCFFCC"/>
            <w:vAlign w:val="center"/>
          </w:tcPr>
          <w:p w14:paraId="174C52F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617D5F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B77ADA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94DF2D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3DDA740" w14:textId="77777777" w:rsidTr="002054FC">
        <w:tc>
          <w:tcPr>
            <w:tcW w:w="1418" w:type="dxa"/>
            <w:shd w:val="clear" w:color="auto" w:fill="CCFFCC"/>
            <w:vAlign w:val="center"/>
          </w:tcPr>
          <w:p w14:paraId="70389C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6D3F62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960F2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3D029B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63A3F90F" w14:textId="77777777" w:rsidTr="002054FC">
        <w:tc>
          <w:tcPr>
            <w:tcW w:w="1418" w:type="dxa"/>
            <w:shd w:val="clear" w:color="auto" w:fill="CCFFCC"/>
            <w:vAlign w:val="center"/>
          </w:tcPr>
          <w:p w14:paraId="7966248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E95416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EFB53A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AC506D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19F9A2A1" w14:textId="77777777" w:rsidTr="002054FC">
        <w:tc>
          <w:tcPr>
            <w:tcW w:w="1418" w:type="dxa"/>
            <w:shd w:val="clear" w:color="auto" w:fill="CCFFCC"/>
            <w:vAlign w:val="center"/>
          </w:tcPr>
          <w:p w14:paraId="2496B2E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45B1F5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6CD2B8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80B063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061155F0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8E0B4A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E82E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3704F1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7B9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21A7D46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09A6AE32" w14:textId="77777777" w:rsidTr="002054FC">
        <w:tc>
          <w:tcPr>
            <w:tcW w:w="1418" w:type="dxa"/>
            <w:shd w:val="clear" w:color="auto" w:fill="CCFFCC"/>
            <w:vAlign w:val="center"/>
          </w:tcPr>
          <w:p w14:paraId="2D44E34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6CF4C5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19B09EF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7D033A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959EB5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1MHz</w:t>
            </w:r>
          </w:p>
        </w:tc>
      </w:tr>
      <w:tr w:rsidR="00D907BA" w:rsidRPr="00AC2007" w14:paraId="359BDB86" w14:textId="77777777" w:rsidTr="002054FC">
        <w:tc>
          <w:tcPr>
            <w:tcW w:w="1418" w:type="dxa"/>
            <w:shd w:val="clear" w:color="auto" w:fill="CCFFCC"/>
            <w:vAlign w:val="center"/>
          </w:tcPr>
          <w:p w14:paraId="5A75673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504910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B3C854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BD2809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7BAD0AB6" w14:textId="77777777" w:rsidTr="002054FC">
        <w:tc>
          <w:tcPr>
            <w:tcW w:w="1418" w:type="dxa"/>
            <w:shd w:val="clear" w:color="auto" w:fill="CCFFCC"/>
            <w:vAlign w:val="center"/>
          </w:tcPr>
          <w:p w14:paraId="3741862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7C3BA1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AC7DCB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06B9E8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01FC17E" w14:textId="77777777" w:rsidTr="002054FC">
        <w:tc>
          <w:tcPr>
            <w:tcW w:w="1418" w:type="dxa"/>
            <w:shd w:val="clear" w:color="auto" w:fill="CCFFCC"/>
            <w:vAlign w:val="center"/>
          </w:tcPr>
          <w:p w14:paraId="3880E3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39FAC1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F99125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E6191B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23B8A323" w14:textId="77777777" w:rsidTr="002054FC">
        <w:tc>
          <w:tcPr>
            <w:tcW w:w="1418" w:type="dxa"/>
            <w:shd w:val="clear" w:color="auto" w:fill="CCFFCC"/>
            <w:vAlign w:val="center"/>
          </w:tcPr>
          <w:p w14:paraId="6D4ED87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4D310F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03EB55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0C07E4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6A38FE7" w14:textId="77777777" w:rsidTr="002054FC">
        <w:tc>
          <w:tcPr>
            <w:tcW w:w="1418" w:type="dxa"/>
            <w:shd w:val="clear" w:color="auto" w:fill="CCFFCC"/>
            <w:vAlign w:val="center"/>
          </w:tcPr>
          <w:p w14:paraId="7D57449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7F01F2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E7755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78CFBC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A0870E2" w14:textId="77777777" w:rsidTr="002054FC">
        <w:tc>
          <w:tcPr>
            <w:tcW w:w="1418" w:type="dxa"/>
            <w:shd w:val="clear" w:color="auto" w:fill="CCFFCC"/>
            <w:vAlign w:val="center"/>
          </w:tcPr>
          <w:p w14:paraId="5BD47AD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17A6A5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04E87B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FB83CF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69206FC7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0DF3FC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E9F8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35B60B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9AA1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C6D23B3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21FF4DEA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77D1D386" w14:textId="77777777" w:rsidTr="002054FC">
        <w:tc>
          <w:tcPr>
            <w:tcW w:w="934" w:type="dxa"/>
            <w:gridSpan w:val="3"/>
            <w:hideMark/>
          </w:tcPr>
          <w:p w14:paraId="5A5CD336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361FAA37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6A83FB69" w14:textId="77777777" w:rsidTr="002054FC">
        <w:tc>
          <w:tcPr>
            <w:tcW w:w="766" w:type="dxa"/>
            <w:hideMark/>
          </w:tcPr>
          <w:p w14:paraId="47ACA9D3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45FBDE17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0CD88F85" w14:textId="77777777" w:rsidTr="002054FC">
        <w:tc>
          <w:tcPr>
            <w:tcW w:w="920" w:type="dxa"/>
            <w:gridSpan w:val="2"/>
            <w:hideMark/>
          </w:tcPr>
          <w:p w14:paraId="6450C9ED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0A5F80B0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VA/FK, 18/02/2025 14:37:39</w:t>
            </w:r>
          </w:p>
        </w:tc>
      </w:tr>
      <w:tr w:rsidR="00D907BA" w:rsidRPr="005C22C5" w14:paraId="1670A234" w14:textId="77777777" w:rsidTr="002054FC">
        <w:tc>
          <w:tcPr>
            <w:tcW w:w="1733" w:type="dxa"/>
            <w:gridSpan w:val="5"/>
            <w:hideMark/>
          </w:tcPr>
          <w:p w14:paraId="6B06A1E7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787E0AC8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D907BA" w14:paraId="642D3FA8" w14:textId="77777777" w:rsidTr="002054FC">
        <w:tc>
          <w:tcPr>
            <w:tcW w:w="1495" w:type="dxa"/>
            <w:gridSpan w:val="4"/>
            <w:hideMark/>
          </w:tcPr>
          <w:p w14:paraId="7A0B6EFE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23ADF8C4" w14:textId="77777777" w:rsidR="00D907BA" w:rsidRPr="005D1757" w:rsidRDefault="00D907BA" w:rsidP="00D907BA">
            <w:r>
              <w:t>Mode 3, Conclusion : not comply</w:t>
            </w:r>
          </w:p>
        </w:tc>
      </w:tr>
    </w:tbl>
    <w:p w14:paraId="36F002AC" w14:textId="1B3CF8C7" w:rsidR="00D907BA" w:rsidRPr="005C7D4E" w:rsidRDefault="00D907BA" w:rsidP="00D907BA">
      <w:r w:rsidRPr="007F5C4F">
        <w:rPr>
          <w:lang w:val="en-GB"/>
        </w:rPr>
        <w:t>GraphiqueEMIRE</w:t>
      </w:r>
      <w:r w:rsidR="00623DB0">
        <w:rPr>
          <w:noProof/>
          <w:lang w:val="en-GB"/>
        </w:rPr>
        <w:drawing>
          <wp:inline distT="0" distB="0" distL="0" distR="0" wp14:anchorId="6D9626A3" wp14:editId="4AE05580">
            <wp:extent cx="6115050" cy="3790950"/>
            <wp:effectExtent l="0" t="0" r="0" b="0"/>
            <wp:docPr id="10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345524F1" wp14:editId="2C19C8EB">
            <wp:extent cx="6115050" cy="3800475"/>
            <wp:effectExtent l="0" t="0" r="0" b="0"/>
            <wp:docPr id="1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30A356E1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6C264FEC" w14:textId="77777777" w:rsidTr="00D907BA">
        <w:tc>
          <w:tcPr>
            <w:tcW w:w="1445" w:type="dxa"/>
          </w:tcPr>
          <w:p w14:paraId="0548B9C7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520BB812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26A16DE5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1A01BE7D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4FF58226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188EC340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37E520C1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5B5ADA77" w14:textId="77777777" w:rsidTr="00D907BA">
        <w:tc>
          <w:tcPr>
            <w:tcW w:w="1445" w:type="dxa"/>
          </w:tcPr>
          <w:p w14:paraId="14D4F956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99.51</w:t>
            </w:r>
          </w:p>
        </w:tc>
        <w:tc>
          <w:tcPr>
            <w:tcW w:w="410" w:type="dxa"/>
          </w:tcPr>
          <w:p w14:paraId="496E2199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210BBDC1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17.78</w:t>
            </w:r>
          </w:p>
        </w:tc>
        <w:tc>
          <w:tcPr>
            <w:tcW w:w="1670" w:type="dxa"/>
          </w:tcPr>
          <w:p w14:paraId="5A7B606A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14:paraId="4A2EB167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5.78</w:t>
            </w:r>
          </w:p>
        </w:tc>
        <w:tc>
          <w:tcPr>
            <w:tcW w:w="1085" w:type="dxa"/>
          </w:tcPr>
          <w:p w14:paraId="7C588FA9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C8C3F07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-18.10</w:t>
            </w:r>
          </w:p>
        </w:tc>
      </w:tr>
      <w:tr w:rsidR="00D907BA" w:rsidRPr="00D907BA" w14:paraId="64D99974" w14:textId="77777777" w:rsidTr="00D907BA">
        <w:tc>
          <w:tcPr>
            <w:tcW w:w="1445" w:type="dxa"/>
          </w:tcPr>
          <w:p w14:paraId="477BE8DD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142.2</w:t>
            </w:r>
          </w:p>
        </w:tc>
        <w:tc>
          <w:tcPr>
            <w:tcW w:w="410" w:type="dxa"/>
          </w:tcPr>
          <w:p w14:paraId="77A133C2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7E4B92A2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10.62</w:t>
            </w:r>
          </w:p>
        </w:tc>
        <w:tc>
          <w:tcPr>
            <w:tcW w:w="1670" w:type="dxa"/>
          </w:tcPr>
          <w:p w14:paraId="3445461E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609FAAB6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-7.38</w:t>
            </w:r>
          </w:p>
        </w:tc>
        <w:tc>
          <w:tcPr>
            <w:tcW w:w="1085" w:type="dxa"/>
          </w:tcPr>
          <w:p w14:paraId="686502B3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6256D2A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-15.70</w:t>
            </w:r>
          </w:p>
        </w:tc>
      </w:tr>
      <w:tr w:rsidR="00D907BA" w:rsidRPr="00D907BA" w14:paraId="318B9EA8" w14:textId="77777777" w:rsidTr="00D907BA">
        <w:tc>
          <w:tcPr>
            <w:tcW w:w="1445" w:type="dxa"/>
          </w:tcPr>
          <w:p w14:paraId="0AE0F5FF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918.68</w:t>
            </w:r>
          </w:p>
        </w:tc>
        <w:tc>
          <w:tcPr>
            <w:tcW w:w="410" w:type="dxa"/>
          </w:tcPr>
          <w:p w14:paraId="7349FEF7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78C746EF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22.49</w:t>
            </w:r>
          </w:p>
        </w:tc>
        <w:tc>
          <w:tcPr>
            <w:tcW w:w="1670" w:type="dxa"/>
          </w:tcPr>
          <w:p w14:paraId="0FF92CBF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653660D8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-7.51</w:t>
            </w:r>
          </w:p>
        </w:tc>
        <w:tc>
          <w:tcPr>
            <w:tcW w:w="1085" w:type="dxa"/>
          </w:tcPr>
          <w:p w14:paraId="722E26EB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F97E726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-2.65</w:t>
            </w:r>
          </w:p>
        </w:tc>
      </w:tr>
      <w:tr w:rsidR="00D907BA" w:rsidRPr="00D907BA" w14:paraId="20B07687" w14:textId="77777777" w:rsidTr="00D907BA">
        <w:tc>
          <w:tcPr>
            <w:tcW w:w="1445" w:type="dxa"/>
          </w:tcPr>
          <w:p w14:paraId="545264A1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432.14</w:t>
            </w:r>
          </w:p>
        </w:tc>
        <w:tc>
          <w:tcPr>
            <w:tcW w:w="410" w:type="dxa"/>
          </w:tcPr>
          <w:p w14:paraId="77EB46E8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180C2AFE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5.61</w:t>
            </w:r>
          </w:p>
        </w:tc>
        <w:tc>
          <w:tcPr>
            <w:tcW w:w="1670" w:type="dxa"/>
          </w:tcPr>
          <w:p w14:paraId="25DA1DBA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3BB33F0A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-12.39</w:t>
            </w:r>
          </w:p>
        </w:tc>
        <w:tc>
          <w:tcPr>
            <w:tcW w:w="1085" w:type="dxa"/>
          </w:tcPr>
          <w:p w14:paraId="66862DA2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491993C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-10.21</w:t>
            </w:r>
          </w:p>
        </w:tc>
      </w:tr>
      <w:tr w:rsidR="00D907BA" w:rsidRPr="00D907BA" w14:paraId="6A3A1C40" w14:textId="77777777" w:rsidTr="00D907BA">
        <w:tc>
          <w:tcPr>
            <w:tcW w:w="1445" w:type="dxa"/>
          </w:tcPr>
          <w:p w14:paraId="2CBFE9D1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1972.1</w:t>
            </w:r>
          </w:p>
        </w:tc>
        <w:tc>
          <w:tcPr>
            <w:tcW w:w="410" w:type="dxa"/>
          </w:tcPr>
          <w:p w14:paraId="5979C96C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30310D8D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14.63</w:t>
            </w:r>
          </w:p>
        </w:tc>
        <w:tc>
          <w:tcPr>
            <w:tcW w:w="1670" w:type="dxa"/>
          </w:tcPr>
          <w:p w14:paraId="64E1A17A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3EFCBB8F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-15.37</w:t>
            </w:r>
          </w:p>
        </w:tc>
        <w:tc>
          <w:tcPr>
            <w:tcW w:w="1085" w:type="dxa"/>
          </w:tcPr>
          <w:p w14:paraId="00B4288E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1A848DA1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6.12</w:t>
            </w:r>
          </w:p>
        </w:tc>
      </w:tr>
      <w:tr w:rsidR="00D907BA" w14:paraId="17601983" w14:textId="77777777" w:rsidTr="00D907BA">
        <w:tc>
          <w:tcPr>
            <w:tcW w:w="1445" w:type="dxa"/>
          </w:tcPr>
          <w:p w14:paraId="525AA285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1972.55</w:t>
            </w:r>
          </w:p>
        </w:tc>
        <w:tc>
          <w:tcPr>
            <w:tcW w:w="410" w:type="dxa"/>
          </w:tcPr>
          <w:p w14:paraId="7A19B39C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470C6C12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14.67</w:t>
            </w:r>
          </w:p>
        </w:tc>
        <w:tc>
          <w:tcPr>
            <w:tcW w:w="1670" w:type="dxa"/>
          </w:tcPr>
          <w:p w14:paraId="429AC6E1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46CC857F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-15.33</w:t>
            </w:r>
          </w:p>
        </w:tc>
        <w:tc>
          <w:tcPr>
            <w:tcW w:w="1085" w:type="dxa"/>
          </w:tcPr>
          <w:p w14:paraId="2F2A3839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1BBA972" w14:textId="77777777" w:rsid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6.13</w:t>
            </w:r>
          </w:p>
        </w:tc>
      </w:tr>
    </w:tbl>
    <w:p w14:paraId="5CBF78AD" w14:textId="77777777" w:rsidR="00D907BA" w:rsidRDefault="00D907BA" w:rsidP="00D907BA">
      <w:pPr>
        <w:rPr>
          <w:sz w:val="16"/>
          <w:szCs w:val="16"/>
          <w:lang w:val="en-GB"/>
        </w:rPr>
      </w:pPr>
    </w:p>
    <w:p w14:paraId="38857DA2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D907BA" w:rsidRPr="00D907BA" w14:paraId="1BAB116E" w14:textId="77777777" w:rsidTr="00D907BA">
        <w:tc>
          <w:tcPr>
            <w:tcW w:w="1445" w:type="dxa"/>
          </w:tcPr>
          <w:p w14:paraId="74318232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2A5CA9E8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14:paraId="3FEEF8EE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14:paraId="4DD09F85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14:paraId="5784A215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14:paraId="164AE7A2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52A4E9D2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202E3261" w14:textId="77777777" w:rsidTr="00D907BA">
        <w:tc>
          <w:tcPr>
            <w:tcW w:w="1445" w:type="dxa"/>
          </w:tcPr>
          <w:p w14:paraId="0CC87145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174.24</w:t>
            </w:r>
          </w:p>
        </w:tc>
        <w:tc>
          <w:tcPr>
            <w:tcW w:w="410" w:type="dxa"/>
          </w:tcPr>
          <w:p w14:paraId="00AE2269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14:paraId="336ACE6B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24.76</w:t>
            </w:r>
          </w:p>
        </w:tc>
        <w:tc>
          <w:tcPr>
            <w:tcW w:w="1910" w:type="dxa"/>
          </w:tcPr>
          <w:p w14:paraId="237DA229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25C2C238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-0.24</w:t>
            </w:r>
          </w:p>
        </w:tc>
        <w:tc>
          <w:tcPr>
            <w:tcW w:w="1085" w:type="dxa"/>
          </w:tcPr>
          <w:p w14:paraId="3BA1ACD5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4703857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-14.24</w:t>
            </w:r>
          </w:p>
        </w:tc>
      </w:tr>
      <w:tr w:rsidR="00D907BA" w14:paraId="21FFB9A9" w14:textId="77777777" w:rsidTr="00D907BA">
        <w:tc>
          <w:tcPr>
            <w:tcW w:w="1445" w:type="dxa"/>
          </w:tcPr>
          <w:p w14:paraId="274F85BC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142.62</w:t>
            </w:r>
          </w:p>
        </w:tc>
        <w:tc>
          <w:tcPr>
            <w:tcW w:w="410" w:type="dxa"/>
          </w:tcPr>
          <w:p w14:paraId="30CA569D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14:paraId="5D698C4A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16.29</w:t>
            </w:r>
          </w:p>
        </w:tc>
        <w:tc>
          <w:tcPr>
            <w:tcW w:w="1910" w:type="dxa"/>
          </w:tcPr>
          <w:p w14:paraId="3537E91F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3CF715DD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-8.71</w:t>
            </w:r>
          </w:p>
        </w:tc>
        <w:tc>
          <w:tcPr>
            <w:tcW w:w="1085" w:type="dxa"/>
          </w:tcPr>
          <w:p w14:paraId="6E0EA3B0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2AA8010" w14:textId="77777777" w:rsid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-15.68</w:t>
            </w:r>
          </w:p>
        </w:tc>
      </w:tr>
    </w:tbl>
    <w:p w14:paraId="6A8245AF" w14:textId="77777777" w:rsidR="00D907BA" w:rsidRDefault="00D907BA" w:rsidP="00D907BA">
      <w:pPr>
        <w:rPr>
          <w:sz w:val="16"/>
          <w:szCs w:val="16"/>
          <w:lang w:val="en-GB"/>
        </w:rPr>
      </w:pPr>
    </w:p>
    <w:p w14:paraId="22B83ABE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7D909AD6" w14:textId="77777777" w:rsidTr="00D907BA">
        <w:tc>
          <w:tcPr>
            <w:tcW w:w="1445" w:type="dxa"/>
          </w:tcPr>
          <w:p w14:paraId="10B261A5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2658A985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326C1E19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78CB6332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2DA96542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569E64A0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15872B30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33E18777" w14:textId="77777777" w:rsidTr="00D907BA">
        <w:tc>
          <w:tcPr>
            <w:tcW w:w="1445" w:type="dxa"/>
          </w:tcPr>
          <w:p w14:paraId="2F91121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432.56</w:t>
            </w:r>
          </w:p>
        </w:tc>
        <w:tc>
          <w:tcPr>
            <w:tcW w:w="410" w:type="dxa"/>
          </w:tcPr>
          <w:p w14:paraId="6B707424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54247D37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22.39</w:t>
            </w:r>
          </w:p>
        </w:tc>
        <w:tc>
          <w:tcPr>
            <w:tcW w:w="1730" w:type="dxa"/>
          </w:tcPr>
          <w:p w14:paraId="16E495CD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5A53A5C0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-2.61</w:t>
            </w:r>
          </w:p>
        </w:tc>
        <w:tc>
          <w:tcPr>
            <w:tcW w:w="1085" w:type="dxa"/>
          </w:tcPr>
          <w:p w14:paraId="560A8D24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DD58879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-10.19</w:t>
            </w:r>
          </w:p>
        </w:tc>
      </w:tr>
      <w:tr w:rsidR="00D907BA" w:rsidRPr="00D907BA" w14:paraId="524A84C0" w14:textId="77777777" w:rsidTr="00D907BA">
        <w:tc>
          <w:tcPr>
            <w:tcW w:w="1445" w:type="dxa"/>
          </w:tcPr>
          <w:p w14:paraId="6E169D4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434.63</w:t>
            </w:r>
          </w:p>
        </w:tc>
        <w:tc>
          <w:tcPr>
            <w:tcW w:w="410" w:type="dxa"/>
          </w:tcPr>
          <w:p w14:paraId="749D47DF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50DB1924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19.54</w:t>
            </w:r>
          </w:p>
        </w:tc>
        <w:tc>
          <w:tcPr>
            <w:tcW w:w="1730" w:type="dxa"/>
          </w:tcPr>
          <w:p w14:paraId="00605FE9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0C4C1B5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-5.46</w:t>
            </w:r>
          </w:p>
        </w:tc>
        <w:tc>
          <w:tcPr>
            <w:tcW w:w="1085" w:type="dxa"/>
          </w:tcPr>
          <w:p w14:paraId="5EC21DE4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5801A602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-10.11</w:t>
            </w:r>
          </w:p>
        </w:tc>
      </w:tr>
      <w:tr w:rsidR="00D907BA" w:rsidRPr="00D907BA" w14:paraId="25034FF3" w14:textId="77777777" w:rsidTr="00D907BA">
        <w:tc>
          <w:tcPr>
            <w:tcW w:w="1445" w:type="dxa"/>
          </w:tcPr>
          <w:p w14:paraId="0FD3946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1980.71</w:t>
            </w:r>
          </w:p>
        </w:tc>
        <w:tc>
          <w:tcPr>
            <w:tcW w:w="410" w:type="dxa"/>
          </w:tcPr>
          <w:p w14:paraId="42F1781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4499763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29.11</w:t>
            </w:r>
          </w:p>
        </w:tc>
        <w:tc>
          <w:tcPr>
            <w:tcW w:w="1730" w:type="dxa"/>
          </w:tcPr>
          <w:p w14:paraId="4E5987C7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5BBACF08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-13.89</w:t>
            </w:r>
          </w:p>
        </w:tc>
        <w:tc>
          <w:tcPr>
            <w:tcW w:w="1085" w:type="dxa"/>
          </w:tcPr>
          <w:p w14:paraId="28A55BC5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ABE63B0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6.20</w:t>
            </w:r>
          </w:p>
        </w:tc>
      </w:tr>
      <w:tr w:rsidR="00D907BA" w:rsidRPr="00B665B4" w14:paraId="0EA515AE" w14:textId="77777777" w:rsidTr="00D907BA">
        <w:tc>
          <w:tcPr>
            <w:tcW w:w="1445" w:type="dxa"/>
          </w:tcPr>
          <w:p w14:paraId="0B1EDE2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1987.31</w:t>
            </w:r>
          </w:p>
        </w:tc>
        <w:tc>
          <w:tcPr>
            <w:tcW w:w="410" w:type="dxa"/>
          </w:tcPr>
          <w:p w14:paraId="3A3DD6A3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715FFBD6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29.03</w:t>
            </w:r>
          </w:p>
        </w:tc>
        <w:tc>
          <w:tcPr>
            <w:tcW w:w="1730" w:type="dxa"/>
          </w:tcPr>
          <w:p w14:paraId="0A4D2BA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4D90FA64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-13.97</w:t>
            </w:r>
          </w:p>
        </w:tc>
        <w:tc>
          <w:tcPr>
            <w:tcW w:w="1085" w:type="dxa"/>
          </w:tcPr>
          <w:p w14:paraId="4DE29BCE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98000A3" w14:textId="77777777" w:rsidR="00D907BA" w:rsidRPr="00B665B4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6.25</w:t>
            </w:r>
          </w:p>
        </w:tc>
      </w:tr>
    </w:tbl>
    <w:p w14:paraId="6E3D6AFB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453E16EB" w14:textId="77777777" w:rsidR="00D907BA" w:rsidRPr="00CF27E0" w:rsidRDefault="00D907BA" w:rsidP="00D907BA">
      <w:pPr>
        <w:rPr>
          <w:lang w:val="en-GB"/>
        </w:rPr>
      </w:pPr>
    </w:p>
    <w:p w14:paraId="7A021966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262C12F9" w14:textId="77777777" w:rsidTr="002054FC">
        <w:tc>
          <w:tcPr>
            <w:tcW w:w="2265" w:type="dxa"/>
            <w:shd w:val="clear" w:color="auto" w:fill="CCFFCC"/>
            <w:vAlign w:val="center"/>
          </w:tcPr>
          <w:p w14:paraId="3D954AB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235F9D8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</w:tbl>
    <w:p w14:paraId="03E0B1C1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01FCDE6C" w14:textId="77777777" w:rsidTr="002054FC">
        <w:tc>
          <w:tcPr>
            <w:tcW w:w="1418" w:type="dxa"/>
            <w:shd w:val="clear" w:color="auto" w:fill="CCFFCC"/>
            <w:vAlign w:val="center"/>
          </w:tcPr>
          <w:p w14:paraId="5E0FDDA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1B8284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30ED7A3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1757A3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2DDCC8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3EED75FB" w14:textId="77777777" w:rsidTr="002054FC">
        <w:tc>
          <w:tcPr>
            <w:tcW w:w="1418" w:type="dxa"/>
            <w:shd w:val="clear" w:color="auto" w:fill="CCFFCC"/>
            <w:vAlign w:val="center"/>
          </w:tcPr>
          <w:p w14:paraId="5CED744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C91C31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EF66CA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EB2081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52A32E76" w14:textId="77777777" w:rsidTr="002054FC">
        <w:tc>
          <w:tcPr>
            <w:tcW w:w="1418" w:type="dxa"/>
            <w:shd w:val="clear" w:color="auto" w:fill="CCFFCC"/>
            <w:vAlign w:val="center"/>
          </w:tcPr>
          <w:p w14:paraId="36D4025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E6B7E0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CCDCC7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E2AFFC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03C13A4" w14:textId="77777777" w:rsidTr="002054FC">
        <w:tc>
          <w:tcPr>
            <w:tcW w:w="1418" w:type="dxa"/>
            <w:shd w:val="clear" w:color="auto" w:fill="CCFFCC"/>
            <w:vAlign w:val="center"/>
          </w:tcPr>
          <w:p w14:paraId="593A557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DEE501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A8428C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B1C1A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76ECDBFB" w14:textId="77777777" w:rsidTr="002054FC">
        <w:tc>
          <w:tcPr>
            <w:tcW w:w="1418" w:type="dxa"/>
            <w:shd w:val="clear" w:color="auto" w:fill="CCFFCC"/>
            <w:vAlign w:val="center"/>
          </w:tcPr>
          <w:p w14:paraId="4BCA622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E23670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F3445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35FA29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A4DC5C2" w14:textId="77777777" w:rsidTr="002054FC">
        <w:tc>
          <w:tcPr>
            <w:tcW w:w="1418" w:type="dxa"/>
            <w:shd w:val="clear" w:color="auto" w:fill="CCFFCC"/>
            <w:vAlign w:val="center"/>
          </w:tcPr>
          <w:p w14:paraId="77C032A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36518D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771C5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C880C5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256E6360" w14:textId="77777777" w:rsidTr="002054FC">
        <w:tc>
          <w:tcPr>
            <w:tcW w:w="1418" w:type="dxa"/>
            <w:shd w:val="clear" w:color="auto" w:fill="CCFFCC"/>
            <w:vAlign w:val="center"/>
          </w:tcPr>
          <w:p w14:paraId="74A89C1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379C8F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21EBF9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0A9996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73F7918A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6E72FB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F6C0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67F565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09B6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B975F87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72620696" w14:textId="77777777" w:rsidTr="002054FC">
        <w:tc>
          <w:tcPr>
            <w:tcW w:w="1418" w:type="dxa"/>
            <w:shd w:val="clear" w:color="auto" w:fill="CCFFCC"/>
            <w:vAlign w:val="center"/>
          </w:tcPr>
          <w:p w14:paraId="7938BCB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0ADCB3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765A097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72A308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894DFF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61454172" w14:textId="77777777" w:rsidTr="002054FC">
        <w:tc>
          <w:tcPr>
            <w:tcW w:w="1418" w:type="dxa"/>
            <w:shd w:val="clear" w:color="auto" w:fill="CCFFCC"/>
            <w:vAlign w:val="center"/>
          </w:tcPr>
          <w:p w14:paraId="35A3973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FEDC49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F9CC9D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CF86B9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0004146B" w14:textId="77777777" w:rsidTr="002054FC">
        <w:tc>
          <w:tcPr>
            <w:tcW w:w="1418" w:type="dxa"/>
            <w:shd w:val="clear" w:color="auto" w:fill="CCFFCC"/>
            <w:vAlign w:val="center"/>
          </w:tcPr>
          <w:p w14:paraId="38ECA35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942C37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510F3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DC23F5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2C4F09C" w14:textId="77777777" w:rsidTr="002054FC">
        <w:tc>
          <w:tcPr>
            <w:tcW w:w="1418" w:type="dxa"/>
            <w:shd w:val="clear" w:color="auto" w:fill="CCFFCC"/>
            <w:vAlign w:val="center"/>
          </w:tcPr>
          <w:p w14:paraId="3790085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B9DBA2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CFBD7E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497131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29072600" w14:textId="77777777" w:rsidTr="002054FC">
        <w:tc>
          <w:tcPr>
            <w:tcW w:w="1418" w:type="dxa"/>
            <w:shd w:val="clear" w:color="auto" w:fill="CCFFCC"/>
            <w:vAlign w:val="center"/>
          </w:tcPr>
          <w:p w14:paraId="084F8FE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F5054E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7D50BE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336D14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9BD3EAE" w14:textId="77777777" w:rsidTr="002054FC">
        <w:tc>
          <w:tcPr>
            <w:tcW w:w="1418" w:type="dxa"/>
            <w:shd w:val="clear" w:color="auto" w:fill="CCFFCC"/>
            <w:vAlign w:val="center"/>
          </w:tcPr>
          <w:p w14:paraId="124990F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B4BFC3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17E70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906ECF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155B53A9" w14:textId="77777777" w:rsidTr="002054FC">
        <w:tc>
          <w:tcPr>
            <w:tcW w:w="1418" w:type="dxa"/>
            <w:shd w:val="clear" w:color="auto" w:fill="CCFFCC"/>
            <w:vAlign w:val="center"/>
          </w:tcPr>
          <w:p w14:paraId="4C1A849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05D2D2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199458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00BF24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527F5B3F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BA537C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9049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E12CDA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9737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ADC5095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670454ED" w14:textId="77777777" w:rsidTr="002054FC">
        <w:tc>
          <w:tcPr>
            <w:tcW w:w="1418" w:type="dxa"/>
            <w:shd w:val="clear" w:color="auto" w:fill="CCFFCC"/>
            <w:vAlign w:val="center"/>
          </w:tcPr>
          <w:p w14:paraId="710C560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14CDB4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7C84139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1EFA26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136310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7F5C7917" w14:textId="77777777" w:rsidTr="002054FC">
        <w:tc>
          <w:tcPr>
            <w:tcW w:w="1418" w:type="dxa"/>
            <w:shd w:val="clear" w:color="auto" w:fill="CCFFCC"/>
            <w:vAlign w:val="center"/>
          </w:tcPr>
          <w:p w14:paraId="2C3AF17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C4D8B1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5DDC1A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75BFF4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24142054" w14:textId="77777777" w:rsidTr="002054FC">
        <w:tc>
          <w:tcPr>
            <w:tcW w:w="1418" w:type="dxa"/>
            <w:shd w:val="clear" w:color="auto" w:fill="CCFFCC"/>
            <w:vAlign w:val="center"/>
          </w:tcPr>
          <w:p w14:paraId="199E59B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AE3E2B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37CA91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070D7D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0655573" w14:textId="77777777" w:rsidTr="002054FC">
        <w:tc>
          <w:tcPr>
            <w:tcW w:w="1418" w:type="dxa"/>
            <w:shd w:val="clear" w:color="auto" w:fill="CCFFCC"/>
            <w:vAlign w:val="center"/>
          </w:tcPr>
          <w:p w14:paraId="3329013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7209ED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97B056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F8B5C6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68E44AD6" w14:textId="77777777" w:rsidTr="002054FC">
        <w:tc>
          <w:tcPr>
            <w:tcW w:w="1418" w:type="dxa"/>
            <w:shd w:val="clear" w:color="auto" w:fill="CCFFCC"/>
            <w:vAlign w:val="center"/>
          </w:tcPr>
          <w:p w14:paraId="7A8C222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D06F1E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E7C277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C03627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04290D1F" w14:textId="77777777" w:rsidTr="002054FC">
        <w:tc>
          <w:tcPr>
            <w:tcW w:w="1418" w:type="dxa"/>
            <w:shd w:val="clear" w:color="auto" w:fill="CCFFCC"/>
            <w:vAlign w:val="center"/>
          </w:tcPr>
          <w:p w14:paraId="1917E00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3F9BEF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F20B8F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564B96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82BAB62" w14:textId="77777777" w:rsidTr="002054FC">
        <w:tc>
          <w:tcPr>
            <w:tcW w:w="1418" w:type="dxa"/>
            <w:shd w:val="clear" w:color="auto" w:fill="CCFFCC"/>
            <w:vAlign w:val="center"/>
          </w:tcPr>
          <w:p w14:paraId="35E8FEE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688D1C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9E530B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88A996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3D616E49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E5A937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7ECE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DA9695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D4D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DD0BE1C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4695D8CF" w14:textId="77777777" w:rsidTr="002054FC">
        <w:tc>
          <w:tcPr>
            <w:tcW w:w="1418" w:type="dxa"/>
            <w:shd w:val="clear" w:color="auto" w:fill="CCFFCC"/>
            <w:vAlign w:val="center"/>
          </w:tcPr>
          <w:p w14:paraId="2C1A1EF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123186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3A6B775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7CD20B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36DCE7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72DC588A" w14:textId="77777777" w:rsidTr="002054FC">
        <w:tc>
          <w:tcPr>
            <w:tcW w:w="1418" w:type="dxa"/>
            <w:shd w:val="clear" w:color="auto" w:fill="CCFFCC"/>
            <w:vAlign w:val="center"/>
          </w:tcPr>
          <w:p w14:paraId="7DAB5E8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2565F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695A2F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598D2D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1D64BDB1" w14:textId="77777777" w:rsidTr="002054FC">
        <w:tc>
          <w:tcPr>
            <w:tcW w:w="1418" w:type="dxa"/>
            <w:shd w:val="clear" w:color="auto" w:fill="CCFFCC"/>
            <w:vAlign w:val="center"/>
          </w:tcPr>
          <w:p w14:paraId="0A3DA45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9D5666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AC6795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B2A35F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106A3AE2" w14:textId="77777777" w:rsidTr="002054FC">
        <w:tc>
          <w:tcPr>
            <w:tcW w:w="1418" w:type="dxa"/>
            <w:shd w:val="clear" w:color="auto" w:fill="CCFFCC"/>
            <w:vAlign w:val="center"/>
          </w:tcPr>
          <w:p w14:paraId="3CCDE01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11A429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77AA20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6A7DA3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53076BB" w14:textId="77777777" w:rsidTr="002054FC">
        <w:tc>
          <w:tcPr>
            <w:tcW w:w="1418" w:type="dxa"/>
            <w:shd w:val="clear" w:color="auto" w:fill="CCFFCC"/>
            <w:vAlign w:val="center"/>
          </w:tcPr>
          <w:p w14:paraId="5661A29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AA7D81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41ADF8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5FCFAD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D1DB1C3" w14:textId="77777777" w:rsidTr="002054FC">
        <w:tc>
          <w:tcPr>
            <w:tcW w:w="1418" w:type="dxa"/>
            <w:shd w:val="clear" w:color="auto" w:fill="CCFFCC"/>
            <w:vAlign w:val="center"/>
          </w:tcPr>
          <w:p w14:paraId="1F47AF3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C1A7FB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FA17C8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133D92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2449A20" w14:textId="77777777" w:rsidTr="002054FC">
        <w:tc>
          <w:tcPr>
            <w:tcW w:w="1418" w:type="dxa"/>
            <w:shd w:val="clear" w:color="auto" w:fill="CCFFCC"/>
            <w:vAlign w:val="center"/>
          </w:tcPr>
          <w:p w14:paraId="6739597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E29D2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581CD9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FB8092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5F46162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CD99FD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6737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51987E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0A98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B48AF11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2A950917" w14:textId="77777777" w:rsidTr="002054FC">
        <w:tc>
          <w:tcPr>
            <w:tcW w:w="1418" w:type="dxa"/>
            <w:shd w:val="clear" w:color="auto" w:fill="CCFFCC"/>
            <w:vAlign w:val="center"/>
          </w:tcPr>
          <w:p w14:paraId="1E70D71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9F7BAB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5FC2A48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92F4CD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6A31CC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6DDBB9B1" w14:textId="77777777" w:rsidTr="002054FC">
        <w:tc>
          <w:tcPr>
            <w:tcW w:w="1418" w:type="dxa"/>
            <w:shd w:val="clear" w:color="auto" w:fill="CCFFCC"/>
            <w:vAlign w:val="center"/>
          </w:tcPr>
          <w:p w14:paraId="328A93A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94FD89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7341D8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55D784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094495FC" w14:textId="77777777" w:rsidTr="002054FC">
        <w:tc>
          <w:tcPr>
            <w:tcW w:w="1418" w:type="dxa"/>
            <w:shd w:val="clear" w:color="auto" w:fill="CCFFCC"/>
            <w:vAlign w:val="center"/>
          </w:tcPr>
          <w:p w14:paraId="216FB83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5FA9B4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A24AED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C544E1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2FE23B8C" w14:textId="77777777" w:rsidTr="002054FC">
        <w:tc>
          <w:tcPr>
            <w:tcW w:w="1418" w:type="dxa"/>
            <w:shd w:val="clear" w:color="auto" w:fill="CCFFCC"/>
            <w:vAlign w:val="center"/>
          </w:tcPr>
          <w:p w14:paraId="273A9EE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EEF63F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0DA658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575B6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65BD9B57" w14:textId="77777777" w:rsidTr="002054FC">
        <w:tc>
          <w:tcPr>
            <w:tcW w:w="1418" w:type="dxa"/>
            <w:shd w:val="clear" w:color="auto" w:fill="CCFFCC"/>
            <w:vAlign w:val="center"/>
          </w:tcPr>
          <w:p w14:paraId="151325F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AA3CF0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94AA4D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FA2059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6CD9257" w14:textId="77777777" w:rsidTr="002054FC">
        <w:tc>
          <w:tcPr>
            <w:tcW w:w="1418" w:type="dxa"/>
            <w:shd w:val="clear" w:color="auto" w:fill="CCFFCC"/>
            <w:vAlign w:val="center"/>
          </w:tcPr>
          <w:p w14:paraId="35FD53D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287176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399CD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E72024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C07E260" w14:textId="77777777" w:rsidTr="002054FC">
        <w:tc>
          <w:tcPr>
            <w:tcW w:w="1418" w:type="dxa"/>
            <w:shd w:val="clear" w:color="auto" w:fill="CCFFCC"/>
            <w:vAlign w:val="center"/>
          </w:tcPr>
          <w:p w14:paraId="2773F0D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5EA5A4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A95C27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E5207F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3FBDE6BC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584425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19F5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97A3B4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1AE0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34989DE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3913F1DF" w14:textId="77777777" w:rsidTr="002054FC">
        <w:tc>
          <w:tcPr>
            <w:tcW w:w="1418" w:type="dxa"/>
            <w:shd w:val="clear" w:color="auto" w:fill="CCFFCC"/>
            <w:vAlign w:val="center"/>
          </w:tcPr>
          <w:p w14:paraId="673B061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E66086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0B5D6C6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A137C9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8A04F6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701984EF" w14:textId="77777777" w:rsidTr="002054FC">
        <w:tc>
          <w:tcPr>
            <w:tcW w:w="1418" w:type="dxa"/>
            <w:shd w:val="clear" w:color="auto" w:fill="CCFFCC"/>
            <w:vAlign w:val="center"/>
          </w:tcPr>
          <w:p w14:paraId="4D32D9C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2DA1C2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771B7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864DA5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6ECE0CBB" w14:textId="77777777" w:rsidTr="002054FC">
        <w:tc>
          <w:tcPr>
            <w:tcW w:w="1418" w:type="dxa"/>
            <w:shd w:val="clear" w:color="auto" w:fill="CCFFCC"/>
            <w:vAlign w:val="center"/>
          </w:tcPr>
          <w:p w14:paraId="1E0DC7A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1B10AD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FF9A44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720579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CBA2B92" w14:textId="77777777" w:rsidTr="002054FC">
        <w:tc>
          <w:tcPr>
            <w:tcW w:w="1418" w:type="dxa"/>
            <w:shd w:val="clear" w:color="auto" w:fill="CCFFCC"/>
            <w:vAlign w:val="center"/>
          </w:tcPr>
          <w:p w14:paraId="71CB54F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086C13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CAF848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47CA45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8D8D663" w14:textId="77777777" w:rsidTr="002054FC">
        <w:tc>
          <w:tcPr>
            <w:tcW w:w="1418" w:type="dxa"/>
            <w:shd w:val="clear" w:color="auto" w:fill="CCFFCC"/>
            <w:vAlign w:val="center"/>
          </w:tcPr>
          <w:p w14:paraId="6D266B2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5EAE08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B4C85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87703C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3F1ABE70" w14:textId="77777777" w:rsidTr="002054FC">
        <w:tc>
          <w:tcPr>
            <w:tcW w:w="1418" w:type="dxa"/>
            <w:shd w:val="clear" w:color="auto" w:fill="CCFFCC"/>
            <w:vAlign w:val="center"/>
          </w:tcPr>
          <w:p w14:paraId="11A57FC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5242A7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77E1F6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C86814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158C1CD3" w14:textId="77777777" w:rsidTr="002054FC">
        <w:tc>
          <w:tcPr>
            <w:tcW w:w="1418" w:type="dxa"/>
            <w:shd w:val="clear" w:color="auto" w:fill="CCFFCC"/>
            <w:vAlign w:val="center"/>
          </w:tcPr>
          <w:p w14:paraId="00089E4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5AC466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16DED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170201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5895F593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B3A97E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25D2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41D3C2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A400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BFADD60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320B5E9A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61174667" w14:textId="77777777" w:rsidTr="002054FC">
        <w:tc>
          <w:tcPr>
            <w:tcW w:w="934" w:type="dxa"/>
            <w:gridSpan w:val="3"/>
            <w:hideMark/>
          </w:tcPr>
          <w:p w14:paraId="793912A8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1D8DB9A2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42A746B1" w14:textId="77777777" w:rsidTr="002054FC">
        <w:tc>
          <w:tcPr>
            <w:tcW w:w="766" w:type="dxa"/>
            <w:hideMark/>
          </w:tcPr>
          <w:p w14:paraId="54F4D35B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4F5D2027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19261706" w14:textId="77777777" w:rsidTr="002054FC">
        <w:tc>
          <w:tcPr>
            <w:tcW w:w="920" w:type="dxa"/>
            <w:gridSpan w:val="2"/>
            <w:hideMark/>
          </w:tcPr>
          <w:p w14:paraId="264FDBEE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60B4F4F4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NDN/WD, 18/02/2025 15:51:43</w:t>
            </w:r>
          </w:p>
        </w:tc>
      </w:tr>
      <w:tr w:rsidR="00D907BA" w:rsidRPr="005C22C5" w14:paraId="3A98531E" w14:textId="77777777" w:rsidTr="002054FC">
        <w:tc>
          <w:tcPr>
            <w:tcW w:w="1733" w:type="dxa"/>
            <w:gridSpan w:val="5"/>
            <w:hideMark/>
          </w:tcPr>
          <w:p w14:paraId="654E079C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7D86E1FB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D907BA" w14:paraId="41FFC7A6" w14:textId="77777777" w:rsidTr="002054FC">
        <w:tc>
          <w:tcPr>
            <w:tcW w:w="1495" w:type="dxa"/>
            <w:gridSpan w:val="4"/>
            <w:hideMark/>
          </w:tcPr>
          <w:p w14:paraId="00B98656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68633BF3" w14:textId="77777777" w:rsidR="00D907BA" w:rsidRPr="005D1757" w:rsidRDefault="00D907BA" w:rsidP="00D907BA">
            <w:r>
              <w:t>Mode 3, Conclusion : not comply</w:t>
            </w:r>
          </w:p>
        </w:tc>
      </w:tr>
    </w:tbl>
    <w:p w14:paraId="0C9AFF9A" w14:textId="0E771660" w:rsidR="00D907BA" w:rsidRPr="005C7D4E" w:rsidRDefault="00D907BA" w:rsidP="00D907BA">
      <w:r w:rsidRPr="007F5C4F">
        <w:rPr>
          <w:lang w:val="en-GB"/>
        </w:rPr>
        <w:t>GraphiqueEMIRE</w:t>
      </w:r>
      <w:r w:rsidR="00623DB0">
        <w:rPr>
          <w:noProof/>
          <w:lang w:val="en-GB"/>
        </w:rPr>
        <w:drawing>
          <wp:inline distT="0" distB="0" distL="0" distR="0" wp14:anchorId="4176F06A" wp14:editId="6F0ADAC1">
            <wp:extent cx="6115050" cy="3609975"/>
            <wp:effectExtent l="0" t="0" r="0" b="0"/>
            <wp:docPr id="1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0AF1FB90" wp14:editId="06BB0F88">
            <wp:extent cx="6115050" cy="360997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314C77AF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54B1744D" w14:textId="77777777" w:rsidTr="00D907BA">
        <w:tc>
          <w:tcPr>
            <w:tcW w:w="1445" w:type="dxa"/>
          </w:tcPr>
          <w:p w14:paraId="5D984C04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36A90E52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0E97239A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573D8D2E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6F5E0D6D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06360823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61E2CBCD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34719B53" w14:textId="77777777" w:rsidTr="00D907BA">
        <w:tc>
          <w:tcPr>
            <w:tcW w:w="1445" w:type="dxa"/>
          </w:tcPr>
          <w:p w14:paraId="36C79F57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171</w:t>
            </w:r>
          </w:p>
        </w:tc>
        <w:tc>
          <w:tcPr>
            <w:tcW w:w="410" w:type="dxa"/>
          </w:tcPr>
          <w:p w14:paraId="23389FA1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4E50A0DB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12.76</w:t>
            </w:r>
          </w:p>
        </w:tc>
        <w:tc>
          <w:tcPr>
            <w:tcW w:w="1670" w:type="dxa"/>
          </w:tcPr>
          <w:p w14:paraId="0637C256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24270961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-9.24</w:t>
            </w:r>
          </w:p>
        </w:tc>
        <w:tc>
          <w:tcPr>
            <w:tcW w:w="1085" w:type="dxa"/>
          </w:tcPr>
          <w:p w14:paraId="089F8131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A2BFC0E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-14.36</w:t>
            </w:r>
          </w:p>
        </w:tc>
      </w:tr>
      <w:tr w:rsidR="00D907BA" w:rsidRPr="00D907BA" w14:paraId="7FB72EBD" w14:textId="77777777" w:rsidTr="00D907BA">
        <w:tc>
          <w:tcPr>
            <w:tcW w:w="1445" w:type="dxa"/>
          </w:tcPr>
          <w:p w14:paraId="05608AC2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174.25</w:t>
            </w:r>
          </w:p>
        </w:tc>
        <w:tc>
          <w:tcPr>
            <w:tcW w:w="410" w:type="dxa"/>
          </w:tcPr>
          <w:p w14:paraId="63B7F284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22DF9B14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25.58</w:t>
            </w:r>
          </w:p>
        </w:tc>
        <w:tc>
          <w:tcPr>
            <w:tcW w:w="1670" w:type="dxa"/>
          </w:tcPr>
          <w:p w14:paraId="774D2208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651F8FF4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3.58</w:t>
            </w:r>
          </w:p>
        </w:tc>
        <w:tc>
          <w:tcPr>
            <w:tcW w:w="1085" w:type="dxa"/>
          </w:tcPr>
          <w:p w14:paraId="06E27802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9229B93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-14.24</w:t>
            </w:r>
          </w:p>
        </w:tc>
      </w:tr>
      <w:tr w:rsidR="00D907BA" w:rsidRPr="00D907BA" w14:paraId="34ABA682" w14:textId="77777777" w:rsidTr="00D907BA">
        <w:tc>
          <w:tcPr>
            <w:tcW w:w="1445" w:type="dxa"/>
          </w:tcPr>
          <w:p w14:paraId="31890EC8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244.5</w:t>
            </w:r>
          </w:p>
        </w:tc>
        <w:tc>
          <w:tcPr>
            <w:tcW w:w="410" w:type="dxa"/>
          </w:tcPr>
          <w:p w14:paraId="7208EDE3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5B9B187F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31.62</w:t>
            </w:r>
          </w:p>
        </w:tc>
        <w:tc>
          <w:tcPr>
            <w:tcW w:w="1670" w:type="dxa"/>
          </w:tcPr>
          <w:p w14:paraId="6807A3DD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08264C6D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9.62</w:t>
            </w:r>
          </w:p>
        </w:tc>
        <w:tc>
          <w:tcPr>
            <w:tcW w:w="1085" w:type="dxa"/>
          </w:tcPr>
          <w:p w14:paraId="404E9DBB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305E840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-14.49</w:t>
            </w:r>
          </w:p>
        </w:tc>
      </w:tr>
      <w:tr w:rsidR="00D907BA" w:rsidRPr="00D907BA" w14:paraId="7D82463A" w14:textId="77777777" w:rsidTr="00D907BA">
        <w:tc>
          <w:tcPr>
            <w:tcW w:w="1445" w:type="dxa"/>
          </w:tcPr>
          <w:p w14:paraId="381F991A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245</w:t>
            </w:r>
          </w:p>
        </w:tc>
        <w:tc>
          <w:tcPr>
            <w:tcW w:w="410" w:type="dxa"/>
          </w:tcPr>
          <w:p w14:paraId="2F41460D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76291EC3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25.01</w:t>
            </w:r>
          </w:p>
        </w:tc>
        <w:tc>
          <w:tcPr>
            <w:tcW w:w="1670" w:type="dxa"/>
          </w:tcPr>
          <w:p w14:paraId="228E07F7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3DD46293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3.01</w:t>
            </w:r>
          </w:p>
        </w:tc>
        <w:tc>
          <w:tcPr>
            <w:tcW w:w="1085" w:type="dxa"/>
          </w:tcPr>
          <w:p w14:paraId="17D6850F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BBB5A42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-14.52</w:t>
            </w:r>
          </w:p>
        </w:tc>
      </w:tr>
      <w:tr w:rsidR="00D907BA" w:rsidRPr="00D907BA" w14:paraId="470F4D6E" w14:textId="77777777" w:rsidTr="00D907BA">
        <w:tc>
          <w:tcPr>
            <w:tcW w:w="1445" w:type="dxa"/>
          </w:tcPr>
          <w:p w14:paraId="09CD1E61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14:paraId="1D1313BB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7FE8B204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27.80</w:t>
            </w:r>
          </w:p>
        </w:tc>
        <w:tc>
          <w:tcPr>
            <w:tcW w:w="1670" w:type="dxa"/>
          </w:tcPr>
          <w:p w14:paraId="1D022F6D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77E238B1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-8.20</w:t>
            </w:r>
          </w:p>
        </w:tc>
        <w:tc>
          <w:tcPr>
            <w:tcW w:w="1085" w:type="dxa"/>
          </w:tcPr>
          <w:p w14:paraId="3CA5E52C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355A106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8.85</w:t>
            </w:r>
          </w:p>
        </w:tc>
      </w:tr>
      <w:tr w:rsidR="00D907BA" w14:paraId="29EA92C7" w14:textId="77777777" w:rsidTr="00D907BA">
        <w:tc>
          <w:tcPr>
            <w:tcW w:w="1445" w:type="dxa"/>
          </w:tcPr>
          <w:p w14:paraId="311A3E2B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2467.25</w:t>
            </w:r>
          </w:p>
        </w:tc>
        <w:tc>
          <w:tcPr>
            <w:tcW w:w="410" w:type="dxa"/>
          </w:tcPr>
          <w:p w14:paraId="56CFBCDB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7A8CF11A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26.99</w:t>
            </w:r>
          </w:p>
        </w:tc>
        <w:tc>
          <w:tcPr>
            <w:tcW w:w="1670" w:type="dxa"/>
          </w:tcPr>
          <w:p w14:paraId="0C0A6098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05285B4C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-9.01</w:t>
            </w:r>
          </w:p>
        </w:tc>
        <w:tc>
          <w:tcPr>
            <w:tcW w:w="1085" w:type="dxa"/>
          </w:tcPr>
          <w:p w14:paraId="78432F4C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47A7BC2" w14:textId="77777777" w:rsid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9.85</w:t>
            </w:r>
          </w:p>
        </w:tc>
      </w:tr>
    </w:tbl>
    <w:p w14:paraId="270D92D8" w14:textId="77777777" w:rsidR="00D907BA" w:rsidRDefault="00D907BA" w:rsidP="00D907BA">
      <w:pPr>
        <w:rPr>
          <w:sz w:val="16"/>
          <w:szCs w:val="16"/>
          <w:lang w:val="en-GB"/>
        </w:rPr>
      </w:pPr>
    </w:p>
    <w:p w14:paraId="4EC724EF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Peak/Lim.Peak (6)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69853F5B" w14:textId="77777777" w:rsidTr="00D907BA">
        <w:tc>
          <w:tcPr>
            <w:tcW w:w="1445" w:type="dxa"/>
          </w:tcPr>
          <w:p w14:paraId="48E0D511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745ACAC2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5A216FA8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4FC5718C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64A1E8D1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326D756A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2C3E3508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03C42C05" w14:textId="77777777" w:rsidTr="00D907BA">
        <w:tc>
          <w:tcPr>
            <w:tcW w:w="1445" w:type="dxa"/>
          </w:tcPr>
          <w:p w14:paraId="37DC82E4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172</w:t>
            </w:r>
          </w:p>
        </w:tc>
        <w:tc>
          <w:tcPr>
            <w:tcW w:w="410" w:type="dxa"/>
          </w:tcPr>
          <w:p w14:paraId="21962FD5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19B5D167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25.33</w:t>
            </w:r>
          </w:p>
        </w:tc>
        <w:tc>
          <w:tcPr>
            <w:tcW w:w="1730" w:type="dxa"/>
          </w:tcPr>
          <w:p w14:paraId="6F2F19C8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7CFD04CA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-6.67</w:t>
            </w:r>
          </w:p>
        </w:tc>
        <w:tc>
          <w:tcPr>
            <w:tcW w:w="1085" w:type="dxa"/>
          </w:tcPr>
          <w:p w14:paraId="11ADB265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FA18DA7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-14.32</w:t>
            </w:r>
          </w:p>
        </w:tc>
      </w:tr>
      <w:tr w:rsidR="00D907BA" w:rsidRPr="00D907BA" w14:paraId="5FB83752" w14:textId="77777777" w:rsidTr="00D907BA">
        <w:tc>
          <w:tcPr>
            <w:tcW w:w="1445" w:type="dxa"/>
          </w:tcPr>
          <w:p w14:paraId="17D961F5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175</w:t>
            </w:r>
          </w:p>
        </w:tc>
        <w:tc>
          <w:tcPr>
            <w:tcW w:w="410" w:type="dxa"/>
          </w:tcPr>
          <w:p w14:paraId="098FB8F1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69B6AD38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35.85</w:t>
            </w:r>
          </w:p>
        </w:tc>
        <w:tc>
          <w:tcPr>
            <w:tcW w:w="1730" w:type="dxa"/>
          </w:tcPr>
          <w:p w14:paraId="20203BFA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0FA99840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3.85</w:t>
            </w:r>
          </w:p>
        </w:tc>
        <w:tc>
          <w:tcPr>
            <w:tcW w:w="1085" w:type="dxa"/>
          </w:tcPr>
          <w:p w14:paraId="78428C17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C053B14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-14.22</w:t>
            </w:r>
          </w:p>
        </w:tc>
      </w:tr>
      <w:tr w:rsidR="00D907BA" w:rsidRPr="00D907BA" w14:paraId="262D22E5" w14:textId="77777777" w:rsidTr="00D907BA">
        <w:tc>
          <w:tcPr>
            <w:tcW w:w="1445" w:type="dxa"/>
          </w:tcPr>
          <w:p w14:paraId="392F2273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244.25</w:t>
            </w:r>
          </w:p>
        </w:tc>
        <w:tc>
          <w:tcPr>
            <w:tcW w:w="410" w:type="dxa"/>
          </w:tcPr>
          <w:p w14:paraId="60497190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7C968EB4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43.09</w:t>
            </w:r>
          </w:p>
        </w:tc>
        <w:tc>
          <w:tcPr>
            <w:tcW w:w="1730" w:type="dxa"/>
          </w:tcPr>
          <w:p w14:paraId="36ED9716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53C9FF08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11.09</w:t>
            </w:r>
          </w:p>
        </w:tc>
        <w:tc>
          <w:tcPr>
            <w:tcW w:w="1085" w:type="dxa"/>
          </w:tcPr>
          <w:p w14:paraId="0749C029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35D87BD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-14.48</w:t>
            </w:r>
          </w:p>
        </w:tc>
      </w:tr>
      <w:tr w:rsidR="00D907BA" w:rsidRPr="00D907BA" w14:paraId="3703D186" w14:textId="77777777" w:rsidTr="00D907BA">
        <w:tc>
          <w:tcPr>
            <w:tcW w:w="1445" w:type="dxa"/>
          </w:tcPr>
          <w:p w14:paraId="2CA07EBD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244.5</w:t>
            </w:r>
          </w:p>
        </w:tc>
        <w:tc>
          <w:tcPr>
            <w:tcW w:w="410" w:type="dxa"/>
          </w:tcPr>
          <w:p w14:paraId="242AE072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1BF12958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36.94</w:t>
            </w:r>
          </w:p>
        </w:tc>
        <w:tc>
          <w:tcPr>
            <w:tcW w:w="1730" w:type="dxa"/>
          </w:tcPr>
          <w:p w14:paraId="0DCBC3BA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5D20773B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4.94</w:t>
            </w:r>
          </w:p>
        </w:tc>
        <w:tc>
          <w:tcPr>
            <w:tcW w:w="1085" w:type="dxa"/>
          </w:tcPr>
          <w:p w14:paraId="418B0945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DEF790E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-14.49</w:t>
            </w:r>
          </w:p>
        </w:tc>
      </w:tr>
      <w:tr w:rsidR="00D907BA" w:rsidRPr="00D907BA" w14:paraId="3319F2AB" w14:textId="77777777" w:rsidTr="00D907BA">
        <w:tc>
          <w:tcPr>
            <w:tcW w:w="1445" w:type="dxa"/>
          </w:tcPr>
          <w:p w14:paraId="2889C771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2411.25</w:t>
            </w:r>
          </w:p>
        </w:tc>
        <w:tc>
          <w:tcPr>
            <w:tcW w:w="410" w:type="dxa"/>
          </w:tcPr>
          <w:p w14:paraId="48B4F1A6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60A73E9A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41.64</w:t>
            </w:r>
          </w:p>
        </w:tc>
        <w:tc>
          <w:tcPr>
            <w:tcW w:w="1730" w:type="dxa"/>
          </w:tcPr>
          <w:p w14:paraId="0B1976DC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6AF19263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-4.36</w:t>
            </w:r>
          </w:p>
        </w:tc>
        <w:tc>
          <w:tcPr>
            <w:tcW w:w="1085" w:type="dxa"/>
          </w:tcPr>
          <w:p w14:paraId="5089D035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2055EFD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9.79</w:t>
            </w:r>
          </w:p>
        </w:tc>
      </w:tr>
      <w:tr w:rsidR="00D907BA" w:rsidRPr="00B665B4" w14:paraId="28B02323" w14:textId="77777777" w:rsidTr="00D907BA">
        <w:tc>
          <w:tcPr>
            <w:tcW w:w="1445" w:type="dxa"/>
          </w:tcPr>
          <w:p w14:paraId="057F4D09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2493.75</w:t>
            </w:r>
          </w:p>
        </w:tc>
        <w:tc>
          <w:tcPr>
            <w:tcW w:w="410" w:type="dxa"/>
          </w:tcPr>
          <w:p w14:paraId="7FBB0D9C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4606147B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41.40</w:t>
            </w:r>
          </w:p>
        </w:tc>
        <w:tc>
          <w:tcPr>
            <w:tcW w:w="1730" w:type="dxa"/>
          </w:tcPr>
          <w:p w14:paraId="724C816E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7C0E557D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-4.60</w:t>
            </w:r>
          </w:p>
        </w:tc>
        <w:tc>
          <w:tcPr>
            <w:tcW w:w="1085" w:type="dxa"/>
          </w:tcPr>
          <w:p w14:paraId="4CF2986B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1CE0C07" w14:textId="77777777" w:rsidR="00D907BA" w:rsidRPr="00B665B4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9.78</w:t>
            </w:r>
          </w:p>
        </w:tc>
      </w:tr>
    </w:tbl>
    <w:p w14:paraId="0840D135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39A6896A" w14:textId="77777777" w:rsidR="00D907BA" w:rsidRPr="00CF27E0" w:rsidRDefault="00D907BA" w:rsidP="00D907BA">
      <w:pPr>
        <w:rPr>
          <w:lang w:val="en-GB"/>
        </w:rPr>
      </w:pPr>
    </w:p>
    <w:p w14:paraId="44F272F6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73162368" w14:textId="77777777" w:rsidTr="002054FC">
        <w:tc>
          <w:tcPr>
            <w:tcW w:w="2265" w:type="dxa"/>
            <w:shd w:val="clear" w:color="auto" w:fill="CCFFCC"/>
            <w:vAlign w:val="center"/>
          </w:tcPr>
          <w:p w14:paraId="24311DD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0B5265C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</w:tbl>
    <w:p w14:paraId="33593083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2935F57A" w14:textId="77777777" w:rsidTr="002054FC">
        <w:tc>
          <w:tcPr>
            <w:tcW w:w="1418" w:type="dxa"/>
            <w:shd w:val="clear" w:color="auto" w:fill="CCFFCC"/>
            <w:vAlign w:val="center"/>
          </w:tcPr>
          <w:p w14:paraId="7FA6E26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049BC2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67C3F98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447EC2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63BA50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  <w:tr w:rsidR="00D907BA" w:rsidRPr="00AC2007" w14:paraId="658B57CF" w14:textId="77777777" w:rsidTr="002054FC">
        <w:tc>
          <w:tcPr>
            <w:tcW w:w="1418" w:type="dxa"/>
            <w:shd w:val="clear" w:color="auto" w:fill="CCFFCC"/>
            <w:vAlign w:val="center"/>
          </w:tcPr>
          <w:p w14:paraId="1617023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BBBE67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2856D2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3BA1A3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15066698" w14:textId="77777777" w:rsidTr="002054FC">
        <w:tc>
          <w:tcPr>
            <w:tcW w:w="1418" w:type="dxa"/>
            <w:shd w:val="clear" w:color="auto" w:fill="CCFFCC"/>
            <w:vAlign w:val="center"/>
          </w:tcPr>
          <w:p w14:paraId="2DB49F2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549834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03E809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8D8822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46087DCB" w14:textId="77777777" w:rsidTr="002054FC">
        <w:tc>
          <w:tcPr>
            <w:tcW w:w="1418" w:type="dxa"/>
            <w:shd w:val="clear" w:color="auto" w:fill="CCFFCC"/>
            <w:vAlign w:val="center"/>
          </w:tcPr>
          <w:p w14:paraId="319A86D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033099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02F35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93F220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2E6BCBB5" w14:textId="77777777" w:rsidTr="002054FC">
        <w:tc>
          <w:tcPr>
            <w:tcW w:w="1418" w:type="dxa"/>
            <w:shd w:val="clear" w:color="auto" w:fill="CCFFCC"/>
            <w:vAlign w:val="center"/>
          </w:tcPr>
          <w:p w14:paraId="4ECEB12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A6E3DC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2446EE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6607B6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691C35F8" w14:textId="77777777" w:rsidTr="002054FC">
        <w:tc>
          <w:tcPr>
            <w:tcW w:w="1418" w:type="dxa"/>
            <w:shd w:val="clear" w:color="auto" w:fill="CCFFCC"/>
            <w:vAlign w:val="center"/>
          </w:tcPr>
          <w:p w14:paraId="7872A0B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08B7A2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D9C12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9D485C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7116FAD" w14:textId="77777777" w:rsidTr="002054FC">
        <w:tc>
          <w:tcPr>
            <w:tcW w:w="1418" w:type="dxa"/>
            <w:shd w:val="clear" w:color="auto" w:fill="CCFFCC"/>
            <w:vAlign w:val="center"/>
          </w:tcPr>
          <w:p w14:paraId="7A4F6AD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3C2D50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746C3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167D2D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3E667DFD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2F648A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E95A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AD0C15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55EE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CFC23FB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4E00BC92" w14:textId="77777777" w:rsidTr="002054FC">
        <w:tc>
          <w:tcPr>
            <w:tcW w:w="1418" w:type="dxa"/>
            <w:shd w:val="clear" w:color="auto" w:fill="CCFFCC"/>
            <w:vAlign w:val="center"/>
          </w:tcPr>
          <w:p w14:paraId="6FFD428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1EF0A7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2A72539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EFCF30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90488C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  <w:tr w:rsidR="00D907BA" w:rsidRPr="00AC2007" w14:paraId="354F1629" w14:textId="77777777" w:rsidTr="002054FC">
        <w:tc>
          <w:tcPr>
            <w:tcW w:w="1418" w:type="dxa"/>
            <w:shd w:val="clear" w:color="auto" w:fill="CCFFCC"/>
            <w:vAlign w:val="center"/>
          </w:tcPr>
          <w:p w14:paraId="0D4F0B4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C714FC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20E781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021A1F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6AE04875" w14:textId="77777777" w:rsidTr="002054FC">
        <w:tc>
          <w:tcPr>
            <w:tcW w:w="1418" w:type="dxa"/>
            <w:shd w:val="clear" w:color="auto" w:fill="CCFFCC"/>
            <w:vAlign w:val="center"/>
          </w:tcPr>
          <w:p w14:paraId="3611FAC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ACECD5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AA8075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B2DE61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6218A878" w14:textId="77777777" w:rsidTr="002054FC">
        <w:tc>
          <w:tcPr>
            <w:tcW w:w="1418" w:type="dxa"/>
            <w:shd w:val="clear" w:color="auto" w:fill="CCFFCC"/>
            <w:vAlign w:val="center"/>
          </w:tcPr>
          <w:p w14:paraId="39489D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1CA42D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774141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B32ACB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E2996EF" w14:textId="77777777" w:rsidTr="002054FC">
        <w:tc>
          <w:tcPr>
            <w:tcW w:w="1418" w:type="dxa"/>
            <w:shd w:val="clear" w:color="auto" w:fill="CCFFCC"/>
            <w:vAlign w:val="center"/>
          </w:tcPr>
          <w:p w14:paraId="6703E23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B0AB4B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4C3D50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7D053B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0B737A4E" w14:textId="77777777" w:rsidTr="002054FC">
        <w:tc>
          <w:tcPr>
            <w:tcW w:w="1418" w:type="dxa"/>
            <w:shd w:val="clear" w:color="auto" w:fill="CCFFCC"/>
            <w:vAlign w:val="center"/>
          </w:tcPr>
          <w:p w14:paraId="5C9032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2F8E1F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01D39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E1F224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79FA29B" w14:textId="77777777" w:rsidTr="002054FC">
        <w:tc>
          <w:tcPr>
            <w:tcW w:w="1418" w:type="dxa"/>
            <w:shd w:val="clear" w:color="auto" w:fill="CCFFCC"/>
            <w:vAlign w:val="center"/>
          </w:tcPr>
          <w:p w14:paraId="6827BAE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73A357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F20FDC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FB3967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1FC80292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22DCC3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FD41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E77363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8A67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71769DD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40EEB84" w14:textId="77777777" w:rsidTr="002054FC">
        <w:tc>
          <w:tcPr>
            <w:tcW w:w="1418" w:type="dxa"/>
            <w:shd w:val="clear" w:color="auto" w:fill="CCFFCC"/>
            <w:vAlign w:val="center"/>
          </w:tcPr>
          <w:p w14:paraId="3845206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EF9A09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59933E3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0C5962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71DFA0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  <w:tr w:rsidR="00D907BA" w:rsidRPr="00AC2007" w14:paraId="6995A0B0" w14:textId="77777777" w:rsidTr="002054FC">
        <w:tc>
          <w:tcPr>
            <w:tcW w:w="1418" w:type="dxa"/>
            <w:shd w:val="clear" w:color="auto" w:fill="CCFFCC"/>
            <w:vAlign w:val="center"/>
          </w:tcPr>
          <w:p w14:paraId="1B6DF2A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401F5D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A41DDE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BEBA13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3E0049F2" w14:textId="77777777" w:rsidTr="002054FC">
        <w:tc>
          <w:tcPr>
            <w:tcW w:w="1418" w:type="dxa"/>
            <w:shd w:val="clear" w:color="auto" w:fill="CCFFCC"/>
            <w:vAlign w:val="center"/>
          </w:tcPr>
          <w:p w14:paraId="2C425F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95B2EE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A22389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DE1E44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1C979FEE" w14:textId="77777777" w:rsidTr="002054FC">
        <w:tc>
          <w:tcPr>
            <w:tcW w:w="1418" w:type="dxa"/>
            <w:shd w:val="clear" w:color="auto" w:fill="CCFFCC"/>
            <w:vAlign w:val="center"/>
          </w:tcPr>
          <w:p w14:paraId="2C2198F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FF508B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65CA3B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B0226C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E4B966B" w14:textId="77777777" w:rsidTr="002054FC">
        <w:tc>
          <w:tcPr>
            <w:tcW w:w="1418" w:type="dxa"/>
            <w:shd w:val="clear" w:color="auto" w:fill="CCFFCC"/>
            <w:vAlign w:val="center"/>
          </w:tcPr>
          <w:p w14:paraId="7FDF20E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DFF68D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A66997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D1A200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C55AD9A" w14:textId="77777777" w:rsidTr="002054FC">
        <w:tc>
          <w:tcPr>
            <w:tcW w:w="1418" w:type="dxa"/>
            <w:shd w:val="clear" w:color="auto" w:fill="CCFFCC"/>
            <w:vAlign w:val="center"/>
          </w:tcPr>
          <w:p w14:paraId="74D6539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D51EE6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B3476F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6C55B8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0A1CD07" w14:textId="77777777" w:rsidTr="002054FC">
        <w:tc>
          <w:tcPr>
            <w:tcW w:w="1418" w:type="dxa"/>
            <w:shd w:val="clear" w:color="auto" w:fill="CCFFCC"/>
            <w:vAlign w:val="center"/>
          </w:tcPr>
          <w:p w14:paraId="6DF1B91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D55D65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0D53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753B05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74E84F19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A437F4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78D4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772E01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C88C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F2F683F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BC72FA9" w14:textId="77777777" w:rsidTr="002054FC">
        <w:tc>
          <w:tcPr>
            <w:tcW w:w="1418" w:type="dxa"/>
            <w:shd w:val="clear" w:color="auto" w:fill="CCFFCC"/>
            <w:vAlign w:val="center"/>
          </w:tcPr>
          <w:p w14:paraId="28BEFD9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2139FB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05E2EDC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DC7900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BEE307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  <w:tr w:rsidR="00D907BA" w:rsidRPr="00AC2007" w14:paraId="200EBE61" w14:textId="77777777" w:rsidTr="002054FC">
        <w:tc>
          <w:tcPr>
            <w:tcW w:w="1418" w:type="dxa"/>
            <w:shd w:val="clear" w:color="auto" w:fill="CCFFCC"/>
            <w:vAlign w:val="center"/>
          </w:tcPr>
          <w:p w14:paraId="437C30B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E660A3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BA3A89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08882C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6B73A85C" w14:textId="77777777" w:rsidTr="002054FC">
        <w:tc>
          <w:tcPr>
            <w:tcW w:w="1418" w:type="dxa"/>
            <w:shd w:val="clear" w:color="auto" w:fill="CCFFCC"/>
            <w:vAlign w:val="center"/>
          </w:tcPr>
          <w:p w14:paraId="70AA42C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ED1180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693738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1C3B14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DE614E4" w14:textId="77777777" w:rsidTr="002054FC">
        <w:tc>
          <w:tcPr>
            <w:tcW w:w="1418" w:type="dxa"/>
            <w:shd w:val="clear" w:color="auto" w:fill="CCFFCC"/>
            <w:vAlign w:val="center"/>
          </w:tcPr>
          <w:p w14:paraId="4F0EAF8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170D3A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0740F3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F79C77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782CFFEA" w14:textId="77777777" w:rsidTr="002054FC">
        <w:tc>
          <w:tcPr>
            <w:tcW w:w="1418" w:type="dxa"/>
            <w:shd w:val="clear" w:color="auto" w:fill="CCFFCC"/>
            <w:vAlign w:val="center"/>
          </w:tcPr>
          <w:p w14:paraId="5EBC67E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CEB43D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897568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0DFE3A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3E9384B1" w14:textId="77777777" w:rsidTr="002054FC">
        <w:tc>
          <w:tcPr>
            <w:tcW w:w="1418" w:type="dxa"/>
            <w:shd w:val="clear" w:color="auto" w:fill="CCFFCC"/>
            <w:vAlign w:val="center"/>
          </w:tcPr>
          <w:p w14:paraId="71629F1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F7DB1D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41C240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69FE15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18477DA" w14:textId="77777777" w:rsidTr="002054FC">
        <w:tc>
          <w:tcPr>
            <w:tcW w:w="1418" w:type="dxa"/>
            <w:shd w:val="clear" w:color="auto" w:fill="CCFFCC"/>
            <w:vAlign w:val="center"/>
          </w:tcPr>
          <w:p w14:paraId="3C5650D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668407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7CFDF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E27376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06622514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1F6CA8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458E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E93C18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3612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E352DEE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60E896B" w14:textId="77777777" w:rsidTr="002054FC">
        <w:tc>
          <w:tcPr>
            <w:tcW w:w="1418" w:type="dxa"/>
            <w:shd w:val="clear" w:color="auto" w:fill="CCFFCC"/>
            <w:vAlign w:val="center"/>
          </w:tcPr>
          <w:p w14:paraId="592FF01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F1B245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6F4DB9A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3D72CC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0DDBFA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  <w:tr w:rsidR="00D907BA" w:rsidRPr="00AC2007" w14:paraId="0334A3F1" w14:textId="77777777" w:rsidTr="002054FC">
        <w:tc>
          <w:tcPr>
            <w:tcW w:w="1418" w:type="dxa"/>
            <w:shd w:val="clear" w:color="auto" w:fill="CCFFCC"/>
            <w:vAlign w:val="center"/>
          </w:tcPr>
          <w:p w14:paraId="46BA8B3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D7C73E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A786A5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893A52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0D6A807A" w14:textId="77777777" w:rsidTr="002054FC">
        <w:tc>
          <w:tcPr>
            <w:tcW w:w="1418" w:type="dxa"/>
            <w:shd w:val="clear" w:color="auto" w:fill="CCFFCC"/>
            <w:vAlign w:val="center"/>
          </w:tcPr>
          <w:p w14:paraId="1581F9F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65E5E8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D5D58E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1296DE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E4F9E1B" w14:textId="77777777" w:rsidTr="002054FC">
        <w:tc>
          <w:tcPr>
            <w:tcW w:w="1418" w:type="dxa"/>
            <w:shd w:val="clear" w:color="auto" w:fill="CCFFCC"/>
            <w:vAlign w:val="center"/>
          </w:tcPr>
          <w:p w14:paraId="49CF935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B53AA2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3B43DB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4B0664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7C4BB490" w14:textId="77777777" w:rsidTr="002054FC">
        <w:tc>
          <w:tcPr>
            <w:tcW w:w="1418" w:type="dxa"/>
            <w:shd w:val="clear" w:color="auto" w:fill="CCFFCC"/>
            <w:vAlign w:val="center"/>
          </w:tcPr>
          <w:p w14:paraId="4F71717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E1B8FA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26362F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9D99C3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E25EAE8" w14:textId="77777777" w:rsidTr="002054FC">
        <w:tc>
          <w:tcPr>
            <w:tcW w:w="1418" w:type="dxa"/>
            <w:shd w:val="clear" w:color="auto" w:fill="CCFFCC"/>
            <w:vAlign w:val="center"/>
          </w:tcPr>
          <w:p w14:paraId="7F5AE16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C87598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F829A2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6060017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3050751" w14:textId="77777777" w:rsidTr="002054FC">
        <w:tc>
          <w:tcPr>
            <w:tcW w:w="1418" w:type="dxa"/>
            <w:shd w:val="clear" w:color="auto" w:fill="CCFFCC"/>
            <w:vAlign w:val="center"/>
          </w:tcPr>
          <w:p w14:paraId="6FB19F9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C4477D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9B6430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03742A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1D01DDB7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2F6718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F718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564806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8FD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BA37372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73F6CBD" w14:textId="77777777" w:rsidTr="002054FC">
        <w:tc>
          <w:tcPr>
            <w:tcW w:w="1418" w:type="dxa"/>
            <w:shd w:val="clear" w:color="auto" w:fill="CCFFCC"/>
            <w:vAlign w:val="center"/>
          </w:tcPr>
          <w:p w14:paraId="7890BE9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3EBBF1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660E4C9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D9D0D0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D09AD0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  <w:tr w:rsidR="00D907BA" w:rsidRPr="00AC2007" w14:paraId="167AA8B6" w14:textId="77777777" w:rsidTr="002054FC">
        <w:tc>
          <w:tcPr>
            <w:tcW w:w="1418" w:type="dxa"/>
            <w:shd w:val="clear" w:color="auto" w:fill="CCFFCC"/>
            <w:vAlign w:val="center"/>
          </w:tcPr>
          <w:p w14:paraId="773B52E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9E8ED6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7E8F90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FA5CB7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4F296358" w14:textId="77777777" w:rsidTr="002054FC">
        <w:tc>
          <w:tcPr>
            <w:tcW w:w="1418" w:type="dxa"/>
            <w:shd w:val="clear" w:color="auto" w:fill="CCFFCC"/>
            <w:vAlign w:val="center"/>
          </w:tcPr>
          <w:p w14:paraId="7AA70EE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5F49ED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47FA5C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006C7B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0C16FB5" w14:textId="77777777" w:rsidTr="002054FC">
        <w:tc>
          <w:tcPr>
            <w:tcW w:w="1418" w:type="dxa"/>
            <w:shd w:val="clear" w:color="auto" w:fill="CCFFCC"/>
            <w:vAlign w:val="center"/>
          </w:tcPr>
          <w:p w14:paraId="01D4FE1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3255B8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B351E5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FD9C75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5BC2FEC" w14:textId="77777777" w:rsidTr="002054FC">
        <w:tc>
          <w:tcPr>
            <w:tcW w:w="1418" w:type="dxa"/>
            <w:shd w:val="clear" w:color="auto" w:fill="CCFFCC"/>
            <w:vAlign w:val="center"/>
          </w:tcPr>
          <w:p w14:paraId="27E74C7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F6C752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ED7147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C37DA3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477101F8" w14:textId="77777777" w:rsidTr="002054FC">
        <w:tc>
          <w:tcPr>
            <w:tcW w:w="1418" w:type="dxa"/>
            <w:shd w:val="clear" w:color="auto" w:fill="CCFFCC"/>
            <w:vAlign w:val="center"/>
          </w:tcPr>
          <w:p w14:paraId="2F8761C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7BFD2F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50DDB6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FA6A76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C4461FB" w14:textId="77777777" w:rsidTr="002054FC">
        <w:tc>
          <w:tcPr>
            <w:tcW w:w="1418" w:type="dxa"/>
            <w:shd w:val="clear" w:color="auto" w:fill="CCFFCC"/>
            <w:vAlign w:val="center"/>
          </w:tcPr>
          <w:p w14:paraId="556561F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D6CC0B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028E5F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C0C3B1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6A3E7AE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66FDF0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C11B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BCFA0B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4AE0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8FBC218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6D520249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522FB708" w14:textId="77777777" w:rsidTr="002054FC">
        <w:tc>
          <w:tcPr>
            <w:tcW w:w="934" w:type="dxa"/>
            <w:gridSpan w:val="3"/>
            <w:hideMark/>
          </w:tcPr>
          <w:p w14:paraId="7E2E9630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5C44B063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0327697C" w14:textId="77777777" w:rsidTr="002054FC">
        <w:tc>
          <w:tcPr>
            <w:tcW w:w="766" w:type="dxa"/>
            <w:hideMark/>
          </w:tcPr>
          <w:p w14:paraId="0B8D8B6C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502A55B9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1D77CA40" w14:textId="77777777" w:rsidTr="002054FC">
        <w:tc>
          <w:tcPr>
            <w:tcW w:w="920" w:type="dxa"/>
            <w:gridSpan w:val="2"/>
            <w:hideMark/>
          </w:tcPr>
          <w:p w14:paraId="1A067445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04A733B8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NDN/WD, 18/02/2025 09:32:15</w:t>
            </w:r>
          </w:p>
        </w:tc>
      </w:tr>
      <w:tr w:rsidR="00D907BA" w:rsidRPr="005C22C5" w14:paraId="0D4975E4" w14:textId="77777777" w:rsidTr="002054FC">
        <w:tc>
          <w:tcPr>
            <w:tcW w:w="1733" w:type="dxa"/>
            <w:gridSpan w:val="5"/>
            <w:hideMark/>
          </w:tcPr>
          <w:p w14:paraId="1796B9C4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0C6156BE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D907BA" w14:paraId="309FEEEC" w14:textId="77777777" w:rsidTr="002054FC">
        <w:tc>
          <w:tcPr>
            <w:tcW w:w="1495" w:type="dxa"/>
            <w:gridSpan w:val="4"/>
            <w:hideMark/>
          </w:tcPr>
          <w:p w14:paraId="563C6E83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67688AC1" w14:textId="77777777" w:rsidR="00D907BA" w:rsidRPr="005D1757" w:rsidRDefault="00D907BA" w:rsidP="00D907BA">
            <w:r>
              <w:t>Mode 3, Conclusion : comply</w:t>
            </w:r>
          </w:p>
        </w:tc>
      </w:tr>
    </w:tbl>
    <w:p w14:paraId="029DA14A" w14:textId="500EA303" w:rsidR="00D907BA" w:rsidRPr="005C7D4E" w:rsidRDefault="00D907BA" w:rsidP="00D907BA">
      <w:r w:rsidRPr="007F5C4F">
        <w:rPr>
          <w:lang w:val="en-GB"/>
        </w:rPr>
        <w:t>GraphiqueEMIRE</w:t>
      </w:r>
      <w:r w:rsidR="00623DB0">
        <w:rPr>
          <w:noProof/>
          <w:lang w:val="en-GB"/>
        </w:rPr>
        <w:drawing>
          <wp:inline distT="0" distB="0" distL="0" distR="0" wp14:anchorId="004C69C1" wp14:editId="5CD770C8">
            <wp:extent cx="6115050" cy="3238500"/>
            <wp:effectExtent l="0" t="0" r="0" b="0"/>
            <wp:docPr id="1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0E81CB90" wp14:editId="1B75C4D7">
            <wp:extent cx="6115050" cy="3238500"/>
            <wp:effectExtent l="0" t="0" r="0" b="0"/>
            <wp:docPr id="1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74414748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13D2AEDA" w14:textId="77777777" w:rsidTr="00D907BA">
        <w:tc>
          <w:tcPr>
            <w:tcW w:w="1445" w:type="dxa"/>
          </w:tcPr>
          <w:p w14:paraId="0758863B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6A222D38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3C2DA87E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3EA5B9DF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76D88084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6AC7465B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79E2FB61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1C15E25F" w14:textId="77777777" w:rsidTr="00D907BA">
        <w:tc>
          <w:tcPr>
            <w:tcW w:w="1445" w:type="dxa"/>
          </w:tcPr>
          <w:p w14:paraId="148AA95B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1175.9125</w:t>
            </w:r>
          </w:p>
        </w:tc>
        <w:tc>
          <w:tcPr>
            <w:tcW w:w="410" w:type="dxa"/>
          </w:tcPr>
          <w:p w14:paraId="268FB877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72A46DBE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-0.93</w:t>
            </w:r>
          </w:p>
        </w:tc>
        <w:tc>
          <w:tcPr>
            <w:tcW w:w="1670" w:type="dxa"/>
          </w:tcPr>
          <w:p w14:paraId="2912FAED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583114F6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-4.93</w:t>
            </w:r>
          </w:p>
        </w:tc>
        <w:tc>
          <w:tcPr>
            <w:tcW w:w="1085" w:type="dxa"/>
          </w:tcPr>
          <w:p w14:paraId="6DFE0A6A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5E277AC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D907BA" w:rsidRPr="00B665B4" w14:paraId="47CF1CC5" w14:textId="77777777" w:rsidTr="00D907BA">
        <w:tc>
          <w:tcPr>
            <w:tcW w:w="1445" w:type="dxa"/>
          </w:tcPr>
          <w:p w14:paraId="0E9A04AC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1599.8755</w:t>
            </w:r>
          </w:p>
        </w:tc>
        <w:tc>
          <w:tcPr>
            <w:tcW w:w="410" w:type="dxa"/>
          </w:tcPr>
          <w:p w14:paraId="45B1E9C4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5561CF48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-1.32</w:t>
            </w:r>
          </w:p>
        </w:tc>
        <w:tc>
          <w:tcPr>
            <w:tcW w:w="1670" w:type="dxa"/>
          </w:tcPr>
          <w:p w14:paraId="2459D726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259F860D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-5.32</w:t>
            </w:r>
          </w:p>
        </w:tc>
        <w:tc>
          <w:tcPr>
            <w:tcW w:w="1085" w:type="dxa"/>
          </w:tcPr>
          <w:p w14:paraId="73E671DE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AAB46FC" w14:textId="77777777" w:rsidR="00D907BA" w:rsidRPr="00B665B4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21.58</w:t>
            </w:r>
          </w:p>
        </w:tc>
      </w:tr>
    </w:tbl>
    <w:p w14:paraId="6F8F88A1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70798B3C" w14:textId="77777777" w:rsidR="00D907BA" w:rsidRPr="00CF27E0" w:rsidRDefault="00D907BA" w:rsidP="00D907BA">
      <w:pPr>
        <w:rPr>
          <w:lang w:val="en-GB"/>
        </w:rPr>
      </w:pPr>
    </w:p>
    <w:p w14:paraId="01DF7BA8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331B89EC" w14:textId="77777777" w:rsidTr="002054FC">
        <w:tc>
          <w:tcPr>
            <w:tcW w:w="2265" w:type="dxa"/>
            <w:shd w:val="clear" w:color="auto" w:fill="CCFFCC"/>
            <w:vAlign w:val="center"/>
          </w:tcPr>
          <w:p w14:paraId="75977D1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4FA61FB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</w:tbl>
    <w:p w14:paraId="4286DF6D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C569069" w14:textId="77777777" w:rsidTr="002054FC">
        <w:tc>
          <w:tcPr>
            <w:tcW w:w="1418" w:type="dxa"/>
            <w:shd w:val="clear" w:color="auto" w:fill="CCFFCC"/>
            <w:vAlign w:val="center"/>
          </w:tcPr>
          <w:p w14:paraId="4B36376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9F77BD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2656239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51A0653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158F25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  <w:tr w:rsidR="00D907BA" w:rsidRPr="00AC2007" w14:paraId="108AEA1B" w14:textId="77777777" w:rsidTr="002054FC">
        <w:tc>
          <w:tcPr>
            <w:tcW w:w="1418" w:type="dxa"/>
            <w:shd w:val="clear" w:color="auto" w:fill="CCFFCC"/>
            <w:vAlign w:val="center"/>
          </w:tcPr>
          <w:p w14:paraId="3FEECF9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479E4CE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EF87E6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E16ECE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576E6E93" w14:textId="77777777" w:rsidTr="002054FC">
        <w:tc>
          <w:tcPr>
            <w:tcW w:w="1418" w:type="dxa"/>
            <w:shd w:val="clear" w:color="auto" w:fill="CCFFCC"/>
            <w:vAlign w:val="center"/>
          </w:tcPr>
          <w:p w14:paraId="3C43CA4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FB3CFA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032D71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971A25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23836D4B" w14:textId="77777777" w:rsidTr="002054FC">
        <w:tc>
          <w:tcPr>
            <w:tcW w:w="1418" w:type="dxa"/>
            <w:shd w:val="clear" w:color="auto" w:fill="CCFFCC"/>
            <w:vAlign w:val="center"/>
          </w:tcPr>
          <w:p w14:paraId="4294ECB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64B321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DCD092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DE5CA0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0F3394AC" w14:textId="77777777" w:rsidTr="002054FC">
        <w:tc>
          <w:tcPr>
            <w:tcW w:w="1418" w:type="dxa"/>
            <w:shd w:val="clear" w:color="auto" w:fill="CCFFCC"/>
            <w:vAlign w:val="center"/>
          </w:tcPr>
          <w:p w14:paraId="0404A38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101236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3B78E8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3E339F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6C292F9F" w14:textId="77777777" w:rsidTr="002054FC">
        <w:tc>
          <w:tcPr>
            <w:tcW w:w="1418" w:type="dxa"/>
            <w:shd w:val="clear" w:color="auto" w:fill="CCFFCC"/>
            <w:vAlign w:val="center"/>
          </w:tcPr>
          <w:p w14:paraId="48DB391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D2A007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F5FEE2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E3F443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DAA1681" w14:textId="77777777" w:rsidTr="002054FC">
        <w:tc>
          <w:tcPr>
            <w:tcW w:w="1418" w:type="dxa"/>
            <w:shd w:val="clear" w:color="auto" w:fill="CCFFCC"/>
            <w:vAlign w:val="center"/>
          </w:tcPr>
          <w:p w14:paraId="0314DCB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263954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162548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451B56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574E912A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12E08A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F254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61594C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A099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C23D1A5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68772C4" w14:textId="77777777" w:rsidTr="002054FC">
        <w:tc>
          <w:tcPr>
            <w:tcW w:w="1418" w:type="dxa"/>
            <w:shd w:val="clear" w:color="auto" w:fill="CCFFCC"/>
            <w:vAlign w:val="center"/>
          </w:tcPr>
          <w:p w14:paraId="052E9B8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8117C2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01D4FCE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2F5D7E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C6840B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  <w:tr w:rsidR="00D907BA" w:rsidRPr="00AC2007" w14:paraId="0CF43036" w14:textId="77777777" w:rsidTr="002054FC">
        <w:tc>
          <w:tcPr>
            <w:tcW w:w="1418" w:type="dxa"/>
            <w:shd w:val="clear" w:color="auto" w:fill="CCFFCC"/>
            <w:vAlign w:val="center"/>
          </w:tcPr>
          <w:p w14:paraId="654A8B3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7CB97C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88B264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D48626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2E65E8C3" w14:textId="77777777" w:rsidTr="002054FC">
        <w:tc>
          <w:tcPr>
            <w:tcW w:w="1418" w:type="dxa"/>
            <w:shd w:val="clear" w:color="auto" w:fill="CCFFCC"/>
            <w:vAlign w:val="center"/>
          </w:tcPr>
          <w:p w14:paraId="0EEA47F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CD8432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F94CFE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AF905F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548D12A" w14:textId="77777777" w:rsidTr="002054FC">
        <w:tc>
          <w:tcPr>
            <w:tcW w:w="1418" w:type="dxa"/>
            <w:shd w:val="clear" w:color="auto" w:fill="CCFFCC"/>
            <w:vAlign w:val="center"/>
          </w:tcPr>
          <w:p w14:paraId="169F3E2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761F682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DEB9D2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2F893B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1FA27A61" w14:textId="77777777" w:rsidTr="002054FC">
        <w:tc>
          <w:tcPr>
            <w:tcW w:w="1418" w:type="dxa"/>
            <w:shd w:val="clear" w:color="auto" w:fill="CCFFCC"/>
            <w:vAlign w:val="center"/>
          </w:tcPr>
          <w:p w14:paraId="658D1CB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194486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0A9F3F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3019AF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DD3DD48" w14:textId="77777777" w:rsidTr="002054FC">
        <w:tc>
          <w:tcPr>
            <w:tcW w:w="1418" w:type="dxa"/>
            <w:shd w:val="clear" w:color="auto" w:fill="CCFFCC"/>
            <w:vAlign w:val="center"/>
          </w:tcPr>
          <w:p w14:paraId="373D98E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11FC29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A77F6B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73F98B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16F03EE" w14:textId="77777777" w:rsidTr="002054FC">
        <w:tc>
          <w:tcPr>
            <w:tcW w:w="1418" w:type="dxa"/>
            <w:shd w:val="clear" w:color="auto" w:fill="CCFFCC"/>
            <w:vAlign w:val="center"/>
          </w:tcPr>
          <w:p w14:paraId="23DD03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0E69CF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A21A2D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771524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30205DE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AF67E8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0DC4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7F07F5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11E3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FA7EB38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07F78775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761A2AB6" w14:textId="77777777" w:rsidTr="002054FC">
        <w:tc>
          <w:tcPr>
            <w:tcW w:w="934" w:type="dxa"/>
            <w:gridSpan w:val="3"/>
            <w:hideMark/>
          </w:tcPr>
          <w:p w14:paraId="3E144B40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2B97B57C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52A3C4EA" w14:textId="77777777" w:rsidTr="002054FC">
        <w:tc>
          <w:tcPr>
            <w:tcW w:w="766" w:type="dxa"/>
            <w:hideMark/>
          </w:tcPr>
          <w:p w14:paraId="64E5920F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562132B9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1A423247" w14:textId="77777777" w:rsidTr="002054FC">
        <w:tc>
          <w:tcPr>
            <w:tcW w:w="920" w:type="dxa"/>
            <w:gridSpan w:val="2"/>
            <w:hideMark/>
          </w:tcPr>
          <w:p w14:paraId="6FC61973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1DCB45D1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NDN/WD, 18/02/2025 12:42:02</w:t>
            </w:r>
          </w:p>
        </w:tc>
      </w:tr>
      <w:tr w:rsidR="00D907BA" w:rsidRPr="005C22C5" w14:paraId="10C1AF1E" w14:textId="77777777" w:rsidTr="002054FC">
        <w:tc>
          <w:tcPr>
            <w:tcW w:w="1733" w:type="dxa"/>
            <w:gridSpan w:val="5"/>
            <w:hideMark/>
          </w:tcPr>
          <w:p w14:paraId="788F8EFA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366D0E13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Y, Housing connected to the ground plane:no, Configuration of the power return line LV:remotely grounded, -</w:t>
            </w:r>
          </w:p>
        </w:tc>
      </w:tr>
      <w:tr w:rsidR="00D907BA" w14:paraId="0371720B" w14:textId="77777777" w:rsidTr="002054FC">
        <w:tc>
          <w:tcPr>
            <w:tcW w:w="1495" w:type="dxa"/>
            <w:gridSpan w:val="4"/>
            <w:hideMark/>
          </w:tcPr>
          <w:p w14:paraId="7167DEEC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38DFF973" w14:textId="77777777" w:rsidR="00D907BA" w:rsidRPr="005D1757" w:rsidRDefault="00D907BA" w:rsidP="00D907BA">
            <w:r>
              <w:t>Mode 3, Conclusion : not comply</w:t>
            </w:r>
          </w:p>
        </w:tc>
      </w:tr>
    </w:tbl>
    <w:p w14:paraId="3230CB7E" w14:textId="0EFD4A73" w:rsidR="00D907BA" w:rsidRPr="005C7D4E" w:rsidRDefault="00D907BA" w:rsidP="00D907BA">
      <w:r w:rsidRPr="007F5C4F">
        <w:rPr>
          <w:lang w:val="en-GB"/>
        </w:rPr>
        <w:t>GraphiqueEMIRE</w:t>
      </w:r>
      <w:r w:rsidR="00623DB0">
        <w:rPr>
          <w:noProof/>
          <w:lang w:val="en-GB"/>
        </w:rPr>
        <w:drawing>
          <wp:inline distT="0" distB="0" distL="0" distR="0" wp14:anchorId="246AFA81" wp14:editId="51E666A9">
            <wp:extent cx="6115050" cy="3790950"/>
            <wp:effectExtent l="0" t="0" r="0" b="0"/>
            <wp:docPr id="1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3718E8A2" wp14:editId="7FC95160">
            <wp:extent cx="6115050" cy="3790950"/>
            <wp:effectExtent l="0" t="0" r="0" b="0"/>
            <wp:docPr id="1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14FB5CCB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692AC8CA" w14:textId="77777777" w:rsidTr="00D907BA">
        <w:tc>
          <w:tcPr>
            <w:tcW w:w="1445" w:type="dxa"/>
          </w:tcPr>
          <w:p w14:paraId="0A239E2F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13781AAA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01A397F8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7C09BF03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1CF1BF98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014FDFA6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704383F9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0339EC17" w14:textId="77777777" w:rsidTr="00D907BA">
        <w:tc>
          <w:tcPr>
            <w:tcW w:w="1445" w:type="dxa"/>
          </w:tcPr>
          <w:p w14:paraId="2965D0F7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99.75</w:t>
            </w:r>
          </w:p>
        </w:tc>
        <w:tc>
          <w:tcPr>
            <w:tcW w:w="410" w:type="dxa"/>
          </w:tcPr>
          <w:p w14:paraId="420E5691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3B1BD36A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23.95</w:t>
            </w:r>
          </w:p>
        </w:tc>
        <w:tc>
          <w:tcPr>
            <w:tcW w:w="1670" w:type="dxa"/>
          </w:tcPr>
          <w:p w14:paraId="358A6213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14:paraId="18E14135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11.95</w:t>
            </w:r>
          </w:p>
        </w:tc>
        <w:tc>
          <w:tcPr>
            <w:tcW w:w="1085" w:type="dxa"/>
          </w:tcPr>
          <w:p w14:paraId="148F3A9D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5C860E4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-15.57</w:t>
            </w:r>
          </w:p>
        </w:tc>
      </w:tr>
      <w:tr w:rsidR="00D907BA" w:rsidRPr="00D907BA" w14:paraId="4168D61A" w14:textId="77777777" w:rsidTr="00D907BA">
        <w:tc>
          <w:tcPr>
            <w:tcW w:w="1445" w:type="dxa"/>
          </w:tcPr>
          <w:p w14:paraId="6022D8FD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90.78</w:t>
            </w:r>
          </w:p>
        </w:tc>
        <w:tc>
          <w:tcPr>
            <w:tcW w:w="410" w:type="dxa"/>
          </w:tcPr>
          <w:p w14:paraId="33EB4951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64686604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22.54</w:t>
            </w:r>
          </w:p>
        </w:tc>
        <w:tc>
          <w:tcPr>
            <w:tcW w:w="1670" w:type="dxa"/>
          </w:tcPr>
          <w:p w14:paraId="141E8D22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14:paraId="7319177B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10.54</w:t>
            </w:r>
          </w:p>
        </w:tc>
        <w:tc>
          <w:tcPr>
            <w:tcW w:w="1085" w:type="dxa"/>
          </w:tcPr>
          <w:p w14:paraId="24A6CA7D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DB2DA2E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-15.97</w:t>
            </w:r>
          </w:p>
        </w:tc>
      </w:tr>
      <w:tr w:rsidR="00D907BA" w:rsidRPr="00D907BA" w14:paraId="3E8B86B0" w14:textId="77777777" w:rsidTr="00D907BA">
        <w:tc>
          <w:tcPr>
            <w:tcW w:w="1445" w:type="dxa"/>
          </w:tcPr>
          <w:p w14:paraId="6DEA708B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432.95</w:t>
            </w:r>
          </w:p>
        </w:tc>
        <w:tc>
          <w:tcPr>
            <w:tcW w:w="410" w:type="dxa"/>
          </w:tcPr>
          <w:p w14:paraId="55EC812D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6D247EC6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6.20</w:t>
            </w:r>
          </w:p>
        </w:tc>
        <w:tc>
          <w:tcPr>
            <w:tcW w:w="1670" w:type="dxa"/>
          </w:tcPr>
          <w:p w14:paraId="2C20738F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73FDF1B7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-11.80</w:t>
            </w:r>
          </w:p>
        </w:tc>
        <w:tc>
          <w:tcPr>
            <w:tcW w:w="1085" w:type="dxa"/>
          </w:tcPr>
          <w:p w14:paraId="702EDF3B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136CE0C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-10.17</w:t>
            </w:r>
          </w:p>
        </w:tc>
      </w:tr>
      <w:tr w:rsidR="00D907BA" w:rsidRPr="00D907BA" w14:paraId="22179432" w14:textId="77777777" w:rsidTr="00D907BA">
        <w:tc>
          <w:tcPr>
            <w:tcW w:w="1445" w:type="dxa"/>
          </w:tcPr>
          <w:p w14:paraId="09BAF019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432.02</w:t>
            </w:r>
          </w:p>
        </w:tc>
        <w:tc>
          <w:tcPr>
            <w:tcW w:w="410" w:type="dxa"/>
          </w:tcPr>
          <w:p w14:paraId="6399A09C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17B35CFC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6.42</w:t>
            </w:r>
          </w:p>
        </w:tc>
        <w:tc>
          <w:tcPr>
            <w:tcW w:w="1670" w:type="dxa"/>
          </w:tcPr>
          <w:p w14:paraId="570300FE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2949FB1F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-11.58</w:t>
            </w:r>
          </w:p>
        </w:tc>
        <w:tc>
          <w:tcPr>
            <w:tcW w:w="1085" w:type="dxa"/>
          </w:tcPr>
          <w:p w14:paraId="1633AEDA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57C7ABD3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-10.22</w:t>
            </w:r>
          </w:p>
        </w:tc>
      </w:tr>
      <w:tr w:rsidR="00D907BA" w:rsidRPr="00D907BA" w14:paraId="4BF01E78" w14:textId="77777777" w:rsidTr="00D907BA">
        <w:tc>
          <w:tcPr>
            <w:tcW w:w="1445" w:type="dxa"/>
          </w:tcPr>
          <w:p w14:paraId="7D9D1422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1976.39</w:t>
            </w:r>
          </w:p>
        </w:tc>
        <w:tc>
          <w:tcPr>
            <w:tcW w:w="410" w:type="dxa"/>
          </w:tcPr>
          <w:p w14:paraId="0E1A519E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22B9D837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14.74</w:t>
            </w:r>
          </w:p>
        </w:tc>
        <w:tc>
          <w:tcPr>
            <w:tcW w:w="1670" w:type="dxa"/>
          </w:tcPr>
          <w:p w14:paraId="4EA88A33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32CAA6A9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-15.26</w:t>
            </w:r>
          </w:p>
        </w:tc>
        <w:tc>
          <w:tcPr>
            <w:tcW w:w="1085" w:type="dxa"/>
          </w:tcPr>
          <w:p w14:paraId="23687CF5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7A8E9B7E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6.16</w:t>
            </w:r>
          </w:p>
        </w:tc>
      </w:tr>
      <w:tr w:rsidR="00D907BA" w14:paraId="24BA8955" w14:textId="77777777" w:rsidTr="00D907BA">
        <w:tc>
          <w:tcPr>
            <w:tcW w:w="1445" w:type="dxa"/>
          </w:tcPr>
          <w:p w14:paraId="55CDB86F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1977.2</w:t>
            </w:r>
          </w:p>
        </w:tc>
        <w:tc>
          <w:tcPr>
            <w:tcW w:w="410" w:type="dxa"/>
          </w:tcPr>
          <w:p w14:paraId="5029682B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5F8E1E66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14.69</w:t>
            </w:r>
          </w:p>
        </w:tc>
        <w:tc>
          <w:tcPr>
            <w:tcW w:w="1670" w:type="dxa"/>
          </w:tcPr>
          <w:p w14:paraId="6A3114A8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77F2568E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-15.31</w:t>
            </w:r>
          </w:p>
        </w:tc>
        <w:tc>
          <w:tcPr>
            <w:tcW w:w="1085" w:type="dxa"/>
          </w:tcPr>
          <w:p w14:paraId="26EF8A83" w14:textId="77777777" w:rsidR="00D907BA" w:rsidRP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EA1800E" w14:textId="77777777" w:rsidR="00D907BA" w:rsidRDefault="00D907BA" w:rsidP="00431D3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6.17</w:t>
            </w:r>
          </w:p>
        </w:tc>
      </w:tr>
    </w:tbl>
    <w:p w14:paraId="2333391A" w14:textId="77777777" w:rsidR="00D907BA" w:rsidRDefault="00D907BA" w:rsidP="00D907BA">
      <w:pPr>
        <w:rPr>
          <w:sz w:val="16"/>
          <w:szCs w:val="16"/>
          <w:lang w:val="en-GB"/>
        </w:rPr>
      </w:pPr>
    </w:p>
    <w:p w14:paraId="7F226F43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D907BA" w:rsidRPr="00D907BA" w14:paraId="6346A37D" w14:textId="77777777" w:rsidTr="00D907BA">
        <w:tc>
          <w:tcPr>
            <w:tcW w:w="1445" w:type="dxa"/>
          </w:tcPr>
          <w:p w14:paraId="67134EDB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6AC50897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14:paraId="23E76B50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14:paraId="000CA99E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14:paraId="00D3C5CE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14:paraId="5758142D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690AED83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5DE8A311" w14:textId="77777777" w:rsidTr="00D907BA">
        <w:tc>
          <w:tcPr>
            <w:tcW w:w="1445" w:type="dxa"/>
          </w:tcPr>
          <w:p w14:paraId="27FAD7A4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144.42</w:t>
            </w:r>
          </w:p>
        </w:tc>
        <w:tc>
          <w:tcPr>
            <w:tcW w:w="410" w:type="dxa"/>
          </w:tcPr>
          <w:p w14:paraId="5D2F7143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14:paraId="00190A82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29.20</w:t>
            </w:r>
          </w:p>
        </w:tc>
        <w:tc>
          <w:tcPr>
            <w:tcW w:w="1910" w:type="dxa"/>
          </w:tcPr>
          <w:p w14:paraId="5BB4D7AB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43C2AF09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4.20</w:t>
            </w:r>
          </w:p>
        </w:tc>
        <w:tc>
          <w:tcPr>
            <w:tcW w:w="1085" w:type="dxa"/>
          </w:tcPr>
          <w:p w14:paraId="1EC1D3AC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CE23A70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-13.11</w:t>
            </w:r>
          </w:p>
        </w:tc>
      </w:tr>
      <w:tr w:rsidR="00D907BA" w14:paraId="45180E6F" w14:textId="77777777" w:rsidTr="00D907BA">
        <w:tc>
          <w:tcPr>
            <w:tcW w:w="1445" w:type="dxa"/>
          </w:tcPr>
          <w:p w14:paraId="40C4AED9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86.97</w:t>
            </w:r>
          </w:p>
        </w:tc>
        <w:tc>
          <w:tcPr>
            <w:tcW w:w="410" w:type="dxa"/>
          </w:tcPr>
          <w:p w14:paraId="54749558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14:paraId="17923AFF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28.53</w:t>
            </w:r>
          </w:p>
        </w:tc>
        <w:tc>
          <w:tcPr>
            <w:tcW w:w="1910" w:type="dxa"/>
          </w:tcPr>
          <w:p w14:paraId="5FEDFCEF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480D54C9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3.53</w:t>
            </w:r>
          </w:p>
        </w:tc>
        <w:tc>
          <w:tcPr>
            <w:tcW w:w="1085" w:type="dxa"/>
          </w:tcPr>
          <w:p w14:paraId="427A7571" w14:textId="77777777" w:rsidR="00D907BA" w:rsidRP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EF84265" w14:textId="77777777" w:rsidR="00D907BA" w:rsidRDefault="00D907BA" w:rsidP="00D5259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-16.23</w:t>
            </w:r>
          </w:p>
        </w:tc>
      </w:tr>
    </w:tbl>
    <w:p w14:paraId="46EE87F9" w14:textId="77777777" w:rsidR="00D907BA" w:rsidRDefault="00D907BA" w:rsidP="00D907BA">
      <w:pPr>
        <w:rPr>
          <w:sz w:val="16"/>
          <w:szCs w:val="16"/>
          <w:lang w:val="en-GB"/>
        </w:rPr>
      </w:pPr>
    </w:p>
    <w:p w14:paraId="47E33885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2BEE0288" w14:textId="77777777" w:rsidTr="00D907BA">
        <w:tc>
          <w:tcPr>
            <w:tcW w:w="1445" w:type="dxa"/>
          </w:tcPr>
          <w:p w14:paraId="72FC10B8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4B1A4AD8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4AB61ECE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47C8929D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74AD5957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3949434F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4AA80C55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189DB1F8" w14:textId="77777777" w:rsidTr="00D907BA">
        <w:tc>
          <w:tcPr>
            <w:tcW w:w="1445" w:type="dxa"/>
          </w:tcPr>
          <w:p w14:paraId="64E3D33A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433.49</w:t>
            </w:r>
          </w:p>
        </w:tc>
        <w:tc>
          <w:tcPr>
            <w:tcW w:w="410" w:type="dxa"/>
          </w:tcPr>
          <w:p w14:paraId="132B3E47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7D00D3F9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20.25</w:t>
            </w:r>
          </w:p>
        </w:tc>
        <w:tc>
          <w:tcPr>
            <w:tcW w:w="1730" w:type="dxa"/>
          </w:tcPr>
          <w:p w14:paraId="23D101C7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243DEEC2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-4.75</w:t>
            </w:r>
          </w:p>
        </w:tc>
        <w:tc>
          <w:tcPr>
            <w:tcW w:w="1085" w:type="dxa"/>
          </w:tcPr>
          <w:p w14:paraId="76FD5C8B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70D4390E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-10.14</w:t>
            </w:r>
          </w:p>
        </w:tc>
      </w:tr>
      <w:tr w:rsidR="00D907BA" w:rsidRPr="00D907BA" w14:paraId="0EF64E63" w14:textId="77777777" w:rsidTr="00D907BA">
        <w:tc>
          <w:tcPr>
            <w:tcW w:w="1445" w:type="dxa"/>
          </w:tcPr>
          <w:p w14:paraId="74C12F83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433.13</w:t>
            </w:r>
          </w:p>
        </w:tc>
        <w:tc>
          <w:tcPr>
            <w:tcW w:w="410" w:type="dxa"/>
          </w:tcPr>
          <w:p w14:paraId="3248AC2D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2902104B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19.61</w:t>
            </w:r>
          </w:p>
        </w:tc>
        <w:tc>
          <w:tcPr>
            <w:tcW w:w="1730" w:type="dxa"/>
          </w:tcPr>
          <w:p w14:paraId="4F37CDD5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2AE05440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-5.39</w:t>
            </w:r>
          </w:p>
        </w:tc>
        <w:tc>
          <w:tcPr>
            <w:tcW w:w="1085" w:type="dxa"/>
          </w:tcPr>
          <w:p w14:paraId="7B0CD5FE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67A5AB3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-10.16</w:t>
            </w:r>
          </w:p>
        </w:tc>
      </w:tr>
      <w:tr w:rsidR="00D907BA" w:rsidRPr="00D907BA" w14:paraId="24604285" w14:textId="77777777" w:rsidTr="00D907BA">
        <w:tc>
          <w:tcPr>
            <w:tcW w:w="1445" w:type="dxa"/>
          </w:tcPr>
          <w:p w14:paraId="1A29D8C6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1972.64</w:t>
            </w:r>
          </w:p>
        </w:tc>
        <w:tc>
          <w:tcPr>
            <w:tcW w:w="410" w:type="dxa"/>
          </w:tcPr>
          <w:p w14:paraId="526DEF3B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5E7F9953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28.99</w:t>
            </w:r>
          </w:p>
        </w:tc>
        <w:tc>
          <w:tcPr>
            <w:tcW w:w="1730" w:type="dxa"/>
          </w:tcPr>
          <w:p w14:paraId="6029FEC2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461F511C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-14.01</w:t>
            </w:r>
          </w:p>
        </w:tc>
        <w:tc>
          <w:tcPr>
            <w:tcW w:w="1085" w:type="dxa"/>
          </w:tcPr>
          <w:p w14:paraId="3A7789F2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16F3DC89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6.13</w:t>
            </w:r>
          </w:p>
        </w:tc>
      </w:tr>
      <w:tr w:rsidR="00D907BA" w:rsidRPr="00B665B4" w14:paraId="599E5974" w14:textId="77777777" w:rsidTr="00D907BA">
        <w:tc>
          <w:tcPr>
            <w:tcW w:w="1445" w:type="dxa"/>
          </w:tcPr>
          <w:p w14:paraId="1BE4BE7D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1960.91</w:t>
            </w:r>
          </w:p>
        </w:tc>
        <w:tc>
          <w:tcPr>
            <w:tcW w:w="410" w:type="dxa"/>
          </w:tcPr>
          <w:p w14:paraId="316C708B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282641A4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28.95</w:t>
            </w:r>
          </w:p>
        </w:tc>
        <w:tc>
          <w:tcPr>
            <w:tcW w:w="1730" w:type="dxa"/>
          </w:tcPr>
          <w:p w14:paraId="5EB0EC72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446BB046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-14.05</w:t>
            </w:r>
          </w:p>
        </w:tc>
        <w:tc>
          <w:tcPr>
            <w:tcW w:w="1085" w:type="dxa"/>
          </w:tcPr>
          <w:p w14:paraId="7256459E" w14:textId="77777777" w:rsidR="00D907BA" w:rsidRPr="00D907BA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72B9B695" w14:textId="77777777" w:rsidR="00D907BA" w:rsidRPr="00B665B4" w:rsidRDefault="00D907BA" w:rsidP="009A382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6.03</w:t>
            </w:r>
          </w:p>
        </w:tc>
      </w:tr>
    </w:tbl>
    <w:p w14:paraId="2ADAA390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20C19EC9" w14:textId="77777777" w:rsidR="00D907BA" w:rsidRPr="00CF27E0" w:rsidRDefault="00D907BA" w:rsidP="00D907BA">
      <w:pPr>
        <w:rPr>
          <w:lang w:val="en-GB"/>
        </w:rPr>
      </w:pPr>
    </w:p>
    <w:p w14:paraId="3EF545D5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74D7522C" w14:textId="77777777" w:rsidTr="002054FC">
        <w:tc>
          <w:tcPr>
            <w:tcW w:w="2265" w:type="dxa"/>
            <w:shd w:val="clear" w:color="auto" w:fill="CCFFCC"/>
            <w:vAlign w:val="center"/>
          </w:tcPr>
          <w:p w14:paraId="6284DAC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1DCA4C2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</w:tbl>
    <w:p w14:paraId="03784711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525A29ED" w14:textId="77777777" w:rsidTr="002054FC">
        <w:tc>
          <w:tcPr>
            <w:tcW w:w="1418" w:type="dxa"/>
            <w:shd w:val="clear" w:color="auto" w:fill="CCFFCC"/>
            <w:vAlign w:val="center"/>
          </w:tcPr>
          <w:p w14:paraId="384B0C0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218380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6629A70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6F98C8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E9056A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244E5051" w14:textId="77777777" w:rsidTr="002054FC">
        <w:tc>
          <w:tcPr>
            <w:tcW w:w="1418" w:type="dxa"/>
            <w:shd w:val="clear" w:color="auto" w:fill="CCFFCC"/>
            <w:vAlign w:val="center"/>
          </w:tcPr>
          <w:p w14:paraId="6807455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9FBBEB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9D087D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FF710D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20D3A72A" w14:textId="77777777" w:rsidTr="002054FC">
        <w:tc>
          <w:tcPr>
            <w:tcW w:w="1418" w:type="dxa"/>
            <w:shd w:val="clear" w:color="auto" w:fill="CCFFCC"/>
            <w:vAlign w:val="center"/>
          </w:tcPr>
          <w:p w14:paraId="6B6BF41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77FE6D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0C7302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48F198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76318B0" w14:textId="77777777" w:rsidTr="002054FC">
        <w:tc>
          <w:tcPr>
            <w:tcW w:w="1418" w:type="dxa"/>
            <w:shd w:val="clear" w:color="auto" w:fill="CCFFCC"/>
            <w:vAlign w:val="center"/>
          </w:tcPr>
          <w:p w14:paraId="72C0BC8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70DE28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AB7701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A54EF0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09369E22" w14:textId="77777777" w:rsidTr="002054FC">
        <w:tc>
          <w:tcPr>
            <w:tcW w:w="1418" w:type="dxa"/>
            <w:shd w:val="clear" w:color="auto" w:fill="CCFFCC"/>
            <w:vAlign w:val="center"/>
          </w:tcPr>
          <w:p w14:paraId="2FB711C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D3199E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2E9AC2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97F06D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2256571" w14:textId="77777777" w:rsidTr="002054FC">
        <w:tc>
          <w:tcPr>
            <w:tcW w:w="1418" w:type="dxa"/>
            <w:shd w:val="clear" w:color="auto" w:fill="CCFFCC"/>
            <w:vAlign w:val="center"/>
          </w:tcPr>
          <w:p w14:paraId="0F5D360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5EE5C7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45D5A3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C5A601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136643D1" w14:textId="77777777" w:rsidTr="002054FC">
        <w:tc>
          <w:tcPr>
            <w:tcW w:w="1418" w:type="dxa"/>
            <w:shd w:val="clear" w:color="auto" w:fill="CCFFCC"/>
            <w:vAlign w:val="center"/>
          </w:tcPr>
          <w:p w14:paraId="0FB1690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4172E9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863837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CB83F6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1FC3820A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5446F2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84CC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5558D6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ED44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A607AF9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07B5B673" w14:textId="77777777" w:rsidTr="002054FC">
        <w:tc>
          <w:tcPr>
            <w:tcW w:w="1418" w:type="dxa"/>
            <w:shd w:val="clear" w:color="auto" w:fill="CCFFCC"/>
            <w:vAlign w:val="center"/>
          </w:tcPr>
          <w:p w14:paraId="525A64E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0DE69A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1F8732A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0AF49E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FB2C17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33F87463" w14:textId="77777777" w:rsidTr="002054FC">
        <w:tc>
          <w:tcPr>
            <w:tcW w:w="1418" w:type="dxa"/>
            <w:shd w:val="clear" w:color="auto" w:fill="CCFFCC"/>
            <w:vAlign w:val="center"/>
          </w:tcPr>
          <w:p w14:paraId="61250BC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540CAD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1B3AC1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4DE01D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3E55B230" w14:textId="77777777" w:rsidTr="002054FC">
        <w:tc>
          <w:tcPr>
            <w:tcW w:w="1418" w:type="dxa"/>
            <w:shd w:val="clear" w:color="auto" w:fill="CCFFCC"/>
            <w:vAlign w:val="center"/>
          </w:tcPr>
          <w:p w14:paraId="5D95D30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7CE98C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BC8CCB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1622C9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30165D45" w14:textId="77777777" w:rsidTr="002054FC">
        <w:tc>
          <w:tcPr>
            <w:tcW w:w="1418" w:type="dxa"/>
            <w:shd w:val="clear" w:color="auto" w:fill="CCFFCC"/>
            <w:vAlign w:val="center"/>
          </w:tcPr>
          <w:p w14:paraId="78A1B5A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EC295D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9FA5E2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4FAAEF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20726BF3" w14:textId="77777777" w:rsidTr="002054FC">
        <w:tc>
          <w:tcPr>
            <w:tcW w:w="1418" w:type="dxa"/>
            <w:shd w:val="clear" w:color="auto" w:fill="CCFFCC"/>
            <w:vAlign w:val="center"/>
          </w:tcPr>
          <w:p w14:paraId="6504F45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A1F548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EFA701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8AC2E2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7C298596" w14:textId="77777777" w:rsidTr="002054FC">
        <w:tc>
          <w:tcPr>
            <w:tcW w:w="1418" w:type="dxa"/>
            <w:shd w:val="clear" w:color="auto" w:fill="CCFFCC"/>
            <w:vAlign w:val="center"/>
          </w:tcPr>
          <w:p w14:paraId="60A4197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271384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C87E98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516F10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4B719146" w14:textId="77777777" w:rsidTr="002054FC">
        <w:tc>
          <w:tcPr>
            <w:tcW w:w="1418" w:type="dxa"/>
            <w:shd w:val="clear" w:color="auto" w:fill="CCFFCC"/>
            <w:vAlign w:val="center"/>
          </w:tcPr>
          <w:p w14:paraId="5FF6C8D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984025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5A0DA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1CAC84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48DA493A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EDF099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FB38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718364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7775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938233D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7BC347F1" w14:textId="77777777" w:rsidTr="002054FC">
        <w:tc>
          <w:tcPr>
            <w:tcW w:w="1418" w:type="dxa"/>
            <w:shd w:val="clear" w:color="auto" w:fill="CCFFCC"/>
            <w:vAlign w:val="center"/>
          </w:tcPr>
          <w:p w14:paraId="79ACCDF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565C79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5CA7678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D3BF81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0A8835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0D7FE19B" w14:textId="77777777" w:rsidTr="002054FC">
        <w:tc>
          <w:tcPr>
            <w:tcW w:w="1418" w:type="dxa"/>
            <w:shd w:val="clear" w:color="auto" w:fill="CCFFCC"/>
            <w:vAlign w:val="center"/>
          </w:tcPr>
          <w:p w14:paraId="0DABD04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361101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DB2872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4F81D1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06173764" w14:textId="77777777" w:rsidTr="002054FC">
        <w:tc>
          <w:tcPr>
            <w:tcW w:w="1418" w:type="dxa"/>
            <w:shd w:val="clear" w:color="auto" w:fill="CCFFCC"/>
            <w:vAlign w:val="center"/>
          </w:tcPr>
          <w:p w14:paraId="7DFEB54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F7D209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E57F28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F0035A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A61C31C" w14:textId="77777777" w:rsidTr="002054FC">
        <w:tc>
          <w:tcPr>
            <w:tcW w:w="1418" w:type="dxa"/>
            <w:shd w:val="clear" w:color="auto" w:fill="CCFFCC"/>
            <w:vAlign w:val="center"/>
          </w:tcPr>
          <w:p w14:paraId="43B4A42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4099E0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FFFEE5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8679F9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115CA1C0" w14:textId="77777777" w:rsidTr="002054FC">
        <w:tc>
          <w:tcPr>
            <w:tcW w:w="1418" w:type="dxa"/>
            <w:shd w:val="clear" w:color="auto" w:fill="CCFFCC"/>
            <w:vAlign w:val="center"/>
          </w:tcPr>
          <w:p w14:paraId="7386FAE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C54B28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50F46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4BDD33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6196DB8" w14:textId="77777777" w:rsidTr="002054FC">
        <w:tc>
          <w:tcPr>
            <w:tcW w:w="1418" w:type="dxa"/>
            <w:shd w:val="clear" w:color="auto" w:fill="CCFFCC"/>
            <w:vAlign w:val="center"/>
          </w:tcPr>
          <w:p w14:paraId="29B6022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67CEC2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7D770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54C2AF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5ABFEBD" w14:textId="77777777" w:rsidTr="002054FC">
        <w:tc>
          <w:tcPr>
            <w:tcW w:w="1418" w:type="dxa"/>
            <w:shd w:val="clear" w:color="auto" w:fill="CCFFCC"/>
            <w:vAlign w:val="center"/>
          </w:tcPr>
          <w:p w14:paraId="28930ED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CAC8C7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295ACE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31848C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7039E94F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2585E6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B0CD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59818A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781C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8B862DF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077A387F" w14:textId="77777777" w:rsidTr="002054FC">
        <w:tc>
          <w:tcPr>
            <w:tcW w:w="1418" w:type="dxa"/>
            <w:shd w:val="clear" w:color="auto" w:fill="CCFFCC"/>
            <w:vAlign w:val="center"/>
          </w:tcPr>
          <w:p w14:paraId="54B609D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6A518B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66B1C52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CE5242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DA82AA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5C78684A" w14:textId="77777777" w:rsidTr="002054FC">
        <w:tc>
          <w:tcPr>
            <w:tcW w:w="1418" w:type="dxa"/>
            <w:shd w:val="clear" w:color="auto" w:fill="CCFFCC"/>
            <w:vAlign w:val="center"/>
          </w:tcPr>
          <w:p w14:paraId="76D6071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BDB354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398C87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74FD3A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4A43EFC1" w14:textId="77777777" w:rsidTr="002054FC">
        <w:tc>
          <w:tcPr>
            <w:tcW w:w="1418" w:type="dxa"/>
            <w:shd w:val="clear" w:color="auto" w:fill="CCFFCC"/>
            <w:vAlign w:val="center"/>
          </w:tcPr>
          <w:p w14:paraId="1245D3E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BDFD3F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D2517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38B18D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4C9B927D" w14:textId="77777777" w:rsidTr="002054FC">
        <w:tc>
          <w:tcPr>
            <w:tcW w:w="1418" w:type="dxa"/>
            <w:shd w:val="clear" w:color="auto" w:fill="CCFFCC"/>
            <w:vAlign w:val="center"/>
          </w:tcPr>
          <w:p w14:paraId="2B51932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7388444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DAFEED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16BB8C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296811F3" w14:textId="77777777" w:rsidTr="002054FC">
        <w:tc>
          <w:tcPr>
            <w:tcW w:w="1418" w:type="dxa"/>
            <w:shd w:val="clear" w:color="auto" w:fill="CCFFCC"/>
            <w:vAlign w:val="center"/>
          </w:tcPr>
          <w:p w14:paraId="074F9F4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49D2BE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CAAD61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0E557D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14EDEE4C" w14:textId="77777777" w:rsidTr="002054FC">
        <w:tc>
          <w:tcPr>
            <w:tcW w:w="1418" w:type="dxa"/>
            <w:shd w:val="clear" w:color="auto" w:fill="CCFFCC"/>
            <w:vAlign w:val="center"/>
          </w:tcPr>
          <w:p w14:paraId="1885635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040755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3E3678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6083BE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D3F68EC" w14:textId="77777777" w:rsidTr="002054FC">
        <w:tc>
          <w:tcPr>
            <w:tcW w:w="1418" w:type="dxa"/>
            <w:shd w:val="clear" w:color="auto" w:fill="CCFFCC"/>
            <w:vAlign w:val="center"/>
          </w:tcPr>
          <w:p w14:paraId="06DB9EF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26F57C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866D0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4110D7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72BC115A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4A910E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97E5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2710AC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7441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3F29239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56703236" w14:textId="77777777" w:rsidTr="002054FC">
        <w:tc>
          <w:tcPr>
            <w:tcW w:w="1418" w:type="dxa"/>
            <w:shd w:val="clear" w:color="auto" w:fill="CCFFCC"/>
            <w:vAlign w:val="center"/>
          </w:tcPr>
          <w:p w14:paraId="7BE0572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87CEAE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1B4BA71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054C4D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F0F3BA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55E4D7F0" w14:textId="77777777" w:rsidTr="002054FC">
        <w:tc>
          <w:tcPr>
            <w:tcW w:w="1418" w:type="dxa"/>
            <w:shd w:val="clear" w:color="auto" w:fill="CCFFCC"/>
            <w:vAlign w:val="center"/>
          </w:tcPr>
          <w:p w14:paraId="2943127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D2838B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B13D9D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399948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2FEF5BC2" w14:textId="77777777" w:rsidTr="002054FC">
        <w:tc>
          <w:tcPr>
            <w:tcW w:w="1418" w:type="dxa"/>
            <w:shd w:val="clear" w:color="auto" w:fill="CCFFCC"/>
            <w:vAlign w:val="center"/>
          </w:tcPr>
          <w:p w14:paraId="473CEF8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7BEB42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A117A3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B8B094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0EC264E" w14:textId="77777777" w:rsidTr="002054FC">
        <w:tc>
          <w:tcPr>
            <w:tcW w:w="1418" w:type="dxa"/>
            <w:shd w:val="clear" w:color="auto" w:fill="CCFFCC"/>
            <w:vAlign w:val="center"/>
          </w:tcPr>
          <w:p w14:paraId="0C9FE41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CFE0C3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926725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2FE4D6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2B2435FF" w14:textId="77777777" w:rsidTr="002054FC">
        <w:tc>
          <w:tcPr>
            <w:tcW w:w="1418" w:type="dxa"/>
            <w:shd w:val="clear" w:color="auto" w:fill="CCFFCC"/>
            <w:vAlign w:val="center"/>
          </w:tcPr>
          <w:p w14:paraId="2E867FE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8E51A7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835B38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F36248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055F8303" w14:textId="77777777" w:rsidTr="002054FC">
        <w:tc>
          <w:tcPr>
            <w:tcW w:w="1418" w:type="dxa"/>
            <w:shd w:val="clear" w:color="auto" w:fill="CCFFCC"/>
            <w:vAlign w:val="center"/>
          </w:tcPr>
          <w:p w14:paraId="2738412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427E33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9436B7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A7FD6C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125CF36C" w14:textId="77777777" w:rsidTr="002054FC">
        <w:tc>
          <w:tcPr>
            <w:tcW w:w="1418" w:type="dxa"/>
            <w:shd w:val="clear" w:color="auto" w:fill="CCFFCC"/>
            <w:vAlign w:val="center"/>
          </w:tcPr>
          <w:p w14:paraId="3C31C11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BC94F4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4F2E19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4C4F0F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4B4B86F8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2F338D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8A2A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CE538A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C851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B85C557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779D0096" w14:textId="77777777" w:rsidTr="002054FC">
        <w:tc>
          <w:tcPr>
            <w:tcW w:w="1418" w:type="dxa"/>
            <w:shd w:val="clear" w:color="auto" w:fill="CCFFCC"/>
            <w:vAlign w:val="center"/>
          </w:tcPr>
          <w:p w14:paraId="45F06E0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3B8D63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54FE91C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52BA06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5B4E40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4487AD45" w14:textId="77777777" w:rsidTr="002054FC">
        <w:tc>
          <w:tcPr>
            <w:tcW w:w="1418" w:type="dxa"/>
            <w:shd w:val="clear" w:color="auto" w:fill="CCFFCC"/>
            <w:vAlign w:val="center"/>
          </w:tcPr>
          <w:p w14:paraId="5D2C7A1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E54D17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6F3DD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480995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7C574F74" w14:textId="77777777" w:rsidTr="002054FC">
        <w:tc>
          <w:tcPr>
            <w:tcW w:w="1418" w:type="dxa"/>
            <w:shd w:val="clear" w:color="auto" w:fill="CCFFCC"/>
            <w:vAlign w:val="center"/>
          </w:tcPr>
          <w:p w14:paraId="240F03E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F15E54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60A84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C949CF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0406D507" w14:textId="77777777" w:rsidTr="002054FC">
        <w:tc>
          <w:tcPr>
            <w:tcW w:w="1418" w:type="dxa"/>
            <w:shd w:val="clear" w:color="auto" w:fill="CCFFCC"/>
            <w:vAlign w:val="center"/>
          </w:tcPr>
          <w:p w14:paraId="3C90022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7BAFC3D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0F842D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F289C7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11E89BCA" w14:textId="77777777" w:rsidTr="002054FC">
        <w:tc>
          <w:tcPr>
            <w:tcW w:w="1418" w:type="dxa"/>
            <w:shd w:val="clear" w:color="auto" w:fill="CCFFCC"/>
            <w:vAlign w:val="center"/>
          </w:tcPr>
          <w:p w14:paraId="15271AB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839195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8E6BF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FD177A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45AC542F" w14:textId="77777777" w:rsidTr="002054FC">
        <w:tc>
          <w:tcPr>
            <w:tcW w:w="1418" w:type="dxa"/>
            <w:shd w:val="clear" w:color="auto" w:fill="CCFFCC"/>
            <w:vAlign w:val="center"/>
          </w:tcPr>
          <w:p w14:paraId="23AD3E7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84344C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7B1B04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6C4598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189138A" w14:textId="77777777" w:rsidTr="002054FC">
        <w:tc>
          <w:tcPr>
            <w:tcW w:w="1418" w:type="dxa"/>
            <w:shd w:val="clear" w:color="auto" w:fill="CCFFCC"/>
            <w:vAlign w:val="center"/>
          </w:tcPr>
          <w:p w14:paraId="7F26605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E4BF96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3AC871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CC6612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64388118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2BF8C3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225C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B1FB49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0876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6BD528E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0814ED74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56667234" w14:textId="77777777" w:rsidTr="002054FC">
        <w:tc>
          <w:tcPr>
            <w:tcW w:w="934" w:type="dxa"/>
            <w:gridSpan w:val="3"/>
            <w:hideMark/>
          </w:tcPr>
          <w:p w14:paraId="25E622C8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08D10982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1BF7DA10" w14:textId="77777777" w:rsidTr="002054FC">
        <w:tc>
          <w:tcPr>
            <w:tcW w:w="766" w:type="dxa"/>
            <w:hideMark/>
          </w:tcPr>
          <w:p w14:paraId="333814A6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097D0364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48BB91BC" w14:textId="77777777" w:rsidTr="002054FC">
        <w:tc>
          <w:tcPr>
            <w:tcW w:w="920" w:type="dxa"/>
            <w:gridSpan w:val="2"/>
            <w:hideMark/>
          </w:tcPr>
          <w:p w14:paraId="0E755D46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47880884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NDN/WD, 18/02/2025 12:45:15</w:t>
            </w:r>
          </w:p>
        </w:tc>
      </w:tr>
      <w:tr w:rsidR="00D907BA" w:rsidRPr="005C22C5" w14:paraId="3967BA0F" w14:textId="77777777" w:rsidTr="002054FC">
        <w:tc>
          <w:tcPr>
            <w:tcW w:w="1733" w:type="dxa"/>
            <w:gridSpan w:val="5"/>
            <w:hideMark/>
          </w:tcPr>
          <w:p w14:paraId="5ED2B4B5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546B74AB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</w:t>
            </w:r>
            <w:r w:rsidR="005C22C5">
              <w:rPr>
                <w:lang w:val="en-GB"/>
              </w:rPr>
              <w:t>t of DUT, DUT Orientation:axis Y</w:t>
            </w:r>
            <w:r>
              <w:rPr>
                <w:lang w:val="en-GB"/>
              </w:rPr>
              <w:t>, Housing connected to the ground plane:no, Configuration of the power return line LV:remotely grounded, -</w:t>
            </w:r>
          </w:p>
        </w:tc>
      </w:tr>
      <w:tr w:rsidR="00D907BA" w14:paraId="7726FD70" w14:textId="77777777" w:rsidTr="002054FC">
        <w:tc>
          <w:tcPr>
            <w:tcW w:w="1495" w:type="dxa"/>
            <w:gridSpan w:val="4"/>
            <w:hideMark/>
          </w:tcPr>
          <w:p w14:paraId="5B59A78A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197D4E06" w14:textId="77777777" w:rsidR="00D907BA" w:rsidRPr="005D1757" w:rsidRDefault="00D907BA" w:rsidP="00D907BA">
            <w:r>
              <w:t>Mode 3, Conclusion : not comply</w:t>
            </w:r>
          </w:p>
        </w:tc>
      </w:tr>
    </w:tbl>
    <w:p w14:paraId="2DD5B9E9" w14:textId="491D2649" w:rsidR="00D907BA" w:rsidRPr="005C7D4E" w:rsidRDefault="00D907BA" w:rsidP="00D907BA">
      <w:r w:rsidRPr="007F5C4F">
        <w:rPr>
          <w:lang w:val="en-GB"/>
        </w:rPr>
        <w:t>GraphiqueEMIRE</w:t>
      </w:r>
      <w:r w:rsidR="00623DB0">
        <w:rPr>
          <w:noProof/>
          <w:lang w:val="en-GB"/>
        </w:rPr>
        <w:drawing>
          <wp:inline distT="0" distB="0" distL="0" distR="0" wp14:anchorId="51A15CA0" wp14:editId="3B4109AE">
            <wp:extent cx="6115050" cy="3609975"/>
            <wp:effectExtent l="0" t="0" r="0" b="0"/>
            <wp:docPr id="1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366B54CC" wp14:editId="67880F63">
            <wp:extent cx="6115050" cy="3609975"/>
            <wp:effectExtent l="0" t="0" r="0" b="0"/>
            <wp:docPr id="1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7B49DBCF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68A353C6" w14:textId="77777777" w:rsidTr="00D907BA">
        <w:tc>
          <w:tcPr>
            <w:tcW w:w="1445" w:type="dxa"/>
          </w:tcPr>
          <w:p w14:paraId="5B828EEE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3AB22EAE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60B5AA77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34598E98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6AC01E41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675596ED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598BF0D7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6B1CC03D" w14:textId="77777777" w:rsidTr="00D907BA">
        <w:tc>
          <w:tcPr>
            <w:tcW w:w="1445" w:type="dxa"/>
          </w:tcPr>
          <w:p w14:paraId="5CD1D3CE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185.75</w:t>
            </w:r>
          </w:p>
        </w:tc>
        <w:tc>
          <w:tcPr>
            <w:tcW w:w="410" w:type="dxa"/>
          </w:tcPr>
          <w:p w14:paraId="78B76FDB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304B2596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29.27</w:t>
            </w:r>
          </w:p>
        </w:tc>
        <w:tc>
          <w:tcPr>
            <w:tcW w:w="1670" w:type="dxa"/>
          </w:tcPr>
          <w:p w14:paraId="4DEDBD3D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3481AD85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7.27</w:t>
            </w:r>
          </w:p>
        </w:tc>
        <w:tc>
          <w:tcPr>
            <w:tcW w:w="1085" w:type="dxa"/>
          </w:tcPr>
          <w:p w14:paraId="6DEA916B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AD9A85C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-11.29</w:t>
            </w:r>
          </w:p>
        </w:tc>
      </w:tr>
      <w:tr w:rsidR="00D907BA" w:rsidRPr="00D907BA" w14:paraId="3EA2D96A" w14:textId="77777777" w:rsidTr="00D907BA">
        <w:tc>
          <w:tcPr>
            <w:tcW w:w="1445" w:type="dxa"/>
          </w:tcPr>
          <w:p w14:paraId="4907D6CD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171.25</w:t>
            </w:r>
          </w:p>
        </w:tc>
        <w:tc>
          <w:tcPr>
            <w:tcW w:w="410" w:type="dxa"/>
          </w:tcPr>
          <w:p w14:paraId="4CC84D04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3B3F646D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26.16</w:t>
            </w:r>
          </w:p>
        </w:tc>
        <w:tc>
          <w:tcPr>
            <w:tcW w:w="1670" w:type="dxa"/>
          </w:tcPr>
          <w:p w14:paraId="09FC7880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35A7843E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4.16</w:t>
            </w:r>
          </w:p>
        </w:tc>
        <w:tc>
          <w:tcPr>
            <w:tcW w:w="1085" w:type="dxa"/>
          </w:tcPr>
          <w:p w14:paraId="76890BC6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2958F30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-11.90</w:t>
            </w:r>
          </w:p>
        </w:tc>
      </w:tr>
      <w:tr w:rsidR="00D907BA" w:rsidRPr="00D907BA" w14:paraId="14FF6C43" w14:textId="77777777" w:rsidTr="00D907BA">
        <w:tc>
          <w:tcPr>
            <w:tcW w:w="1445" w:type="dxa"/>
          </w:tcPr>
          <w:p w14:paraId="087B7B19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238.75</w:t>
            </w:r>
          </w:p>
        </w:tc>
        <w:tc>
          <w:tcPr>
            <w:tcW w:w="410" w:type="dxa"/>
          </w:tcPr>
          <w:p w14:paraId="042E326C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7B50FF85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30.57</w:t>
            </w:r>
          </w:p>
        </w:tc>
        <w:tc>
          <w:tcPr>
            <w:tcW w:w="1670" w:type="dxa"/>
          </w:tcPr>
          <w:p w14:paraId="6D678A8C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383B192B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8.57</w:t>
            </w:r>
          </w:p>
        </w:tc>
        <w:tc>
          <w:tcPr>
            <w:tcW w:w="1085" w:type="dxa"/>
          </w:tcPr>
          <w:p w14:paraId="4E414749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9588BFE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-14.33</w:t>
            </w:r>
          </w:p>
        </w:tc>
      </w:tr>
      <w:tr w:rsidR="00D907BA" w:rsidRPr="00D907BA" w14:paraId="3DF0B9E9" w14:textId="77777777" w:rsidTr="00D907BA">
        <w:tc>
          <w:tcPr>
            <w:tcW w:w="1445" w:type="dxa"/>
          </w:tcPr>
          <w:p w14:paraId="25E909C7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241.75</w:t>
            </w:r>
          </w:p>
        </w:tc>
        <w:tc>
          <w:tcPr>
            <w:tcW w:w="410" w:type="dxa"/>
          </w:tcPr>
          <w:p w14:paraId="7828DD0C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52B519AF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20.55</w:t>
            </w:r>
          </w:p>
        </w:tc>
        <w:tc>
          <w:tcPr>
            <w:tcW w:w="1670" w:type="dxa"/>
          </w:tcPr>
          <w:p w14:paraId="08A72006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0E844AAB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-1.45</w:t>
            </w:r>
          </w:p>
        </w:tc>
        <w:tc>
          <w:tcPr>
            <w:tcW w:w="1085" w:type="dxa"/>
          </w:tcPr>
          <w:p w14:paraId="0431365A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EFEBEF5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-14.47</w:t>
            </w:r>
          </w:p>
        </w:tc>
      </w:tr>
      <w:tr w:rsidR="00D907BA" w:rsidRPr="00D907BA" w14:paraId="5988D025" w14:textId="77777777" w:rsidTr="00D907BA">
        <w:tc>
          <w:tcPr>
            <w:tcW w:w="1445" w:type="dxa"/>
          </w:tcPr>
          <w:p w14:paraId="5718F1B1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14:paraId="72FCE92A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6B89F69A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29.11</w:t>
            </w:r>
          </w:p>
        </w:tc>
        <w:tc>
          <w:tcPr>
            <w:tcW w:w="1670" w:type="dxa"/>
          </w:tcPr>
          <w:p w14:paraId="26C66603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24444281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-6.89</w:t>
            </w:r>
          </w:p>
        </w:tc>
        <w:tc>
          <w:tcPr>
            <w:tcW w:w="1085" w:type="dxa"/>
          </w:tcPr>
          <w:p w14:paraId="69B8184A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688CF62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8.85</w:t>
            </w:r>
          </w:p>
        </w:tc>
      </w:tr>
      <w:tr w:rsidR="00D907BA" w14:paraId="55C1B452" w14:textId="77777777" w:rsidTr="00D907BA">
        <w:tc>
          <w:tcPr>
            <w:tcW w:w="1445" w:type="dxa"/>
          </w:tcPr>
          <w:p w14:paraId="70A60AB5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14:paraId="2CF5B7D8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699A9722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27.92</w:t>
            </w:r>
          </w:p>
        </w:tc>
        <w:tc>
          <w:tcPr>
            <w:tcW w:w="1670" w:type="dxa"/>
          </w:tcPr>
          <w:p w14:paraId="6AA4DFFF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52322203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-8.08</w:t>
            </w:r>
          </w:p>
        </w:tc>
        <w:tc>
          <w:tcPr>
            <w:tcW w:w="1085" w:type="dxa"/>
          </w:tcPr>
          <w:p w14:paraId="684FA7E7" w14:textId="77777777" w:rsidR="00D907BA" w:rsidRP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52E92873" w14:textId="77777777" w:rsidR="00D907BA" w:rsidRDefault="00D907BA" w:rsidP="008B130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8.85</w:t>
            </w:r>
          </w:p>
        </w:tc>
      </w:tr>
    </w:tbl>
    <w:p w14:paraId="032F80E3" w14:textId="77777777" w:rsidR="00D907BA" w:rsidRDefault="00D907BA" w:rsidP="00D907BA">
      <w:pPr>
        <w:rPr>
          <w:sz w:val="16"/>
          <w:szCs w:val="16"/>
          <w:lang w:val="en-GB"/>
        </w:rPr>
      </w:pPr>
    </w:p>
    <w:p w14:paraId="507048CC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Peak/Lim.Peak (6)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218EB5A5" w14:textId="77777777" w:rsidTr="00D907BA">
        <w:tc>
          <w:tcPr>
            <w:tcW w:w="1445" w:type="dxa"/>
          </w:tcPr>
          <w:p w14:paraId="7EA5AD20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34EF8E80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653A914D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12E517C8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79CE2134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73DCC804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77F232AB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7F1D7D28" w14:textId="77777777" w:rsidTr="00D907BA">
        <w:tc>
          <w:tcPr>
            <w:tcW w:w="1445" w:type="dxa"/>
          </w:tcPr>
          <w:p w14:paraId="7ADB4797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186</w:t>
            </w:r>
          </w:p>
        </w:tc>
        <w:tc>
          <w:tcPr>
            <w:tcW w:w="410" w:type="dxa"/>
          </w:tcPr>
          <w:p w14:paraId="49566517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1270F94D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39.08</w:t>
            </w:r>
          </w:p>
        </w:tc>
        <w:tc>
          <w:tcPr>
            <w:tcW w:w="1730" w:type="dxa"/>
          </w:tcPr>
          <w:p w14:paraId="1318BF90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3779C0D1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7.08</w:t>
            </w:r>
          </w:p>
        </w:tc>
        <w:tc>
          <w:tcPr>
            <w:tcW w:w="1085" w:type="dxa"/>
          </w:tcPr>
          <w:p w14:paraId="54E6F308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B066355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-11.27</w:t>
            </w:r>
          </w:p>
        </w:tc>
      </w:tr>
      <w:tr w:rsidR="00D907BA" w:rsidRPr="00D907BA" w14:paraId="525AD42E" w14:textId="77777777" w:rsidTr="00D907BA">
        <w:tc>
          <w:tcPr>
            <w:tcW w:w="1445" w:type="dxa"/>
          </w:tcPr>
          <w:p w14:paraId="29575A19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174.25</w:t>
            </w:r>
          </w:p>
        </w:tc>
        <w:tc>
          <w:tcPr>
            <w:tcW w:w="410" w:type="dxa"/>
          </w:tcPr>
          <w:p w14:paraId="17284095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7E426340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36.73</w:t>
            </w:r>
          </w:p>
        </w:tc>
        <w:tc>
          <w:tcPr>
            <w:tcW w:w="1730" w:type="dxa"/>
          </w:tcPr>
          <w:p w14:paraId="53E68742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4DDFD64D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4.73</w:t>
            </w:r>
          </w:p>
        </w:tc>
        <w:tc>
          <w:tcPr>
            <w:tcW w:w="1085" w:type="dxa"/>
          </w:tcPr>
          <w:p w14:paraId="1F2D3452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43CFA4B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-11.80</w:t>
            </w:r>
          </w:p>
        </w:tc>
      </w:tr>
      <w:tr w:rsidR="00D907BA" w:rsidRPr="00D907BA" w14:paraId="096D1112" w14:textId="77777777" w:rsidTr="00D907BA">
        <w:tc>
          <w:tcPr>
            <w:tcW w:w="1445" w:type="dxa"/>
          </w:tcPr>
          <w:p w14:paraId="018AC6C0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239.25</w:t>
            </w:r>
          </w:p>
        </w:tc>
        <w:tc>
          <w:tcPr>
            <w:tcW w:w="410" w:type="dxa"/>
          </w:tcPr>
          <w:p w14:paraId="43F765A7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05039077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43.76</w:t>
            </w:r>
          </w:p>
        </w:tc>
        <w:tc>
          <w:tcPr>
            <w:tcW w:w="1730" w:type="dxa"/>
          </w:tcPr>
          <w:p w14:paraId="74C9C72C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7BEAC7AF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11.76</w:t>
            </w:r>
          </w:p>
        </w:tc>
        <w:tc>
          <w:tcPr>
            <w:tcW w:w="1085" w:type="dxa"/>
          </w:tcPr>
          <w:p w14:paraId="78FB8992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4D98FC3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-14.35</w:t>
            </w:r>
          </w:p>
        </w:tc>
      </w:tr>
      <w:tr w:rsidR="00D907BA" w:rsidRPr="00D907BA" w14:paraId="4C9F5238" w14:textId="77777777" w:rsidTr="00D907BA">
        <w:tc>
          <w:tcPr>
            <w:tcW w:w="1445" w:type="dxa"/>
          </w:tcPr>
          <w:p w14:paraId="3834A23A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240.75</w:t>
            </w:r>
          </w:p>
        </w:tc>
        <w:tc>
          <w:tcPr>
            <w:tcW w:w="410" w:type="dxa"/>
          </w:tcPr>
          <w:p w14:paraId="564057DF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7D77E6D1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33.21</w:t>
            </w:r>
          </w:p>
        </w:tc>
        <w:tc>
          <w:tcPr>
            <w:tcW w:w="1730" w:type="dxa"/>
          </w:tcPr>
          <w:p w14:paraId="7BDED3D6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2E71B8F2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1.21</w:t>
            </w:r>
          </w:p>
        </w:tc>
        <w:tc>
          <w:tcPr>
            <w:tcW w:w="1085" w:type="dxa"/>
          </w:tcPr>
          <w:p w14:paraId="5BD0EDA9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793A4CC0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-14.42</w:t>
            </w:r>
          </w:p>
        </w:tc>
      </w:tr>
      <w:tr w:rsidR="00D907BA" w:rsidRPr="00D907BA" w14:paraId="6FE2D425" w14:textId="77777777" w:rsidTr="00D907BA">
        <w:tc>
          <w:tcPr>
            <w:tcW w:w="1445" w:type="dxa"/>
          </w:tcPr>
          <w:p w14:paraId="1721FA8C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2490.25</w:t>
            </w:r>
          </w:p>
        </w:tc>
        <w:tc>
          <w:tcPr>
            <w:tcW w:w="410" w:type="dxa"/>
          </w:tcPr>
          <w:p w14:paraId="0D959C49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3F9964AD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41.51</w:t>
            </w:r>
          </w:p>
        </w:tc>
        <w:tc>
          <w:tcPr>
            <w:tcW w:w="1730" w:type="dxa"/>
          </w:tcPr>
          <w:p w14:paraId="7AB8179D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036EC8EA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-4.49</w:t>
            </w:r>
          </w:p>
        </w:tc>
        <w:tc>
          <w:tcPr>
            <w:tcW w:w="1085" w:type="dxa"/>
          </w:tcPr>
          <w:p w14:paraId="4C1E7B9E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8794898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9.79</w:t>
            </w:r>
          </w:p>
        </w:tc>
      </w:tr>
      <w:tr w:rsidR="00D907BA" w:rsidRPr="00B665B4" w14:paraId="1F11E60B" w14:textId="77777777" w:rsidTr="00D907BA">
        <w:tc>
          <w:tcPr>
            <w:tcW w:w="1445" w:type="dxa"/>
          </w:tcPr>
          <w:p w14:paraId="6BF182FA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2471</w:t>
            </w:r>
          </w:p>
        </w:tc>
        <w:tc>
          <w:tcPr>
            <w:tcW w:w="410" w:type="dxa"/>
          </w:tcPr>
          <w:p w14:paraId="2B3AB49F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062FFEB9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41.19</w:t>
            </w:r>
          </w:p>
        </w:tc>
        <w:tc>
          <w:tcPr>
            <w:tcW w:w="1730" w:type="dxa"/>
          </w:tcPr>
          <w:p w14:paraId="7A4BB334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4526D457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-4.81</w:t>
            </w:r>
          </w:p>
        </w:tc>
        <w:tc>
          <w:tcPr>
            <w:tcW w:w="1085" w:type="dxa"/>
          </w:tcPr>
          <w:p w14:paraId="7DACF095" w14:textId="77777777" w:rsidR="00D907BA" w:rsidRPr="00D907BA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E96824E" w14:textId="77777777" w:rsidR="00D907BA" w:rsidRPr="00B665B4" w:rsidRDefault="00D907BA" w:rsidP="00F84F6D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9.84</w:t>
            </w:r>
          </w:p>
        </w:tc>
      </w:tr>
    </w:tbl>
    <w:p w14:paraId="0CB309A5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4B85A3A8" w14:textId="77777777" w:rsidR="00D907BA" w:rsidRPr="00CF27E0" w:rsidRDefault="00D907BA" w:rsidP="00D907BA">
      <w:pPr>
        <w:rPr>
          <w:lang w:val="en-GB"/>
        </w:rPr>
      </w:pPr>
    </w:p>
    <w:p w14:paraId="60E43E05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045E495D" w14:textId="77777777" w:rsidTr="002054FC">
        <w:tc>
          <w:tcPr>
            <w:tcW w:w="2265" w:type="dxa"/>
            <w:shd w:val="clear" w:color="auto" w:fill="CCFFCC"/>
            <w:vAlign w:val="center"/>
          </w:tcPr>
          <w:p w14:paraId="2F2C256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4BA497B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</w:tbl>
    <w:p w14:paraId="3031397F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381C1A42" w14:textId="77777777" w:rsidTr="002054FC">
        <w:tc>
          <w:tcPr>
            <w:tcW w:w="1418" w:type="dxa"/>
            <w:shd w:val="clear" w:color="auto" w:fill="CCFFCC"/>
            <w:vAlign w:val="center"/>
          </w:tcPr>
          <w:p w14:paraId="6B77864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366C35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78606B9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60D812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6F1FF58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  <w:tr w:rsidR="00D907BA" w:rsidRPr="00AC2007" w14:paraId="457D11DA" w14:textId="77777777" w:rsidTr="002054FC">
        <w:tc>
          <w:tcPr>
            <w:tcW w:w="1418" w:type="dxa"/>
            <w:shd w:val="clear" w:color="auto" w:fill="CCFFCC"/>
            <w:vAlign w:val="center"/>
          </w:tcPr>
          <w:p w14:paraId="29282F8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5B3B71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A84BD6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16331D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076D93D4" w14:textId="77777777" w:rsidTr="002054FC">
        <w:tc>
          <w:tcPr>
            <w:tcW w:w="1418" w:type="dxa"/>
            <w:shd w:val="clear" w:color="auto" w:fill="CCFFCC"/>
            <w:vAlign w:val="center"/>
          </w:tcPr>
          <w:p w14:paraId="6A22A9D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EDB830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63EE4D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5DE97A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04546B20" w14:textId="77777777" w:rsidTr="002054FC">
        <w:tc>
          <w:tcPr>
            <w:tcW w:w="1418" w:type="dxa"/>
            <w:shd w:val="clear" w:color="auto" w:fill="CCFFCC"/>
            <w:vAlign w:val="center"/>
          </w:tcPr>
          <w:p w14:paraId="11CCE68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7CB4EA4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38CEE8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0A77C3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708E1A0A" w14:textId="77777777" w:rsidTr="002054FC">
        <w:tc>
          <w:tcPr>
            <w:tcW w:w="1418" w:type="dxa"/>
            <w:shd w:val="clear" w:color="auto" w:fill="CCFFCC"/>
            <w:vAlign w:val="center"/>
          </w:tcPr>
          <w:p w14:paraId="359E5FC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7CC1A4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C18BAE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BC6469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61D349D4" w14:textId="77777777" w:rsidTr="002054FC">
        <w:tc>
          <w:tcPr>
            <w:tcW w:w="1418" w:type="dxa"/>
            <w:shd w:val="clear" w:color="auto" w:fill="CCFFCC"/>
            <w:vAlign w:val="center"/>
          </w:tcPr>
          <w:p w14:paraId="1689EB0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409DC2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950C7D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B0FA25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46134334" w14:textId="77777777" w:rsidTr="002054FC">
        <w:tc>
          <w:tcPr>
            <w:tcW w:w="1418" w:type="dxa"/>
            <w:shd w:val="clear" w:color="auto" w:fill="CCFFCC"/>
            <w:vAlign w:val="center"/>
          </w:tcPr>
          <w:p w14:paraId="01C437A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F97381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74F95F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338D36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46642B89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C05F67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DCFA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1A44D5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8500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BE709C1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4ED34A45" w14:textId="77777777" w:rsidTr="002054FC">
        <w:tc>
          <w:tcPr>
            <w:tcW w:w="1418" w:type="dxa"/>
            <w:shd w:val="clear" w:color="auto" w:fill="CCFFCC"/>
            <w:vAlign w:val="center"/>
          </w:tcPr>
          <w:p w14:paraId="396DE29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799AA0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6D1C576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351351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D6DF81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  <w:tr w:rsidR="00D907BA" w:rsidRPr="00AC2007" w14:paraId="066FC17C" w14:textId="77777777" w:rsidTr="002054FC">
        <w:tc>
          <w:tcPr>
            <w:tcW w:w="1418" w:type="dxa"/>
            <w:shd w:val="clear" w:color="auto" w:fill="CCFFCC"/>
            <w:vAlign w:val="center"/>
          </w:tcPr>
          <w:p w14:paraId="1AD5109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AEA03F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EA6DA6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21623F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584C506F" w14:textId="77777777" w:rsidTr="002054FC">
        <w:tc>
          <w:tcPr>
            <w:tcW w:w="1418" w:type="dxa"/>
            <w:shd w:val="clear" w:color="auto" w:fill="CCFFCC"/>
            <w:vAlign w:val="center"/>
          </w:tcPr>
          <w:p w14:paraId="085E6F5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9E2266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3E860C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4D4F1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04AB91AF" w14:textId="77777777" w:rsidTr="002054FC">
        <w:tc>
          <w:tcPr>
            <w:tcW w:w="1418" w:type="dxa"/>
            <w:shd w:val="clear" w:color="auto" w:fill="CCFFCC"/>
            <w:vAlign w:val="center"/>
          </w:tcPr>
          <w:p w14:paraId="02B696C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1C4269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D08585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4315C3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6195901C" w14:textId="77777777" w:rsidTr="002054FC">
        <w:tc>
          <w:tcPr>
            <w:tcW w:w="1418" w:type="dxa"/>
            <w:shd w:val="clear" w:color="auto" w:fill="CCFFCC"/>
            <w:vAlign w:val="center"/>
          </w:tcPr>
          <w:p w14:paraId="4500A90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5619C8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BED43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FE00E6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4BE8042E" w14:textId="77777777" w:rsidTr="002054FC">
        <w:tc>
          <w:tcPr>
            <w:tcW w:w="1418" w:type="dxa"/>
            <w:shd w:val="clear" w:color="auto" w:fill="CCFFCC"/>
            <w:vAlign w:val="center"/>
          </w:tcPr>
          <w:p w14:paraId="41C6645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303C26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245EC1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F7F262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F50CD31" w14:textId="77777777" w:rsidTr="002054FC">
        <w:tc>
          <w:tcPr>
            <w:tcW w:w="1418" w:type="dxa"/>
            <w:shd w:val="clear" w:color="auto" w:fill="CCFFCC"/>
            <w:vAlign w:val="center"/>
          </w:tcPr>
          <w:p w14:paraId="1EF53A5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0CC0F7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F795B3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DACF57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6DF5CCF7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9DC7BD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6981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88515F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8E21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9C50650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2FDDE4BE" w14:textId="77777777" w:rsidTr="002054FC">
        <w:tc>
          <w:tcPr>
            <w:tcW w:w="1418" w:type="dxa"/>
            <w:shd w:val="clear" w:color="auto" w:fill="CCFFCC"/>
            <w:vAlign w:val="center"/>
          </w:tcPr>
          <w:p w14:paraId="668FD1C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6707BC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1449D7D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FE921D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DC37EA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  <w:tr w:rsidR="00D907BA" w:rsidRPr="00AC2007" w14:paraId="74662130" w14:textId="77777777" w:rsidTr="002054FC">
        <w:tc>
          <w:tcPr>
            <w:tcW w:w="1418" w:type="dxa"/>
            <w:shd w:val="clear" w:color="auto" w:fill="CCFFCC"/>
            <w:vAlign w:val="center"/>
          </w:tcPr>
          <w:p w14:paraId="6E9D295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E4799B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BDFDFD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69BDC7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70918F32" w14:textId="77777777" w:rsidTr="002054FC">
        <w:tc>
          <w:tcPr>
            <w:tcW w:w="1418" w:type="dxa"/>
            <w:shd w:val="clear" w:color="auto" w:fill="CCFFCC"/>
            <w:vAlign w:val="center"/>
          </w:tcPr>
          <w:p w14:paraId="0D142BB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9DE004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4BE1DE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C8E0CE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1986A46B" w14:textId="77777777" w:rsidTr="002054FC">
        <w:tc>
          <w:tcPr>
            <w:tcW w:w="1418" w:type="dxa"/>
            <w:shd w:val="clear" w:color="auto" w:fill="CCFFCC"/>
            <w:vAlign w:val="center"/>
          </w:tcPr>
          <w:p w14:paraId="1B2F617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3BB905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D9C24B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A39E15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97A1095" w14:textId="77777777" w:rsidTr="002054FC">
        <w:tc>
          <w:tcPr>
            <w:tcW w:w="1418" w:type="dxa"/>
            <w:shd w:val="clear" w:color="auto" w:fill="CCFFCC"/>
            <w:vAlign w:val="center"/>
          </w:tcPr>
          <w:p w14:paraId="5D5E603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89E9C9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7EA089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857C05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0519AB4C" w14:textId="77777777" w:rsidTr="002054FC">
        <w:tc>
          <w:tcPr>
            <w:tcW w:w="1418" w:type="dxa"/>
            <w:shd w:val="clear" w:color="auto" w:fill="CCFFCC"/>
            <w:vAlign w:val="center"/>
          </w:tcPr>
          <w:p w14:paraId="3ADB1BA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2C0318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239D94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05201B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58221F4F" w14:textId="77777777" w:rsidTr="002054FC">
        <w:tc>
          <w:tcPr>
            <w:tcW w:w="1418" w:type="dxa"/>
            <w:shd w:val="clear" w:color="auto" w:fill="CCFFCC"/>
            <w:vAlign w:val="center"/>
          </w:tcPr>
          <w:p w14:paraId="44CD2AD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DF18F1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70A368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DDB7B9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6516FE1B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017FB6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4993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84714B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3B29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E1F34F0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23A03EC3" w14:textId="77777777" w:rsidTr="002054FC">
        <w:tc>
          <w:tcPr>
            <w:tcW w:w="1418" w:type="dxa"/>
            <w:shd w:val="clear" w:color="auto" w:fill="CCFFCC"/>
            <w:vAlign w:val="center"/>
          </w:tcPr>
          <w:p w14:paraId="4E3EC0F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87CAAA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41AB9EF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FFF0CF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6A1AE1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  <w:tr w:rsidR="00D907BA" w:rsidRPr="00AC2007" w14:paraId="6109FD92" w14:textId="77777777" w:rsidTr="002054FC">
        <w:tc>
          <w:tcPr>
            <w:tcW w:w="1418" w:type="dxa"/>
            <w:shd w:val="clear" w:color="auto" w:fill="CCFFCC"/>
            <w:vAlign w:val="center"/>
          </w:tcPr>
          <w:p w14:paraId="55947E3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CBB6A8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CF2E01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C8B8F6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589F80CC" w14:textId="77777777" w:rsidTr="002054FC">
        <w:tc>
          <w:tcPr>
            <w:tcW w:w="1418" w:type="dxa"/>
            <w:shd w:val="clear" w:color="auto" w:fill="CCFFCC"/>
            <w:vAlign w:val="center"/>
          </w:tcPr>
          <w:p w14:paraId="5751B3F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472C49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ED440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657929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2AF9588D" w14:textId="77777777" w:rsidTr="002054FC">
        <w:tc>
          <w:tcPr>
            <w:tcW w:w="1418" w:type="dxa"/>
            <w:shd w:val="clear" w:color="auto" w:fill="CCFFCC"/>
            <w:vAlign w:val="center"/>
          </w:tcPr>
          <w:p w14:paraId="7A1CF90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48BA45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C2B989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F8A62B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03FAFDB1" w14:textId="77777777" w:rsidTr="002054FC">
        <w:tc>
          <w:tcPr>
            <w:tcW w:w="1418" w:type="dxa"/>
            <w:shd w:val="clear" w:color="auto" w:fill="CCFFCC"/>
            <w:vAlign w:val="center"/>
          </w:tcPr>
          <w:p w14:paraId="3AC6E5E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B6D953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60367A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BAD574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33F8FD8" w14:textId="77777777" w:rsidTr="002054FC">
        <w:tc>
          <w:tcPr>
            <w:tcW w:w="1418" w:type="dxa"/>
            <w:shd w:val="clear" w:color="auto" w:fill="CCFFCC"/>
            <w:vAlign w:val="center"/>
          </w:tcPr>
          <w:p w14:paraId="4EE3252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B15F9D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51E02A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B57680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690AA714" w14:textId="77777777" w:rsidTr="002054FC">
        <w:tc>
          <w:tcPr>
            <w:tcW w:w="1418" w:type="dxa"/>
            <w:shd w:val="clear" w:color="auto" w:fill="CCFFCC"/>
            <w:vAlign w:val="center"/>
          </w:tcPr>
          <w:p w14:paraId="587E122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78A72D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563E5A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46D881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6ADC2AB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8B8AA7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08F4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C34FD1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E4FF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311E62C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387E2185" w14:textId="77777777" w:rsidTr="002054FC">
        <w:tc>
          <w:tcPr>
            <w:tcW w:w="1418" w:type="dxa"/>
            <w:shd w:val="clear" w:color="auto" w:fill="CCFFCC"/>
            <w:vAlign w:val="center"/>
          </w:tcPr>
          <w:p w14:paraId="10B80DD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FF79B4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590D49D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DD67C9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875C11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  <w:tr w:rsidR="00D907BA" w:rsidRPr="00AC2007" w14:paraId="2B5DFE24" w14:textId="77777777" w:rsidTr="002054FC">
        <w:tc>
          <w:tcPr>
            <w:tcW w:w="1418" w:type="dxa"/>
            <w:shd w:val="clear" w:color="auto" w:fill="CCFFCC"/>
            <w:vAlign w:val="center"/>
          </w:tcPr>
          <w:p w14:paraId="59D8B6B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9E59A2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8580C6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4DFDE3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78093174" w14:textId="77777777" w:rsidTr="002054FC">
        <w:tc>
          <w:tcPr>
            <w:tcW w:w="1418" w:type="dxa"/>
            <w:shd w:val="clear" w:color="auto" w:fill="CCFFCC"/>
            <w:vAlign w:val="center"/>
          </w:tcPr>
          <w:p w14:paraId="4FEB6A1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551EB5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2BE538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A97439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153167CA" w14:textId="77777777" w:rsidTr="002054FC">
        <w:tc>
          <w:tcPr>
            <w:tcW w:w="1418" w:type="dxa"/>
            <w:shd w:val="clear" w:color="auto" w:fill="CCFFCC"/>
            <w:vAlign w:val="center"/>
          </w:tcPr>
          <w:p w14:paraId="13BB1D1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C56B44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54EA38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4E3E0B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4AACF76C" w14:textId="77777777" w:rsidTr="002054FC">
        <w:tc>
          <w:tcPr>
            <w:tcW w:w="1418" w:type="dxa"/>
            <w:shd w:val="clear" w:color="auto" w:fill="CCFFCC"/>
            <w:vAlign w:val="center"/>
          </w:tcPr>
          <w:p w14:paraId="23675B8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F2FAEF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35776B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D73486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4912289A" w14:textId="77777777" w:rsidTr="002054FC">
        <w:tc>
          <w:tcPr>
            <w:tcW w:w="1418" w:type="dxa"/>
            <w:shd w:val="clear" w:color="auto" w:fill="CCFFCC"/>
            <w:vAlign w:val="center"/>
          </w:tcPr>
          <w:p w14:paraId="689CD50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3A4815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903021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373B5C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5369D23" w14:textId="77777777" w:rsidTr="002054FC">
        <w:tc>
          <w:tcPr>
            <w:tcW w:w="1418" w:type="dxa"/>
            <w:shd w:val="clear" w:color="auto" w:fill="CCFFCC"/>
            <w:vAlign w:val="center"/>
          </w:tcPr>
          <w:p w14:paraId="58AC7F7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CA2410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7A4C89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7AFFAD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1CD36833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B3726F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E0CF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AA3837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861F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5511EBA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51850D16" w14:textId="77777777" w:rsidTr="002054FC">
        <w:tc>
          <w:tcPr>
            <w:tcW w:w="1418" w:type="dxa"/>
            <w:shd w:val="clear" w:color="auto" w:fill="CCFFCC"/>
            <w:vAlign w:val="center"/>
          </w:tcPr>
          <w:p w14:paraId="4414BA3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A39629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3688300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1A7F32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32730B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  <w:tr w:rsidR="00D907BA" w:rsidRPr="00AC2007" w14:paraId="75B20677" w14:textId="77777777" w:rsidTr="002054FC">
        <w:tc>
          <w:tcPr>
            <w:tcW w:w="1418" w:type="dxa"/>
            <w:shd w:val="clear" w:color="auto" w:fill="CCFFCC"/>
            <w:vAlign w:val="center"/>
          </w:tcPr>
          <w:p w14:paraId="7853E3B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45533AA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4FDA61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1D93AD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41263294" w14:textId="77777777" w:rsidTr="002054FC">
        <w:tc>
          <w:tcPr>
            <w:tcW w:w="1418" w:type="dxa"/>
            <w:shd w:val="clear" w:color="auto" w:fill="CCFFCC"/>
            <w:vAlign w:val="center"/>
          </w:tcPr>
          <w:p w14:paraId="49AEF95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89F7C7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9765AC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C85B96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065C27E" w14:textId="77777777" w:rsidTr="002054FC">
        <w:tc>
          <w:tcPr>
            <w:tcW w:w="1418" w:type="dxa"/>
            <w:shd w:val="clear" w:color="auto" w:fill="CCFFCC"/>
            <w:vAlign w:val="center"/>
          </w:tcPr>
          <w:p w14:paraId="716F3E4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3B4A32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3E2D62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03F1DC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536A8AB" w14:textId="77777777" w:rsidTr="002054FC">
        <w:tc>
          <w:tcPr>
            <w:tcW w:w="1418" w:type="dxa"/>
            <w:shd w:val="clear" w:color="auto" w:fill="CCFFCC"/>
            <w:vAlign w:val="center"/>
          </w:tcPr>
          <w:p w14:paraId="6AE330E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8D781D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E9D7F1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B2212C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48289B1F" w14:textId="77777777" w:rsidTr="002054FC">
        <w:tc>
          <w:tcPr>
            <w:tcW w:w="1418" w:type="dxa"/>
            <w:shd w:val="clear" w:color="auto" w:fill="CCFFCC"/>
            <w:vAlign w:val="center"/>
          </w:tcPr>
          <w:p w14:paraId="2CF17C3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73635F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5C25B7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C3AD5C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102A5931" w14:textId="77777777" w:rsidTr="002054FC">
        <w:tc>
          <w:tcPr>
            <w:tcW w:w="1418" w:type="dxa"/>
            <w:shd w:val="clear" w:color="auto" w:fill="CCFFCC"/>
            <w:vAlign w:val="center"/>
          </w:tcPr>
          <w:p w14:paraId="58D3CDF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090CD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E23BD8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C29F1B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40CFCE6C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3AC554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FC87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0CAC1B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5872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F2ECF7C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41DAC879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7F16E93D" w14:textId="77777777" w:rsidTr="002054FC">
        <w:tc>
          <w:tcPr>
            <w:tcW w:w="934" w:type="dxa"/>
            <w:gridSpan w:val="3"/>
            <w:hideMark/>
          </w:tcPr>
          <w:p w14:paraId="0149B0B0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030C048B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03F9B280" w14:textId="77777777" w:rsidTr="002054FC">
        <w:tc>
          <w:tcPr>
            <w:tcW w:w="766" w:type="dxa"/>
            <w:hideMark/>
          </w:tcPr>
          <w:p w14:paraId="2CFEBCF6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43A3F4F8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644567DB" w14:textId="77777777" w:rsidTr="002054FC">
        <w:tc>
          <w:tcPr>
            <w:tcW w:w="920" w:type="dxa"/>
            <w:gridSpan w:val="2"/>
            <w:hideMark/>
          </w:tcPr>
          <w:p w14:paraId="1D419B43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78EE2D1B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NDN/WD, 18/02/2025 09:39:15</w:t>
            </w:r>
          </w:p>
        </w:tc>
      </w:tr>
      <w:tr w:rsidR="00D907BA" w:rsidRPr="005C22C5" w14:paraId="5385DE41" w14:textId="77777777" w:rsidTr="002054FC">
        <w:tc>
          <w:tcPr>
            <w:tcW w:w="1733" w:type="dxa"/>
            <w:gridSpan w:val="5"/>
            <w:hideMark/>
          </w:tcPr>
          <w:p w14:paraId="55AE30EC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1697AAF3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</w:t>
            </w:r>
            <w:r w:rsidR="005C22C5">
              <w:rPr>
                <w:lang w:val="en-GB"/>
              </w:rPr>
              <w:t xml:space="preserve"> harness, DUT Orientation:axis Z</w:t>
            </w:r>
            <w:r>
              <w:rPr>
                <w:lang w:val="en-GB"/>
              </w:rPr>
              <w:t>, Housing connected to the ground plane:no, Configuration of the power return line LV:remotely grounded, -</w:t>
            </w:r>
          </w:p>
        </w:tc>
      </w:tr>
      <w:tr w:rsidR="00D907BA" w14:paraId="44B61E50" w14:textId="77777777" w:rsidTr="002054FC">
        <w:tc>
          <w:tcPr>
            <w:tcW w:w="1495" w:type="dxa"/>
            <w:gridSpan w:val="4"/>
            <w:hideMark/>
          </w:tcPr>
          <w:p w14:paraId="51AC435F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58A17298" w14:textId="77777777" w:rsidR="00D907BA" w:rsidRPr="005D1757" w:rsidRDefault="00D907BA" w:rsidP="00D907BA">
            <w:r>
              <w:t>Mode 3, Conclusion : comply</w:t>
            </w:r>
          </w:p>
        </w:tc>
      </w:tr>
    </w:tbl>
    <w:p w14:paraId="19B5CEE3" w14:textId="686E3054" w:rsidR="00D907BA" w:rsidRPr="005C7D4E" w:rsidRDefault="00D907BA" w:rsidP="00D907BA">
      <w:r w:rsidRPr="007F5C4F">
        <w:rPr>
          <w:lang w:val="en-GB"/>
        </w:rPr>
        <w:t>GraphiqueEMIRE</w:t>
      </w:r>
      <w:r w:rsidR="00623DB0">
        <w:rPr>
          <w:noProof/>
          <w:lang w:val="en-GB"/>
        </w:rPr>
        <w:drawing>
          <wp:inline distT="0" distB="0" distL="0" distR="0" wp14:anchorId="4EA0D473" wp14:editId="3C56C91D">
            <wp:extent cx="6115050" cy="3238500"/>
            <wp:effectExtent l="0" t="0" r="0" b="0"/>
            <wp:docPr id="2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0B031E6A" wp14:editId="6B0A95C8">
            <wp:extent cx="6115050" cy="3238500"/>
            <wp:effectExtent l="0" t="0" r="0" b="0"/>
            <wp:docPr id="2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6ECE9C8D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53E5DF5F" w14:textId="77777777" w:rsidTr="00D907BA">
        <w:tc>
          <w:tcPr>
            <w:tcW w:w="1445" w:type="dxa"/>
          </w:tcPr>
          <w:p w14:paraId="0758AF02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703E94D9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2BE140B8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7B7C9E4B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76D1A013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62F6EA6B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358BEBE7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1B256A7C" w14:textId="77777777" w:rsidTr="00D907BA">
        <w:tc>
          <w:tcPr>
            <w:tcW w:w="1445" w:type="dxa"/>
          </w:tcPr>
          <w:p w14:paraId="34B73347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1175.91025</w:t>
            </w:r>
          </w:p>
        </w:tc>
        <w:tc>
          <w:tcPr>
            <w:tcW w:w="410" w:type="dxa"/>
          </w:tcPr>
          <w:p w14:paraId="7336F69E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1EA004B6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2.20</w:t>
            </w:r>
          </w:p>
        </w:tc>
        <w:tc>
          <w:tcPr>
            <w:tcW w:w="1670" w:type="dxa"/>
          </w:tcPr>
          <w:p w14:paraId="7BE17096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12A92CB8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-1.80</w:t>
            </w:r>
          </w:p>
        </w:tc>
        <w:tc>
          <w:tcPr>
            <w:tcW w:w="1085" w:type="dxa"/>
          </w:tcPr>
          <w:p w14:paraId="7F255CFE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76D676B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D907BA" w:rsidRPr="00B665B4" w14:paraId="13B0E641" w14:textId="77777777" w:rsidTr="00D907BA">
        <w:tc>
          <w:tcPr>
            <w:tcW w:w="1445" w:type="dxa"/>
          </w:tcPr>
          <w:p w14:paraId="0572DF22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1175.908</w:t>
            </w:r>
          </w:p>
        </w:tc>
        <w:tc>
          <w:tcPr>
            <w:tcW w:w="410" w:type="dxa"/>
          </w:tcPr>
          <w:p w14:paraId="22E6C4CA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0A183E05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0.15</w:t>
            </w:r>
          </w:p>
        </w:tc>
        <w:tc>
          <w:tcPr>
            <w:tcW w:w="1670" w:type="dxa"/>
          </w:tcPr>
          <w:p w14:paraId="5F1007FA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050EEA93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-3.85</w:t>
            </w:r>
          </w:p>
        </w:tc>
        <w:tc>
          <w:tcPr>
            <w:tcW w:w="1085" w:type="dxa"/>
          </w:tcPr>
          <w:p w14:paraId="2849BA55" w14:textId="77777777" w:rsidR="00D907BA" w:rsidRPr="00D907BA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F7E19CF" w14:textId="77777777" w:rsidR="00D907BA" w:rsidRPr="00B665B4" w:rsidRDefault="00D907BA" w:rsidP="00844F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20.75</w:t>
            </w:r>
          </w:p>
        </w:tc>
      </w:tr>
    </w:tbl>
    <w:p w14:paraId="047E0D1B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72C96ED7" w14:textId="77777777" w:rsidR="00D907BA" w:rsidRPr="00CF27E0" w:rsidRDefault="00D907BA" w:rsidP="00D907BA">
      <w:pPr>
        <w:rPr>
          <w:lang w:val="en-GB"/>
        </w:rPr>
      </w:pPr>
    </w:p>
    <w:p w14:paraId="34AE2A7D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28AAE0CE" w14:textId="77777777" w:rsidTr="002054FC">
        <w:tc>
          <w:tcPr>
            <w:tcW w:w="2265" w:type="dxa"/>
            <w:shd w:val="clear" w:color="auto" w:fill="CCFFCC"/>
            <w:vAlign w:val="center"/>
          </w:tcPr>
          <w:p w14:paraId="18A0C4F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6AB1237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</w:tbl>
    <w:p w14:paraId="3E7EFE60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76B68AEC" w14:textId="77777777" w:rsidTr="002054FC">
        <w:tc>
          <w:tcPr>
            <w:tcW w:w="1418" w:type="dxa"/>
            <w:shd w:val="clear" w:color="auto" w:fill="CCFFCC"/>
            <w:vAlign w:val="center"/>
          </w:tcPr>
          <w:p w14:paraId="28F183E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45E761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46E4E7C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569DC46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D851D0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  <w:tr w:rsidR="00D907BA" w:rsidRPr="00AC2007" w14:paraId="58312C02" w14:textId="77777777" w:rsidTr="002054FC">
        <w:tc>
          <w:tcPr>
            <w:tcW w:w="1418" w:type="dxa"/>
            <w:shd w:val="clear" w:color="auto" w:fill="CCFFCC"/>
            <w:vAlign w:val="center"/>
          </w:tcPr>
          <w:p w14:paraId="53FC7EB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896EE0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3571E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A60A1F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10FC17DB" w14:textId="77777777" w:rsidTr="002054FC">
        <w:tc>
          <w:tcPr>
            <w:tcW w:w="1418" w:type="dxa"/>
            <w:shd w:val="clear" w:color="auto" w:fill="CCFFCC"/>
            <w:vAlign w:val="center"/>
          </w:tcPr>
          <w:p w14:paraId="71722EE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47F310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E87FDC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21EC1C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114C4D7" w14:textId="77777777" w:rsidTr="002054FC">
        <w:tc>
          <w:tcPr>
            <w:tcW w:w="1418" w:type="dxa"/>
            <w:shd w:val="clear" w:color="auto" w:fill="CCFFCC"/>
            <w:vAlign w:val="center"/>
          </w:tcPr>
          <w:p w14:paraId="322BE10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863E94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BF8798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65AB66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828C374" w14:textId="77777777" w:rsidTr="002054FC">
        <w:tc>
          <w:tcPr>
            <w:tcW w:w="1418" w:type="dxa"/>
            <w:shd w:val="clear" w:color="auto" w:fill="CCFFCC"/>
            <w:vAlign w:val="center"/>
          </w:tcPr>
          <w:p w14:paraId="44D05F1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8DDFB3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6FAFD0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5C9575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7317715F" w14:textId="77777777" w:rsidTr="002054FC">
        <w:tc>
          <w:tcPr>
            <w:tcW w:w="1418" w:type="dxa"/>
            <w:shd w:val="clear" w:color="auto" w:fill="CCFFCC"/>
            <w:vAlign w:val="center"/>
          </w:tcPr>
          <w:p w14:paraId="0EDF15F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F5AF3A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F434E9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42A3A9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54EF465" w14:textId="77777777" w:rsidTr="002054FC">
        <w:tc>
          <w:tcPr>
            <w:tcW w:w="1418" w:type="dxa"/>
            <w:shd w:val="clear" w:color="auto" w:fill="CCFFCC"/>
            <w:vAlign w:val="center"/>
          </w:tcPr>
          <w:p w14:paraId="65654FA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AACD91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410F5A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9AD382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30BF1A97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102BF8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5D9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4C31E5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F9BF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E6BCDC0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24ADC5D7" w14:textId="77777777" w:rsidTr="002054FC">
        <w:tc>
          <w:tcPr>
            <w:tcW w:w="1418" w:type="dxa"/>
            <w:shd w:val="clear" w:color="auto" w:fill="CCFFCC"/>
            <w:vAlign w:val="center"/>
          </w:tcPr>
          <w:p w14:paraId="78C10FB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185F9C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2BCC875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070B69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F1ADD6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  <w:tr w:rsidR="00D907BA" w:rsidRPr="00AC2007" w14:paraId="272AAF0C" w14:textId="77777777" w:rsidTr="002054FC">
        <w:tc>
          <w:tcPr>
            <w:tcW w:w="1418" w:type="dxa"/>
            <w:shd w:val="clear" w:color="auto" w:fill="CCFFCC"/>
            <w:vAlign w:val="center"/>
          </w:tcPr>
          <w:p w14:paraId="398B8CC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9A415D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6E7B73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26DBE4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51CE281E" w14:textId="77777777" w:rsidTr="002054FC">
        <w:tc>
          <w:tcPr>
            <w:tcW w:w="1418" w:type="dxa"/>
            <w:shd w:val="clear" w:color="auto" w:fill="CCFFCC"/>
            <w:vAlign w:val="center"/>
          </w:tcPr>
          <w:p w14:paraId="2B8A2AB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E96642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A8D480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910BA7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304E62D3" w14:textId="77777777" w:rsidTr="002054FC">
        <w:tc>
          <w:tcPr>
            <w:tcW w:w="1418" w:type="dxa"/>
            <w:shd w:val="clear" w:color="auto" w:fill="CCFFCC"/>
            <w:vAlign w:val="center"/>
          </w:tcPr>
          <w:p w14:paraId="6CE5EC4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BA6306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9C3D6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1ED868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4EB09EB" w14:textId="77777777" w:rsidTr="002054FC">
        <w:tc>
          <w:tcPr>
            <w:tcW w:w="1418" w:type="dxa"/>
            <w:shd w:val="clear" w:color="auto" w:fill="CCFFCC"/>
            <w:vAlign w:val="center"/>
          </w:tcPr>
          <w:p w14:paraId="4A320F9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D8C227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413F61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CD3D04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B23861E" w14:textId="77777777" w:rsidTr="002054FC">
        <w:tc>
          <w:tcPr>
            <w:tcW w:w="1418" w:type="dxa"/>
            <w:shd w:val="clear" w:color="auto" w:fill="CCFFCC"/>
            <w:vAlign w:val="center"/>
          </w:tcPr>
          <w:p w14:paraId="37E83E1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3A290E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E9EEA7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6196395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52E3BAB" w14:textId="77777777" w:rsidTr="002054FC">
        <w:tc>
          <w:tcPr>
            <w:tcW w:w="1418" w:type="dxa"/>
            <w:shd w:val="clear" w:color="auto" w:fill="CCFFCC"/>
            <w:vAlign w:val="center"/>
          </w:tcPr>
          <w:p w14:paraId="7CDD04D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610759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07B091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B18101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4A16E416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9B3D10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905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3BCEBF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64F8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B38F03E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0265599D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45DBF87F" w14:textId="77777777" w:rsidTr="002054FC">
        <w:tc>
          <w:tcPr>
            <w:tcW w:w="934" w:type="dxa"/>
            <w:gridSpan w:val="3"/>
            <w:hideMark/>
          </w:tcPr>
          <w:p w14:paraId="052B7C7C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7053471C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73F4B357" w14:textId="77777777" w:rsidTr="002054FC">
        <w:tc>
          <w:tcPr>
            <w:tcW w:w="766" w:type="dxa"/>
            <w:hideMark/>
          </w:tcPr>
          <w:p w14:paraId="22D8EA18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769958E8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5354DB0C" w14:textId="77777777" w:rsidTr="002054FC">
        <w:tc>
          <w:tcPr>
            <w:tcW w:w="920" w:type="dxa"/>
            <w:gridSpan w:val="2"/>
            <w:hideMark/>
          </w:tcPr>
          <w:p w14:paraId="0D910293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0F1C7F85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NDN/WD, 18/02/2025 12:57:45</w:t>
            </w:r>
          </w:p>
        </w:tc>
      </w:tr>
      <w:tr w:rsidR="00D907BA" w:rsidRPr="005C22C5" w14:paraId="3B6DB7F0" w14:textId="77777777" w:rsidTr="002054FC">
        <w:tc>
          <w:tcPr>
            <w:tcW w:w="1733" w:type="dxa"/>
            <w:gridSpan w:val="5"/>
            <w:hideMark/>
          </w:tcPr>
          <w:p w14:paraId="79642B01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12D2C8CA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Z, Housing connected to the ground plane:no, Configuration of the power return line LV:remotely grounded, -</w:t>
            </w:r>
          </w:p>
        </w:tc>
      </w:tr>
      <w:tr w:rsidR="00D907BA" w14:paraId="0221BE6E" w14:textId="77777777" w:rsidTr="002054FC">
        <w:tc>
          <w:tcPr>
            <w:tcW w:w="1495" w:type="dxa"/>
            <w:gridSpan w:val="4"/>
            <w:hideMark/>
          </w:tcPr>
          <w:p w14:paraId="7B3641C2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6B85ABEE" w14:textId="77777777" w:rsidR="00D907BA" w:rsidRPr="005D1757" w:rsidRDefault="00D907BA" w:rsidP="00D907BA">
            <w:r>
              <w:t>Mode 3, Conclusion : comply</w:t>
            </w:r>
          </w:p>
        </w:tc>
      </w:tr>
    </w:tbl>
    <w:p w14:paraId="639323E7" w14:textId="05D5CB12" w:rsidR="00D907BA" w:rsidRPr="005C7D4E" w:rsidRDefault="00D907BA" w:rsidP="00D907BA">
      <w:r w:rsidRPr="007F5C4F">
        <w:rPr>
          <w:lang w:val="en-GB"/>
        </w:rPr>
        <w:t>GraphiqueEMIRE</w:t>
      </w:r>
      <w:r w:rsidR="00623DB0">
        <w:rPr>
          <w:noProof/>
          <w:lang w:val="en-GB"/>
        </w:rPr>
        <w:drawing>
          <wp:inline distT="0" distB="0" distL="0" distR="0" wp14:anchorId="11B28BCC" wp14:editId="2250839C">
            <wp:extent cx="6115050" cy="3790950"/>
            <wp:effectExtent l="0" t="0" r="0" b="0"/>
            <wp:docPr id="2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09A9C8EF" wp14:editId="5E0A022D">
            <wp:extent cx="6115050" cy="3790950"/>
            <wp:effectExtent l="0" t="0" r="0" b="0"/>
            <wp:docPr id="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1ED539A0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09D3A76C" w14:textId="77777777" w:rsidTr="00D907BA">
        <w:tc>
          <w:tcPr>
            <w:tcW w:w="1445" w:type="dxa"/>
          </w:tcPr>
          <w:p w14:paraId="75107E65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14CDEFA4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3B6F1F4D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311093B5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63FF4C36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541B9C11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423F19F5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7FCB2B18" w14:textId="77777777" w:rsidTr="00D907BA">
        <w:tc>
          <w:tcPr>
            <w:tcW w:w="1445" w:type="dxa"/>
          </w:tcPr>
          <w:p w14:paraId="17CA7E6D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90.39</w:t>
            </w:r>
          </w:p>
        </w:tc>
        <w:tc>
          <w:tcPr>
            <w:tcW w:w="410" w:type="dxa"/>
          </w:tcPr>
          <w:p w14:paraId="4E60EB2C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772ACD13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21.49</w:t>
            </w:r>
          </w:p>
        </w:tc>
        <w:tc>
          <w:tcPr>
            <w:tcW w:w="1670" w:type="dxa"/>
          </w:tcPr>
          <w:p w14:paraId="400A46CA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14:paraId="654A9B02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9.49</w:t>
            </w:r>
          </w:p>
        </w:tc>
        <w:tc>
          <w:tcPr>
            <w:tcW w:w="1085" w:type="dxa"/>
          </w:tcPr>
          <w:p w14:paraId="7A297D94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4C39F83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-15.99</w:t>
            </w:r>
          </w:p>
        </w:tc>
      </w:tr>
      <w:tr w:rsidR="00D907BA" w:rsidRPr="00D907BA" w14:paraId="42283FC4" w14:textId="77777777" w:rsidTr="00D907BA">
        <w:tc>
          <w:tcPr>
            <w:tcW w:w="1445" w:type="dxa"/>
          </w:tcPr>
          <w:p w14:paraId="30413500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100.14</w:t>
            </w:r>
          </w:p>
        </w:tc>
        <w:tc>
          <w:tcPr>
            <w:tcW w:w="410" w:type="dxa"/>
          </w:tcPr>
          <w:p w14:paraId="509B0F73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67AC8F6F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17.73</w:t>
            </w:r>
          </w:p>
        </w:tc>
        <w:tc>
          <w:tcPr>
            <w:tcW w:w="1670" w:type="dxa"/>
          </w:tcPr>
          <w:p w14:paraId="62077B4D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14:paraId="54121AFA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5.73</w:t>
            </w:r>
          </w:p>
        </w:tc>
        <w:tc>
          <w:tcPr>
            <w:tcW w:w="1085" w:type="dxa"/>
          </w:tcPr>
          <w:p w14:paraId="55A1D923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D13F845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-15.55</w:t>
            </w:r>
          </w:p>
        </w:tc>
      </w:tr>
      <w:tr w:rsidR="00D907BA" w:rsidRPr="00D907BA" w14:paraId="604C6775" w14:textId="77777777" w:rsidTr="00D907BA">
        <w:tc>
          <w:tcPr>
            <w:tcW w:w="1445" w:type="dxa"/>
          </w:tcPr>
          <w:p w14:paraId="1D230DBC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469.46</w:t>
            </w:r>
          </w:p>
        </w:tc>
        <w:tc>
          <w:tcPr>
            <w:tcW w:w="410" w:type="dxa"/>
          </w:tcPr>
          <w:p w14:paraId="64D29C5E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7EC5AF64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16.89</w:t>
            </w:r>
          </w:p>
        </w:tc>
        <w:tc>
          <w:tcPr>
            <w:tcW w:w="1670" w:type="dxa"/>
          </w:tcPr>
          <w:p w14:paraId="00E68917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2725F147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-5.11</w:t>
            </w:r>
          </w:p>
        </w:tc>
        <w:tc>
          <w:tcPr>
            <w:tcW w:w="1085" w:type="dxa"/>
          </w:tcPr>
          <w:p w14:paraId="75A5F3ED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7A8BCD35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-8.71</w:t>
            </w:r>
          </w:p>
        </w:tc>
      </w:tr>
      <w:tr w:rsidR="00D907BA" w:rsidRPr="00D907BA" w14:paraId="213824B9" w14:textId="77777777" w:rsidTr="00D907BA">
        <w:tc>
          <w:tcPr>
            <w:tcW w:w="1445" w:type="dxa"/>
          </w:tcPr>
          <w:p w14:paraId="6E29E16C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432.26</w:t>
            </w:r>
          </w:p>
        </w:tc>
        <w:tc>
          <w:tcPr>
            <w:tcW w:w="410" w:type="dxa"/>
          </w:tcPr>
          <w:p w14:paraId="57B9D7FB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0F9F99D2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10.34</w:t>
            </w:r>
          </w:p>
        </w:tc>
        <w:tc>
          <w:tcPr>
            <w:tcW w:w="1670" w:type="dxa"/>
          </w:tcPr>
          <w:p w14:paraId="78DCB466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4601A637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-7.66</w:t>
            </w:r>
          </w:p>
        </w:tc>
        <w:tc>
          <w:tcPr>
            <w:tcW w:w="1085" w:type="dxa"/>
          </w:tcPr>
          <w:p w14:paraId="48525AE1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A754DD8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-10.21</w:t>
            </w:r>
          </w:p>
        </w:tc>
      </w:tr>
      <w:tr w:rsidR="00D907BA" w:rsidRPr="00D907BA" w14:paraId="675EE75A" w14:textId="77777777" w:rsidTr="00D907BA">
        <w:tc>
          <w:tcPr>
            <w:tcW w:w="1445" w:type="dxa"/>
          </w:tcPr>
          <w:p w14:paraId="01E58B1A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1984.85</w:t>
            </w:r>
          </w:p>
        </w:tc>
        <w:tc>
          <w:tcPr>
            <w:tcW w:w="410" w:type="dxa"/>
          </w:tcPr>
          <w:p w14:paraId="5E161945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10D44815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14.57</w:t>
            </w:r>
          </w:p>
        </w:tc>
        <w:tc>
          <w:tcPr>
            <w:tcW w:w="1670" w:type="dxa"/>
          </w:tcPr>
          <w:p w14:paraId="3ADE1A35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75A02F27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-15.43</w:t>
            </w:r>
          </w:p>
        </w:tc>
        <w:tc>
          <w:tcPr>
            <w:tcW w:w="1085" w:type="dxa"/>
          </w:tcPr>
          <w:p w14:paraId="1D3DEB73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B7E4D0D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6.23</w:t>
            </w:r>
          </w:p>
        </w:tc>
      </w:tr>
      <w:tr w:rsidR="00D907BA" w14:paraId="0ECF8C2D" w14:textId="77777777" w:rsidTr="00D907BA">
        <w:tc>
          <w:tcPr>
            <w:tcW w:w="1445" w:type="dxa"/>
          </w:tcPr>
          <w:p w14:paraId="3EDE5CCF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1975.91</w:t>
            </w:r>
          </w:p>
        </w:tc>
        <w:tc>
          <w:tcPr>
            <w:tcW w:w="410" w:type="dxa"/>
          </w:tcPr>
          <w:p w14:paraId="739B475D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270DB6A5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14.54</w:t>
            </w:r>
          </w:p>
        </w:tc>
        <w:tc>
          <w:tcPr>
            <w:tcW w:w="1670" w:type="dxa"/>
          </w:tcPr>
          <w:p w14:paraId="54249528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1A7B08BC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-15.46</w:t>
            </w:r>
          </w:p>
        </w:tc>
        <w:tc>
          <w:tcPr>
            <w:tcW w:w="1085" w:type="dxa"/>
          </w:tcPr>
          <w:p w14:paraId="7D0AC8AB" w14:textId="77777777" w:rsidR="00D907BA" w:rsidRP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1C1470D" w14:textId="77777777" w:rsidR="00D907BA" w:rsidRDefault="00D907BA" w:rsidP="00C915A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6.16</w:t>
            </w:r>
          </w:p>
        </w:tc>
      </w:tr>
    </w:tbl>
    <w:p w14:paraId="4B4154A4" w14:textId="77777777" w:rsidR="00D907BA" w:rsidRDefault="00D907BA" w:rsidP="00D907BA">
      <w:pPr>
        <w:rPr>
          <w:sz w:val="16"/>
          <w:szCs w:val="16"/>
          <w:lang w:val="en-GB"/>
        </w:rPr>
      </w:pPr>
    </w:p>
    <w:p w14:paraId="2458FD8F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D907BA" w:rsidRPr="00D907BA" w14:paraId="23A94BF8" w14:textId="77777777" w:rsidTr="00D907BA">
        <w:tc>
          <w:tcPr>
            <w:tcW w:w="1445" w:type="dxa"/>
          </w:tcPr>
          <w:p w14:paraId="05041299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084A1B2D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14:paraId="1E014B8A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14:paraId="32BBBDD5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14:paraId="676E5FE8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14:paraId="106224B8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20276DBA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675BFDD8" w14:textId="77777777" w:rsidTr="00D907BA">
        <w:tc>
          <w:tcPr>
            <w:tcW w:w="1445" w:type="dxa"/>
          </w:tcPr>
          <w:p w14:paraId="30D422F1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87.39</w:t>
            </w:r>
          </w:p>
        </w:tc>
        <w:tc>
          <w:tcPr>
            <w:tcW w:w="410" w:type="dxa"/>
          </w:tcPr>
          <w:p w14:paraId="554D33B8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14:paraId="0DC5EE37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27.43</w:t>
            </w:r>
          </w:p>
        </w:tc>
        <w:tc>
          <w:tcPr>
            <w:tcW w:w="1910" w:type="dxa"/>
          </w:tcPr>
          <w:p w14:paraId="7D507BAF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13A5E243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2.43</w:t>
            </w:r>
          </w:p>
        </w:tc>
        <w:tc>
          <w:tcPr>
            <w:tcW w:w="1085" w:type="dxa"/>
          </w:tcPr>
          <w:p w14:paraId="5DE5D737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57E3FA2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-16.20</w:t>
            </w:r>
          </w:p>
        </w:tc>
      </w:tr>
      <w:tr w:rsidR="00D907BA" w14:paraId="5D416AA9" w14:textId="77777777" w:rsidTr="00D907BA">
        <w:tc>
          <w:tcPr>
            <w:tcW w:w="1445" w:type="dxa"/>
          </w:tcPr>
          <w:p w14:paraId="4F26390F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142.89</w:t>
            </w:r>
          </w:p>
        </w:tc>
        <w:tc>
          <w:tcPr>
            <w:tcW w:w="410" w:type="dxa"/>
          </w:tcPr>
          <w:p w14:paraId="0867DC61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14:paraId="137E263F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24.00</w:t>
            </w:r>
          </w:p>
        </w:tc>
        <w:tc>
          <w:tcPr>
            <w:tcW w:w="1910" w:type="dxa"/>
          </w:tcPr>
          <w:p w14:paraId="698DEA6B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0466F92B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-1.00</w:t>
            </w:r>
          </w:p>
        </w:tc>
        <w:tc>
          <w:tcPr>
            <w:tcW w:w="1085" w:type="dxa"/>
          </w:tcPr>
          <w:p w14:paraId="7D71A87B" w14:textId="77777777" w:rsidR="00D907BA" w:rsidRP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C5969ED" w14:textId="77777777" w:rsidR="00D907BA" w:rsidRDefault="00D907BA" w:rsidP="00E32179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-13.19</w:t>
            </w:r>
          </w:p>
        </w:tc>
      </w:tr>
    </w:tbl>
    <w:p w14:paraId="31A5ACC3" w14:textId="77777777" w:rsidR="00D907BA" w:rsidRDefault="00D907BA" w:rsidP="00D907BA">
      <w:pPr>
        <w:rPr>
          <w:sz w:val="16"/>
          <w:szCs w:val="16"/>
          <w:lang w:val="en-GB"/>
        </w:rPr>
      </w:pPr>
    </w:p>
    <w:p w14:paraId="3BE186BD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00C1A196" w14:textId="77777777" w:rsidTr="00D907BA">
        <w:tc>
          <w:tcPr>
            <w:tcW w:w="1445" w:type="dxa"/>
          </w:tcPr>
          <w:p w14:paraId="55FAC897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10EE3115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1CDDBF82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02089FA5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1FE12003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1A95C6DF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7EFB10D4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74F0ED25" w14:textId="77777777" w:rsidTr="00D907BA">
        <w:tc>
          <w:tcPr>
            <w:tcW w:w="1445" w:type="dxa"/>
          </w:tcPr>
          <w:p w14:paraId="1F60A1AE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432.5</w:t>
            </w:r>
          </w:p>
        </w:tc>
        <w:tc>
          <w:tcPr>
            <w:tcW w:w="410" w:type="dxa"/>
          </w:tcPr>
          <w:p w14:paraId="59274DCD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53E0A2A7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24.08</w:t>
            </w:r>
          </w:p>
        </w:tc>
        <w:tc>
          <w:tcPr>
            <w:tcW w:w="1730" w:type="dxa"/>
          </w:tcPr>
          <w:p w14:paraId="6BCCB57C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275B4791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-0.92</w:t>
            </w:r>
          </w:p>
        </w:tc>
        <w:tc>
          <w:tcPr>
            <w:tcW w:w="1085" w:type="dxa"/>
          </w:tcPr>
          <w:p w14:paraId="73D54058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712526C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-10.19</w:t>
            </w:r>
          </w:p>
        </w:tc>
      </w:tr>
      <w:tr w:rsidR="00D907BA" w:rsidRPr="00D907BA" w14:paraId="6EA46D79" w14:textId="77777777" w:rsidTr="00D907BA">
        <w:tc>
          <w:tcPr>
            <w:tcW w:w="1445" w:type="dxa"/>
          </w:tcPr>
          <w:p w14:paraId="59C6A491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432.44</w:t>
            </w:r>
          </w:p>
        </w:tc>
        <w:tc>
          <w:tcPr>
            <w:tcW w:w="410" w:type="dxa"/>
          </w:tcPr>
          <w:p w14:paraId="34A43FE5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1C33F947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23.82</w:t>
            </w:r>
          </w:p>
        </w:tc>
        <w:tc>
          <w:tcPr>
            <w:tcW w:w="1730" w:type="dxa"/>
          </w:tcPr>
          <w:p w14:paraId="10EEDE68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36D6E571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-1.18</w:t>
            </w:r>
          </w:p>
        </w:tc>
        <w:tc>
          <w:tcPr>
            <w:tcW w:w="1085" w:type="dxa"/>
          </w:tcPr>
          <w:p w14:paraId="6D2CF996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716FF204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-10.20</w:t>
            </w:r>
          </w:p>
        </w:tc>
      </w:tr>
      <w:tr w:rsidR="00D907BA" w:rsidRPr="00D907BA" w14:paraId="0ABA0A01" w14:textId="77777777" w:rsidTr="00D907BA">
        <w:tc>
          <w:tcPr>
            <w:tcW w:w="1445" w:type="dxa"/>
          </w:tcPr>
          <w:p w14:paraId="3508BC0F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1984.07</w:t>
            </w:r>
          </w:p>
        </w:tc>
        <w:tc>
          <w:tcPr>
            <w:tcW w:w="410" w:type="dxa"/>
          </w:tcPr>
          <w:p w14:paraId="2B236417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07C39BA1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28.92</w:t>
            </w:r>
          </w:p>
        </w:tc>
        <w:tc>
          <w:tcPr>
            <w:tcW w:w="1730" w:type="dxa"/>
          </w:tcPr>
          <w:p w14:paraId="763617B9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143902CE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-14.08</w:t>
            </w:r>
          </w:p>
        </w:tc>
        <w:tc>
          <w:tcPr>
            <w:tcW w:w="1085" w:type="dxa"/>
          </w:tcPr>
          <w:p w14:paraId="6A2D5035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76AE402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6.23</w:t>
            </w:r>
          </w:p>
        </w:tc>
      </w:tr>
      <w:tr w:rsidR="00D907BA" w:rsidRPr="00B665B4" w14:paraId="5E959BF8" w14:textId="77777777" w:rsidTr="00D907BA">
        <w:tc>
          <w:tcPr>
            <w:tcW w:w="1445" w:type="dxa"/>
          </w:tcPr>
          <w:p w14:paraId="1E1E83B5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1993.76</w:t>
            </w:r>
          </w:p>
        </w:tc>
        <w:tc>
          <w:tcPr>
            <w:tcW w:w="410" w:type="dxa"/>
          </w:tcPr>
          <w:p w14:paraId="13AF8B33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507BF234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29.18</w:t>
            </w:r>
          </w:p>
        </w:tc>
        <w:tc>
          <w:tcPr>
            <w:tcW w:w="1730" w:type="dxa"/>
          </w:tcPr>
          <w:p w14:paraId="3E078417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41633FF8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-13.82</w:t>
            </w:r>
          </w:p>
        </w:tc>
        <w:tc>
          <w:tcPr>
            <w:tcW w:w="1085" w:type="dxa"/>
          </w:tcPr>
          <w:p w14:paraId="1799F03A" w14:textId="77777777" w:rsidR="00D907BA" w:rsidRPr="00D907BA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7A1A077" w14:textId="77777777" w:rsidR="00D907BA" w:rsidRPr="00B665B4" w:rsidRDefault="00D907BA" w:rsidP="002604F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6.31</w:t>
            </w:r>
          </w:p>
        </w:tc>
      </w:tr>
    </w:tbl>
    <w:p w14:paraId="2C8D4F6A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442C5293" w14:textId="77777777" w:rsidR="00D907BA" w:rsidRPr="00CF27E0" w:rsidRDefault="00D907BA" w:rsidP="00D907BA">
      <w:pPr>
        <w:rPr>
          <w:lang w:val="en-GB"/>
        </w:rPr>
      </w:pPr>
    </w:p>
    <w:p w14:paraId="7368ACAA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27C7D789" w14:textId="77777777" w:rsidTr="002054FC">
        <w:tc>
          <w:tcPr>
            <w:tcW w:w="2265" w:type="dxa"/>
            <w:shd w:val="clear" w:color="auto" w:fill="CCFFCC"/>
            <w:vAlign w:val="center"/>
          </w:tcPr>
          <w:p w14:paraId="11B4D8B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61EBA28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</w:tbl>
    <w:p w14:paraId="38A47438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0D19E22F" w14:textId="77777777" w:rsidTr="002054FC">
        <w:tc>
          <w:tcPr>
            <w:tcW w:w="1418" w:type="dxa"/>
            <w:shd w:val="clear" w:color="auto" w:fill="CCFFCC"/>
            <w:vAlign w:val="center"/>
          </w:tcPr>
          <w:p w14:paraId="180B4CD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48F3B9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05EE73F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7E294B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A709BE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483F165D" w14:textId="77777777" w:rsidTr="002054FC">
        <w:tc>
          <w:tcPr>
            <w:tcW w:w="1418" w:type="dxa"/>
            <w:shd w:val="clear" w:color="auto" w:fill="CCFFCC"/>
            <w:vAlign w:val="center"/>
          </w:tcPr>
          <w:p w14:paraId="3506E2D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438392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BF6579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48B8A2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707936A7" w14:textId="77777777" w:rsidTr="002054FC">
        <w:tc>
          <w:tcPr>
            <w:tcW w:w="1418" w:type="dxa"/>
            <w:shd w:val="clear" w:color="auto" w:fill="CCFFCC"/>
            <w:vAlign w:val="center"/>
          </w:tcPr>
          <w:p w14:paraId="3749C9B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4CC932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736FE7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3CBE76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4BC9BC93" w14:textId="77777777" w:rsidTr="002054FC">
        <w:tc>
          <w:tcPr>
            <w:tcW w:w="1418" w:type="dxa"/>
            <w:shd w:val="clear" w:color="auto" w:fill="CCFFCC"/>
            <w:vAlign w:val="center"/>
          </w:tcPr>
          <w:p w14:paraId="7532959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0A16B2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B98213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63F0C5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2DD7DF4D" w14:textId="77777777" w:rsidTr="002054FC">
        <w:tc>
          <w:tcPr>
            <w:tcW w:w="1418" w:type="dxa"/>
            <w:shd w:val="clear" w:color="auto" w:fill="CCFFCC"/>
            <w:vAlign w:val="center"/>
          </w:tcPr>
          <w:p w14:paraId="1554321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A134CC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175BB7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CA4EAF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C0E26D9" w14:textId="77777777" w:rsidTr="002054FC">
        <w:tc>
          <w:tcPr>
            <w:tcW w:w="1418" w:type="dxa"/>
            <w:shd w:val="clear" w:color="auto" w:fill="CCFFCC"/>
            <w:vAlign w:val="center"/>
          </w:tcPr>
          <w:p w14:paraId="4D9E5C5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F489D5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FC8ED7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A4BE14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5C3E35AE" w14:textId="77777777" w:rsidTr="002054FC">
        <w:tc>
          <w:tcPr>
            <w:tcW w:w="1418" w:type="dxa"/>
            <w:shd w:val="clear" w:color="auto" w:fill="CCFFCC"/>
            <w:vAlign w:val="center"/>
          </w:tcPr>
          <w:p w14:paraId="25F54CA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E8AFCE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5163B3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0EB418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49F942AF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99E394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8B27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6B325E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918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A800E76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5871D9A1" w14:textId="77777777" w:rsidTr="002054FC">
        <w:tc>
          <w:tcPr>
            <w:tcW w:w="1418" w:type="dxa"/>
            <w:shd w:val="clear" w:color="auto" w:fill="CCFFCC"/>
            <w:vAlign w:val="center"/>
          </w:tcPr>
          <w:p w14:paraId="1DB7AB5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A36219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79B2B18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5750AF6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D65E0E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530BB444" w14:textId="77777777" w:rsidTr="002054FC">
        <w:tc>
          <w:tcPr>
            <w:tcW w:w="1418" w:type="dxa"/>
            <w:shd w:val="clear" w:color="auto" w:fill="CCFFCC"/>
            <w:vAlign w:val="center"/>
          </w:tcPr>
          <w:p w14:paraId="22B6DBE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C1F857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04FD77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2098A4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53C7BCFF" w14:textId="77777777" w:rsidTr="002054FC">
        <w:tc>
          <w:tcPr>
            <w:tcW w:w="1418" w:type="dxa"/>
            <w:shd w:val="clear" w:color="auto" w:fill="CCFFCC"/>
            <w:vAlign w:val="center"/>
          </w:tcPr>
          <w:p w14:paraId="030F7E0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463A16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D3396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F1CED4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0633114" w14:textId="77777777" w:rsidTr="002054FC">
        <w:tc>
          <w:tcPr>
            <w:tcW w:w="1418" w:type="dxa"/>
            <w:shd w:val="clear" w:color="auto" w:fill="CCFFCC"/>
            <w:vAlign w:val="center"/>
          </w:tcPr>
          <w:p w14:paraId="30AA544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171341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EE8249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AD033E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F9F8B2A" w14:textId="77777777" w:rsidTr="002054FC">
        <w:tc>
          <w:tcPr>
            <w:tcW w:w="1418" w:type="dxa"/>
            <w:shd w:val="clear" w:color="auto" w:fill="CCFFCC"/>
            <w:vAlign w:val="center"/>
          </w:tcPr>
          <w:p w14:paraId="085EAD4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32B1F1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8539C9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AAAA59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3CB2580" w14:textId="77777777" w:rsidTr="002054FC">
        <w:tc>
          <w:tcPr>
            <w:tcW w:w="1418" w:type="dxa"/>
            <w:shd w:val="clear" w:color="auto" w:fill="CCFFCC"/>
            <w:vAlign w:val="center"/>
          </w:tcPr>
          <w:p w14:paraId="06AAA70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BD63FB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556FB3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4F12FF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682E736C" w14:textId="77777777" w:rsidTr="002054FC">
        <w:tc>
          <w:tcPr>
            <w:tcW w:w="1418" w:type="dxa"/>
            <w:shd w:val="clear" w:color="auto" w:fill="CCFFCC"/>
            <w:vAlign w:val="center"/>
          </w:tcPr>
          <w:p w14:paraId="436A6D8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4F7A4B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B76B27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3A9124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467C090B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90EE35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3F95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3F140B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BA81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F73B58D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04B401A4" w14:textId="77777777" w:rsidTr="002054FC">
        <w:tc>
          <w:tcPr>
            <w:tcW w:w="1418" w:type="dxa"/>
            <w:shd w:val="clear" w:color="auto" w:fill="CCFFCC"/>
            <w:vAlign w:val="center"/>
          </w:tcPr>
          <w:p w14:paraId="3508B1C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999B53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08C95A6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F9E7C2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6E0D063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0D61D2EE" w14:textId="77777777" w:rsidTr="002054FC">
        <w:tc>
          <w:tcPr>
            <w:tcW w:w="1418" w:type="dxa"/>
            <w:shd w:val="clear" w:color="auto" w:fill="CCFFCC"/>
            <w:vAlign w:val="center"/>
          </w:tcPr>
          <w:p w14:paraId="08AF90B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24FE02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D55FA1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6678B8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352616BF" w14:textId="77777777" w:rsidTr="002054FC">
        <w:tc>
          <w:tcPr>
            <w:tcW w:w="1418" w:type="dxa"/>
            <w:shd w:val="clear" w:color="auto" w:fill="CCFFCC"/>
            <w:vAlign w:val="center"/>
          </w:tcPr>
          <w:p w14:paraId="7CE5B01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2A1C5C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32CAE7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42E094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30ED919B" w14:textId="77777777" w:rsidTr="002054FC">
        <w:tc>
          <w:tcPr>
            <w:tcW w:w="1418" w:type="dxa"/>
            <w:shd w:val="clear" w:color="auto" w:fill="CCFFCC"/>
            <w:vAlign w:val="center"/>
          </w:tcPr>
          <w:p w14:paraId="11437B3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4DA16E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ACE7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D3E7A7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0C595132" w14:textId="77777777" w:rsidTr="002054FC">
        <w:tc>
          <w:tcPr>
            <w:tcW w:w="1418" w:type="dxa"/>
            <w:shd w:val="clear" w:color="auto" w:fill="CCFFCC"/>
            <w:vAlign w:val="center"/>
          </w:tcPr>
          <w:p w14:paraId="24F7C7B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0B6951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782A81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A77433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48767E11" w14:textId="77777777" w:rsidTr="002054FC">
        <w:tc>
          <w:tcPr>
            <w:tcW w:w="1418" w:type="dxa"/>
            <w:shd w:val="clear" w:color="auto" w:fill="CCFFCC"/>
            <w:vAlign w:val="center"/>
          </w:tcPr>
          <w:p w14:paraId="598CACF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4D3D28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D4130C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8F84B8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702B98E" w14:textId="77777777" w:rsidTr="002054FC">
        <w:tc>
          <w:tcPr>
            <w:tcW w:w="1418" w:type="dxa"/>
            <w:shd w:val="clear" w:color="auto" w:fill="CCFFCC"/>
            <w:vAlign w:val="center"/>
          </w:tcPr>
          <w:p w14:paraId="04CF2DF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B2323C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E1FD12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5A85CF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78E7F710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E95704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118A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31B95B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29B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5FE0E81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4926F2DB" w14:textId="77777777" w:rsidTr="002054FC">
        <w:tc>
          <w:tcPr>
            <w:tcW w:w="1418" w:type="dxa"/>
            <w:shd w:val="clear" w:color="auto" w:fill="CCFFCC"/>
            <w:vAlign w:val="center"/>
          </w:tcPr>
          <w:p w14:paraId="2E7F681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8C8421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659C7E7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FAC7CB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739380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0CBE85E1" w14:textId="77777777" w:rsidTr="002054FC">
        <w:tc>
          <w:tcPr>
            <w:tcW w:w="1418" w:type="dxa"/>
            <w:shd w:val="clear" w:color="auto" w:fill="CCFFCC"/>
            <w:vAlign w:val="center"/>
          </w:tcPr>
          <w:p w14:paraId="763F89A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E8FF00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2F8373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76A86B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6A7F20E6" w14:textId="77777777" w:rsidTr="002054FC">
        <w:tc>
          <w:tcPr>
            <w:tcW w:w="1418" w:type="dxa"/>
            <w:shd w:val="clear" w:color="auto" w:fill="CCFFCC"/>
            <w:vAlign w:val="center"/>
          </w:tcPr>
          <w:p w14:paraId="0422BE1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3E3386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EF8465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15AEB5B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1A4F1E53" w14:textId="77777777" w:rsidTr="002054FC">
        <w:tc>
          <w:tcPr>
            <w:tcW w:w="1418" w:type="dxa"/>
            <w:shd w:val="clear" w:color="auto" w:fill="CCFFCC"/>
            <w:vAlign w:val="center"/>
          </w:tcPr>
          <w:p w14:paraId="2A1E007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C04475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B32CA3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683D35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15BBB68D" w14:textId="77777777" w:rsidTr="002054FC">
        <w:tc>
          <w:tcPr>
            <w:tcW w:w="1418" w:type="dxa"/>
            <w:shd w:val="clear" w:color="auto" w:fill="CCFFCC"/>
            <w:vAlign w:val="center"/>
          </w:tcPr>
          <w:p w14:paraId="684B23B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5A58A2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AB1EB3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69A3A4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69924CF8" w14:textId="77777777" w:rsidTr="002054FC">
        <w:tc>
          <w:tcPr>
            <w:tcW w:w="1418" w:type="dxa"/>
            <w:shd w:val="clear" w:color="auto" w:fill="CCFFCC"/>
            <w:vAlign w:val="center"/>
          </w:tcPr>
          <w:p w14:paraId="5D570E9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FD6DE9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12621B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EE95C9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4717FF16" w14:textId="77777777" w:rsidTr="002054FC">
        <w:tc>
          <w:tcPr>
            <w:tcW w:w="1418" w:type="dxa"/>
            <w:shd w:val="clear" w:color="auto" w:fill="CCFFCC"/>
            <w:vAlign w:val="center"/>
          </w:tcPr>
          <w:p w14:paraId="2C9FBBC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6F4B56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DF71D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B1F9EB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5235DF1E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EA1C27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E100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6AA547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CE6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7BD6759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093CBD04" w14:textId="77777777" w:rsidTr="002054FC">
        <w:tc>
          <w:tcPr>
            <w:tcW w:w="1418" w:type="dxa"/>
            <w:shd w:val="clear" w:color="auto" w:fill="CCFFCC"/>
            <w:vAlign w:val="center"/>
          </w:tcPr>
          <w:p w14:paraId="3832BF4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DE13A6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148A1D9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19E0F1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7B581A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01F9ECB1" w14:textId="77777777" w:rsidTr="002054FC">
        <w:tc>
          <w:tcPr>
            <w:tcW w:w="1418" w:type="dxa"/>
            <w:shd w:val="clear" w:color="auto" w:fill="CCFFCC"/>
            <w:vAlign w:val="center"/>
          </w:tcPr>
          <w:p w14:paraId="7A2BFCF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494B0F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7563C7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25A6C5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5A7DAAE1" w14:textId="77777777" w:rsidTr="002054FC">
        <w:tc>
          <w:tcPr>
            <w:tcW w:w="1418" w:type="dxa"/>
            <w:shd w:val="clear" w:color="auto" w:fill="CCFFCC"/>
            <w:vAlign w:val="center"/>
          </w:tcPr>
          <w:p w14:paraId="6BF9FB8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033FB0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53161B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27E187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4CE41EFF" w14:textId="77777777" w:rsidTr="002054FC">
        <w:tc>
          <w:tcPr>
            <w:tcW w:w="1418" w:type="dxa"/>
            <w:shd w:val="clear" w:color="auto" w:fill="CCFFCC"/>
            <w:vAlign w:val="center"/>
          </w:tcPr>
          <w:p w14:paraId="22115A2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EBD1B0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7C3D67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F070F5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2EBF2526" w14:textId="77777777" w:rsidTr="002054FC">
        <w:tc>
          <w:tcPr>
            <w:tcW w:w="1418" w:type="dxa"/>
            <w:shd w:val="clear" w:color="auto" w:fill="CCFFCC"/>
            <w:vAlign w:val="center"/>
          </w:tcPr>
          <w:p w14:paraId="668604D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E755F2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7D08FA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72482E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37BDE36B" w14:textId="77777777" w:rsidTr="002054FC">
        <w:tc>
          <w:tcPr>
            <w:tcW w:w="1418" w:type="dxa"/>
            <w:shd w:val="clear" w:color="auto" w:fill="CCFFCC"/>
            <w:vAlign w:val="center"/>
          </w:tcPr>
          <w:p w14:paraId="7600E9F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C1D57D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CBEBCB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C5AF03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60B873C9" w14:textId="77777777" w:rsidTr="002054FC">
        <w:tc>
          <w:tcPr>
            <w:tcW w:w="1418" w:type="dxa"/>
            <w:shd w:val="clear" w:color="auto" w:fill="CCFFCC"/>
            <w:vAlign w:val="center"/>
          </w:tcPr>
          <w:p w14:paraId="0ACA424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C5CB54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BA2E2F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2EB1CB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69C531BD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F3EDCC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8BAA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90E466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C92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D120590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54D93E9D" w14:textId="77777777" w:rsidTr="002054FC">
        <w:tc>
          <w:tcPr>
            <w:tcW w:w="1418" w:type="dxa"/>
            <w:shd w:val="clear" w:color="auto" w:fill="CCFFCC"/>
            <w:vAlign w:val="center"/>
          </w:tcPr>
          <w:p w14:paraId="476C405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EED8AC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19F18BC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28AF29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78A047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3B58C6EE" w14:textId="77777777" w:rsidTr="002054FC">
        <w:tc>
          <w:tcPr>
            <w:tcW w:w="1418" w:type="dxa"/>
            <w:shd w:val="clear" w:color="auto" w:fill="CCFFCC"/>
            <w:vAlign w:val="center"/>
          </w:tcPr>
          <w:p w14:paraId="2D43E58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0C933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C4C0B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4221A5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0786AF7F" w14:textId="77777777" w:rsidTr="002054FC">
        <w:tc>
          <w:tcPr>
            <w:tcW w:w="1418" w:type="dxa"/>
            <w:shd w:val="clear" w:color="auto" w:fill="CCFFCC"/>
            <w:vAlign w:val="center"/>
          </w:tcPr>
          <w:p w14:paraId="57D47E1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DF5115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DA7152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DE3CEF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A9342E9" w14:textId="77777777" w:rsidTr="002054FC">
        <w:tc>
          <w:tcPr>
            <w:tcW w:w="1418" w:type="dxa"/>
            <w:shd w:val="clear" w:color="auto" w:fill="CCFFCC"/>
            <w:vAlign w:val="center"/>
          </w:tcPr>
          <w:p w14:paraId="55075A9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62B9A0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1C05DA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BD58D1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66F4CDD" w14:textId="77777777" w:rsidTr="002054FC">
        <w:tc>
          <w:tcPr>
            <w:tcW w:w="1418" w:type="dxa"/>
            <w:shd w:val="clear" w:color="auto" w:fill="CCFFCC"/>
            <w:vAlign w:val="center"/>
          </w:tcPr>
          <w:p w14:paraId="7E7AD97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9F53E3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06170D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531E6C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4A04D4D5" w14:textId="77777777" w:rsidTr="002054FC">
        <w:tc>
          <w:tcPr>
            <w:tcW w:w="1418" w:type="dxa"/>
            <w:shd w:val="clear" w:color="auto" w:fill="CCFFCC"/>
            <w:vAlign w:val="center"/>
          </w:tcPr>
          <w:p w14:paraId="66E49BB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B35B43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65040F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FD8C4D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54F1B47F" w14:textId="77777777" w:rsidTr="002054FC">
        <w:tc>
          <w:tcPr>
            <w:tcW w:w="1418" w:type="dxa"/>
            <w:shd w:val="clear" w:color="auto" w:fill="CCFFCC"/>
            <w:vAlign w:val="center"/>
          </w:tcPr>
          <w:p w14:paraId="3665CFF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AE7EF5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ED71C0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D5A1C0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4B0D77F6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7A64D5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10CD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785997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C9D5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EBFF248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04BE8CCD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153D3657" w14:textId="77777777" w:rsidTr="002054FC">
        <w:tc>
          <w:tcPr>
            <w:tcW w:w="934" w:type="dxa"/>
            <w:gridSpan w:val="3"/>
            <w:hideMark/>
          </w:tcPr>
          <w:p w14:paraId="1D2C4361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4621AED7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3DFD13AD" w14:textId="77777777" w:rsidTr="002054FC">
        <w:tc>
          <w:tcPr>
            <w:tcW w:w="766" w:type="dxa"/>
            <w:hideMark/>
          </w:tcPr>
          <w:p w14:paraId="685A5EFA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6DFA7F93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3437B479" w14:textId="77777777" w:rsidTr="002054FC">
        <w:tc>
          <w:tcPr>
            <w:tcW w:w="920" w:type="dxa"/>
            <w:gridSpan w:val="2"/>
            <w:hideMark/>
          </w:tcPr>
          <w:p w14:paraId="30E8B5A1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6A8CBCE6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NDN/WD, 18/02/2025 13:08:40</w:t>
            </w:r>
          </w:p>
        </w:tc>
      </w:tr>
      <w:tr w:rsidR="00D907BA" w:rsidRPr="005C22C5" w14:paraId="3C49B507" w14:textId="77777777" w:rsidTr="002054FC">
        <w:tc>
          <w:tcPr>
            <w:tcW w:w="1733" w:type="dxa"/>
            <w:gridSpan w:val="5"/>
            <w:hideMark/>
          </w:tcPr>
          <w:p w14:paraId="58135588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78C5187F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Z, Housing connected to the ground plane:no, Configuration of the power return line LV:remotely grounded, -</w:t>
            </w:r>
          </w:p>
        </w:tc>
      </w:tr>
      <w:tr w:rsidR="00D907BA" w14:paraId="4B93A6D5" w14:textId="77777777" w:rsidTr="002054FC">
        <w:tc>
          <w:tcPr>
            <w:tcW w:w="1495" w:type="dxa"/>
            <w:gridSpan w:val="4"/>
            <w:hideMark/>
          </w:tcPr>
          <w:p w14:paraId="72B28ECE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471D56B1" w14:textId="77777777" w:rsidR="00D907BA" w:rsidRPr="005D1757" w:rsidRDefault="00D907BA" w:rsidP="00D907BA">
            <w:r>
              <w:t>Mode 3, Conclusion : not comply</w:t>
            </w:r>
          </w:p>
        </w:tc>
      </w:tr>
    </w:tbl>
    <w:p w14:paraId="7A740DBF" w14:textId="706FFEF0" w:rsidR="00D907BA" w:rsidRPr="005C7D4E" w:rsidRDefault="00D907BA" w:rsidP="00D907BA">
      <w:r w:rsidRPr="007F5C4F">
        <w:rPr>
          <w:lang w:val="en-GB"/>
        </w:rPr>
        <w:t>GraphiqueEMIRE</w:t>
      </w:r>
      <w:r w:rsidR="00623DB0">
        <w:rPr>
          <w:noProof/>
          <w:lang w:val="en-GB"/>
        </w:rPr>
        <w:drawing>
          <wp:inline distT="0" distB="0" distL="0" distR="0" wp14:anchorId="518E38AA" wp14:editId="697CB671">
            <wp:extent cx="6115050" cy="3609975"/>
            <wp:effectExtent l="0" t="0" r="0" b="0"/>
            <wp:docPr id="2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5820A24E" wp14:editId="4B1792A8">
            <wp:extent cx="6115050" cy="3609975"/>
            <wp:effectExtent l="0" t="0" r="0" b="0"/>
            <wp:docPr id="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51404675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31A30C7B" w14:textId="77777777" w:rsidTr="00D907BA">
        <w:tc>
          <w:tcPr>
            <w:tcW w:w="1445" w:type="dxa"/>
          </w:tcPr>
          <w:p w14:paraId="29DBC9E7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6FDD5CC3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1A3C8760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1F221BF5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7A9754AD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1A98666A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639DA3D5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48916DD9" w14:textId="77777777" w:rsidTr="00D907BA">
        <w:tc>
          <w:tcPr>
            <w:tcW w:w="1445" w:type="dxa"/>
          </w:tcPr>
          <w:p w14:paraId="572285F3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172</w:t>
            </w:r>
          </w:p>
        </w:tc>
        <w:tc>
          <w:tcPr>
            <w:tcW w:w="410" w:type="dxa"/>
          </w:tcPr>
          <w:p w14:paraId="6279AF1D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713FE4B1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28.64</w:t>
            </w:r>
          </w:p>
        </w:tc>
        <w:tc>
          <w:tcPr>
            <w:tcW w:w="1670" w:type="dxa"/>
          </w:tcPr>
          <w:p w14:paraId="3B354F7D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07374B8D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6.64</w:t>
            </w:r>
          </w:p>
        </w:tc>
        <w:tc>
          <w:tcPr>
            <w:tcW w:w="1085" w:type="dxa"/>
          </w:tcPr>
          <w:p w14:paraId="6F5A0B3B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C6DBA50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-11.87</w:t>
            </w:r>
          </w:p>
        </w:tc>
      </w:tr>
      <w:tr w:rsidR="00D907BA" w:rsidRPr="00D907BA" w14:paraId="4CF0F181" w14:textId="77777777" w:rsidTr="00D907BA">
        <w:tc>
          <w:tcPr>
            <w:tcW w:w="1445" w:type="dxa"/>
          </w:tcPr>
          <w:p w14:paraId="0E2FEF22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174.5</w:t>
            </w:r>
          </w:p>
        </w:tc>
        <w:tc>
          <w:tcPr>
            <w:tcW w:w="410" w:type="dxa"/>
          </w:tcPr>
          <w:p w14:paraId="5FF5A1E6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6D50D762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24.05</w:t>
            </w:r>
          </w:p>
        </w:tc>
        <w:tc>
          <w:tcPr>
            <w:tcW w:w="1670" w:type="dxa"/>
          </w:tcPr>
          <w:p w14:paraId="5163BAD8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7A03CE33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2.05</w:t>
            </w:r>
          </w:p>
        </w:tc>
        <w:tc>
          <w:tcPr>
            <w:tcW w:w="1085" w:type="dxa"/>
          </w:tcPr>
          <w:p w14:paraId="7F0A83A5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51693A5D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-11.79</w:t>
            </w:r>
          </w:p>
        </w:tc>
      </w:tr>
      <w:tr w:rsidR="00D907BA" w:rsidRPr="00D907BA" w14:paraId="0F6CE0E4" w14:textId="77777777" w:rsidTr="00D907BA">
        <w:tc>
          <w:tcPr>
            <w:tcW w:w="1445" w:type="dxa"/>
          </w:tcPr>
          <w:p w14:paraId="526DB508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243.75</w:t>
            </w:r>
          </w:p>
        </w:tc>
        <w:tc>
          <w:tcPr>
            <w:tcW w:w="410" w:type="dxa"/>
          </w:tcPr>
          <w:p w14:paraId="55C6E592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4A6200EF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29.71</w:t>
            </w:r>
          </w:p>
        </w:tc>
        <w:tc>
          <w:tcPr>
            <w:tcW w:w="1670" w:type="dxa"/>
          </w:tcPr>
          <w:p w14:paraId="2CCAA412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750518CF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7.71</w:t>
            </w:r>
          </w:p>
        </w:tc>
        <w:tc>
          <w:tcPr>
            <w:tcW w:w="1085" w:type="dxa"/>
          </w:tcPr>
          <w:p w14:paraId="5F95A7F8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B59CF28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-14.47</w:t>
            </w:r>
          </w:p>
        </w:tc>
      </w:tr>
      <w:tr w:rsidR="00D907BA" w:rsidRPr="00D907BA" w14:paraId="10C385B2" w14:textId="77777777" w:rsidTr="00D907BA">
        <w:tc>
          <w:tcPr>
            <w:tcW w:w="1445" w:type="dxa"/>
          </w:tcPr>
          <w:p w14:paraId="5EFC3682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514.5</w:t>
            </w:r>
          </w:p>
        </w:tc>
        <w:tc>
          <w:tcPr>
            <w:tcW w:w="410" w:type="dxa"/>
          </w:tcPr>
          <w:p w14:paraId="0CC41576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5978097C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33.16</w:t>
            </w:r>
          </w:p>
        </w:tc>
        <w:tc>
          <w:tcPr>
            <w:tcW w:w="1670" w:type="dxa"/>
          </w:tcPr>
          <w:p w14:paraId="6D10CE09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28.00</w:t>
            </w:r>
          </w:p>
        </w:tc>
        <w:tc>
          <w:tcPr>
            <w:tcW w:w="1964" w:type="dxa"/>
          </w:tcPr>
          <w:p w14:paraId="38BD1001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5.16</w:t>
            </w:r>
          </w:p>
        </w:tc>
        <w:tc>
          <w:tcPr>
            <w:tcW w:w="1085" w:type="dxa"/>
          </w:tcPr>
          <w:p w14:paraId="481BBD05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B2F4DAB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-8.37</w:t>
            </w:r>
          </w:p>
        </w:tc>
      </w:tr>
      <w:tr w:rsidR="00D907BA" w:rsidRPr="00D907BA" w14:paraId="3943B784" w14:textId="77777777" w:rsidTr="00D907BA">
        <w:tc>
          <w:tcPr>
            <w:tcW w:w="1445" w:type="dxa"/>
          </w:tcPr>
          <w:p w14:paraId="37ECB8C9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14:paraId="0F79B690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4B5D66FD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28.49</w:t>
            </w:r>
          </w:p>
        </w:tc>
        <w:tc>
          <w:tcPr>
            <w:tcW w:w="1670" w:type="dxa"/>
          </w:tcPr>
          <w:p w14:paraId="5944C5FC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3E6C38BA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-7.51</w:t>
            </w:r>
          </w:p>
        </w:tc>
        <w:tc>
          <w:tcPr>
            <w:tcW w:w="1085" w:type="dxa"/>
          </w:tcPr>
          <w:p w14:paraId="58C90BCA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3D62484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8.85</w:t>
            </w:r>
          </w:p>
        </w:tc>
      </w:tr>
      <w:tr w:rsidR="00D907BA" w14:paraId="74044FB6" w14:textId="77777777" w:rsidTr="00D907BA">
        <w:tc>
          <w:tcPr>
            <w:tcW w:w="1445" w:type="dxa"/>
          </w:tcPr>
          <w:p w14:paraId="75E41B71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2467.5</w:t>
            </w:r>
          </w:p>
        </w:tc>
        <w:tc>
          <w:tcPr>
            <w:tcW w:w="410" w:type="dxa"/>
          </w:tcPr>
          <w:p w14:paraId="4AFDABBF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00B2953C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26.99</w:t>
            </w:r>
          </w:p>
        </w:tc>
        <w:tc>
          <w:tcPr>
            <w:tcW w:w="1670" w:type="dxa"/>
          </w:tcPr>
          <w:p w14:paraId="5E13BFEA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36B658CA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-9.01</w:t>
            </w:r>
          </w:p>
        </w:tc>
        <w:tc>
          <w:tcPr>
            <w:tcW w:w="1085" w:type="dxa"/>
          </w:tcPr>
          <w:p w14:paraId="0C790817" w14:textId="77777777" w:rsidR="00D907BA" w:rsidRP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A381181" w14:textId="77777777" w:rsidR="00D907BA" w:rsidRDefault="00D907BA" w:rsidP="00872EC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9.84</w:t>
            </w:r>
          </w:p>
        </w:tc>
      </w:tr>
    </w:tbl>
    <w:p w14:paraId="6472EEC1" w14:textId="77777777" w:rsidR="00D907BA" w:rsidRDefault="00D907BA" w:rsidP="00D907BA">
      <w:pPr>
        <w:rPr>
          <w:sz w:val="16"/>
          <w:szCs w:val="16"/>
          <w:lang w:val="en-GB"/>
        </w:rPr>
      </w:pPr>
    </w:p>
    <w:p w14:paraId="283E42D9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Peak/Lim.Peak (6)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26000015" w14:textId="77777777" w:rsidTr="00D907BA">
        <w:tc>
          <w:tcPr>
            <w:tcW w:w="1445" w:type="dxa"/>
          </w:tcPr>
          <w:p w14:paraId="77974569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014ED166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47C3DA18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3F92B2B9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79DF26A4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00DA4DB4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51E3AA10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7E3F35EE" w14:textId="77777777" w:rsidTr="00D907BA">
        <w:tc>
          <w:tcPr>
            <w:tcW w:w="1445" w:type="dxa"/>
          </w:tcPr>
          <w:p w14:paraId="690FE384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171.75</w:t>
            </w:r>
          </w:p>
        </w:tc>
        <w:tc>
          <w:tcPr>
            <w:tcW w:w="410" w:type="dxa"/>
          </w:tcPr>
          <w:p w14:paraId="21984082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68EF70E0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38.48</w:t>
            </w:r>
          </w:p>
        </w:tc>
        <w:tc>
          <w:tcPr>
            <w:tcW w:w="1730" w:type="dxa"/>
          </w:tcPr>
          <w:p w14:paraId="44CA1D50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18D35B09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6.48</w:t>
            </w:r>
          </w:p>
        </w:tc>
        <w:tc>
          <w:tcPr>
            <w:tcW w:w="1085" w:type="dxa"/>
          </w:tcPr>
          <w:p w14:paraId="7F581AFE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72108159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-11.88</w:t>
            </w:r>
          </w:p>
        </w:tc>
      </w:tr>
      <w:tr w:rsidR="00D907BA" w:rsidRPr="00D907BA" w14:paraId="6C3AA649" w14:textId="77777777" w:rsidTr="00D907BA">
        <w:tc>
          <w:tcPr>
            <w:tcW w:w="1445" w:type="dxa"/>
          </w:tcPr>
          <w:p w14:paraId="5A04DC60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173.5</w:t>
            </w:r>
          </w:p>
        </w:tc>
        <w:tc>
          <w:tcPr>
            <w:tcW w:w="410" w:type="dxa"/>
          </w:tcPr>
          <w:p w14:paraId="078744E4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6B6A9586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34.67</w:t>
            </w:r>
          </w:p>
        </w:tc>
        <w:tc>
          <w:tcPr>
            <w:tcW w:w="1730" w:type="dxa"/>
          </w:tcPr>
          <w:p w14:paraId="72F72672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0E8ACB7E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2.67</w:t>
            </w:r>
          </w:p>
        </w:tc>
        <w:tc>
          <w:tcPr>
            <w:tcW w:w="1085" w:type="dxa"/>
          </w:tcPr>
          <w:p w14:paraId="7DAD5FC9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7F409901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-11.82</w:t>
            </w:r>
          </w:p>
        </w:tc>
      </w:tr>
      <w:tr w:rsidR="00D907BA" w:rsidRPr="00D907BA" w14:paraId="1407E151" w14:textId="77777777" w:rsidTr="00D907BA">
        <w:tc>
          <w:tcPr>
            <w:tcW w:w="1445" w:type="dxa"/>
          </w:tcPr>
          <w:p w14:paraId="210A2027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242.5</w:t>
            </w:r>
          </w:p>
        </w:tc>
        <w:tc>
          <w:tcPr>
            <w:tcW w:w="410" w:type="dxa"/>
          </w:tcPr>
          <w:p w14:paraId="1C8045B9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7FFF7D9B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41.62</w:t>
            </w:r>
          </w:p>
        </w:tc>
        <w:tc>
          <w:tcPr>
            <w:tcW w:w="1730" w:type="dxa"/>
          </w:tcPr>
          <w:p w14:paraId="07829461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37830476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9.62</w:t>
            </w:r>
          </w:p>
        </w:tc>
        <w:tc>
          <w:tcPr>
            <w:tcW w:w="1085" w:type="dxa"/>
          </w:tcPr>
          <w:p w14:paraId="384EF7B0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880E617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-14.48</w:t>
            </w:r>
          </w:p>
        </w:tc>
      </w:tr>
      <w:tr w:rsidR="00D907BA" w:rsidRPr="00D907BA" w14:paraId="1AF074AA" w14:textId="77777777" w:rsidTr="00D907BA">
        <w:tc>
          <w:tcPr>
            <w:tcW w:w="1445" w:type="dxa"/>
          </w:tcPr>
          <w:p w14:paraId="0D5B958E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241.25</w:t>
            </w:r>
          </w:p>
        </w:tc>
        <w:tc>
          <w:tcPr>
            <w:tcW w:w="410" w:type="dxa"/>
          </w:tcPr>
          <w:p w14:paraId="0D8513BF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455351D7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35.70</w:t>
            </w:r>
          </w:p>
        </w:tc>
        <w:tc>
          <w:tcPr>
            <w:tcW w:w="1730" w:type="dxa"/>
          </w:tcPr>
          <w:p w14:paraId="28777B93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0ACC8169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3.70</w:t>
            </w:r>
          </w:p>
        </w:tc>
        <w:tc>
          <w:tcPr>
            <w:tcW w:w="1085" w:type="dxa"/>
          </w:tcPr>
          <w:p w14:paraId="628D45CD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0BBAD33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-14.44</w:t>
            </w:r>
          </w:p>
        </w:tc>
      </w:tr>
      <w:tr w:rsidR="00D907BA" w:rsidRPr="00D907BA" w14:paraId="207A017F" w14:textId="77777777" w:rsidTr="00D907BA">
        <w:tc>
          <w:tcPr>
            <w:tcW w:w="1445" w:type="dxa"/>
          </w:tcPr>
          <w:p w14:paraId="15B87042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2446</w:t>
            </w:r>
          </w:p>
        </w:tc>
        <w:tc>
          <w:tcPr>
            <w:tcW w:w="410" w:type="dxa"/>
          </w:tcPr>
          <w:p w14:paraId="5FB746ED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1528DFB8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41.81</w:t>
            </w:r>
          </w:p>
        </w:tc>
        <w:tc>
          <w:tcPr>
            <w:tcW w:w="1730" w:type="dxa"/>
          </w:tcPr>
          <w:p w14:paraId="5C1B65B7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221A0F73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-4.19</w:t>
            </w:r>
          </w:p>
        </w:tc>
        <w:tc>
          <w:tcPr>
            <w:tcW w:w="1085" w:type="dxa"/>
          </w:tcPr>
          <w:p w14:paraId="5CCF6CD1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1C8E770D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9.88</w:t>
            </w:r>
          </w:p>
        </w:tc>
      </w:tr>
      <w:tr w:rsidR="00D907BA" w:rsidRPr="00B665B4" w14:paraId="337727BC" w14:textId="77777777" w:rsidTr="00D907BA">
        <w:tc>
          <w:tcPr>
            <w:tcW w:w="1445" w:type="dxa"/>
          </w:tcPr>
          <w:p w14:paraId="03981B77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2445.75</w:t>
            </w:r>
          </w:p>
        </w:tc>
        <w:tc>
          <w:tcPr>
            <w:tcW w:w="410" w:type="dxa"/>
          </w:tcPr>
          <w:p w14:paraId="7D624BCA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3F0280FD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41.50</w:t>
            </w:r>
          </w:p>
        </w:tc>
        <w:tc>
          <w:tcPr>
            <w:tcW w:w="1730" w:type="dxa"/>
          </w:tcPr>
          <w:p w14:paraId="5E1B4672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576A69C4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-4.50</w:t>
            </w:r>
          </w:p>
        </w:tc>
        <w:tc>
          <w:tcPr>
            <w:tcW w:w="1085" w:type="dxa"/>
          </w:tcPr>
          <w:p w14:paraId="286862B1" w14:textId="77777777" w:rsidR="00D907BA" w:rsidRPr="00D907BA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79ED5A6" w14:textId="77777777" w:rsidR="00D907BA" w:rsidRPr="00B665B4" w:rsidRDefault="00D907BA" w:rsidP="00B1610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9.88</w:t>
            </w:r>
          </w:p>
        </w:tc>
      </w:tr>
    </w:tbl>
    <w:p w14:paraId="7D3C1662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0533AB8F" w14:textId="77777777" w:rsidR="00D907BA" w:rsidRPr="00CF27E0" w:rsidRDefault="00D907BA" w:rsidP="00D907BA">
      <w:pPr>
        <w:rPr>
          <w:lang w:val="en-GB"/>
        </w:rPr>
      </w:pPr>
    </w:p>
    <w:p w14:paraId="2A494D77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57A62902" w14:textId="77777777" w:rsidTr="002054FC">
        <w:tc>
          <w:tcPr>
            <w:tcW w:w="2265" w:type="dxa"/>
            <w:shd w:val="clear" w:color="auto" w:fill="CCFFCC"/>
            <w:vAlign w:val="center"/>
          </w:tcPr>
          <w:p w14:paraId="592D90C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4417946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</w:tbl>
    <w:p w14:paraId="1C8024E5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0C0FDE5" w14:textId="77777777" w:rsidTr="002054FC">
        <w:tc>
          <w:tcPr>
            <w:tcW w:w="1418" w:type="dxa"/>
            <w:shd w:val="clear" w:color="auto" w:fill="CCFFCC"/>
            <w:vAlign w:val="center"/>
          </w:tcPr>
          <w:p w14:paraId="7B141FA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E0E7DC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1CFBA20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C8451A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B3DE68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  <w:tr w:rsidR="00D907BA" w:rsidRPr="00AC2007" w14:paraId="72DF0F9D" w14:textId="77777777" w:rsidTr="002054FC">
        <w:tc>
          <w:tcPr>
            <w:tcW w:w="1418" w:type="dxa"/>
            <w:shd w:val="clear" w:color="auto" w:fill="CCFFCC"/>
            <w:vAlign w:val="center"/>
          </w:tcPr>
          <w:p w14:paraId="56D8E6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A1456F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958856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40304E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30551E3F" w14:textId="77777777" w:rsidTr="002054FC">
        <w:tc>
          <w:tcPr>
            <w:tcW w:w="1418" w:type="dxa"/>
            <w:shd w:val="clear" w:color="auto" w:fill="CCFFCC"/>
            <w:vAlign w:val="center"/>
          </w:tcPr>
          <w:p w14:paraId="7266FF1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4559F6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3D1F2B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85A03E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2091A30D" w14:textId="77777777" w:rsidTr="002054FC">
        <w:tc>
          <w:tcPr>
            <w:tcW w:w="1418" w:type="dxa"/>
            <w:shd w:val="clear" w:color="auto" w:fill="CCFFCC"/>
            <w:vAlign w:val="center"/>
          </w:tcPr>
          <w:p w14:paraId="4C7622A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B1BB98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1AA5D7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FD0993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63EB2646" w14:textId="77777777" w:rsidTr="002054FC">
        <w:tc>
          <w:tcPr>
            <w:tcW w:w="1418" w:type="dxa"/>
            <w:shd w:val="clear" w:color="auto" w:fill="CCFFCC"/>
            <w:vAlign w:val="center"/>
          </w:tcPr>
          <w:p w14:paraId="0E28F0A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3A61D9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6C96C7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853DA5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09154A30" w14:textId="77777777" w:rsidTr="002054FC">
        <w:tc>
          <w:tcPr>
            <w:tcW w:w="1418" w:type="dxa"/>
            <w:shd w:val="clear" w:color="auto" w:fill="CCFFCC"/>
            <w:vAlign w:val="center"/>
          </w:tcPr>
          <w:p w14:paraId="4F2824E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21C3A6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FF8AF9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2754CF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624860EF" w14:textId="77777777" w:rsidTr="002054FC">
        <w:tc>
          <w:tcPr>
            <w:tcW w:w="1418" w:type="dxa"/>
            <w:shd w:val="clear" w:color="auto" w:fill="CCFFCC"/>
            <w:vAlign w:val="center"/>
          </w:tcPr>
          <w:p w14:paraId="10CBD35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677FB3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3ED267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BE8EFE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3FECB627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DBB9FF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3C8B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067674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BA9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714CFB4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0321F6C5" w14:textId="77777777" w:rsidTr="002054FC">
        <w:tc>
          <w:tcPr>
            <w:tcW w:w="1418" w:type="dxa"/>
            <w:shd w:val="clear" w:color="auto" w:fill="CCFFCC"/>
            <w:vAlign w:val="center"/>
          </w:tcPr>
          <w:p w14:paraId="74712EE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521B10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68915AA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B4F448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B03FD8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  <w:tr w:rsidR="00D907BA" w:rsidRPr="00AC2007" w14:paraId="0C601F8E" w14:textId="77777777" w:rsidTr="002054FC">
        <w:tc>
          <w:tcPr>
            <w:tcW w:w="1418" w:type="dxa"/>
            <w:shd w:val="clear" w:color="auto" w:fill="CCFFCC"/>
            <w:vAlign w:val="center"/>
          </w:tcPr>
          <w:p w14:paraId="4904850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4D7171B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42414C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73D0E7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2D804A7E" w14:textId="77777777" w:rsidTr="002054FC">
        <w:tc>
          <w:tcPr>
            <w:tcW w:w="1418" w:type="dxa"/>
            <w:shd w:val="clear" w:color="auto" w:fill="CCFFCC"/>
            <w:vAlign w:val="center"/>
          </w:tcPr>
          <w:p w14:paraId="5EA752E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423D98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E5D150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3FD0A4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ACDB476" w14:textId="77777777" w:rsidTr="002054FC">
        <w:tc>
          <w:tcPr>
            <w:tcW w:w="1418" w:type="dxa"/>
            <w:shd w:val="clear" w:color="auto" w:fill="CCFFCC"/>
            <w:vAlign w:val="center"/>
          </w:tcPr>
          <w:p w14:paraId="2DB6918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FFA968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B6D9DB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749870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46E39FF" w14:textId="77777777" w:rsidTr="002054FC">
        <w:tc>
          <w:tcPr>
            <w:tcW w:w="1418" w:type="dxa"/>
            <w:shd w:val="clear" w:color="auto" w:fill="CCFFCC"/>
            <w:vAlign w:val="center"/>
          </w:tcPr>
          <w:p w14:paraId="4091176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93C23C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335AD8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D4F409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31B68DD6" w14:textId="77777777" w:rsidTr="002054FC">
        <w:tc>
          <w:tcPr>
            <w:tcW w:w="1418" w:type="dxa"/>
            <w:shd w:val="clear" w:color="auto" w:fill="CCFFCC"/>
            <w:vAlign w:val="center"/>
          </w:tcPr>
          <w:p w14:paraId="23B3D49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4F050D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25B399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0BCAFF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67538947" w14:textId="77777777" w:rsidTr="002054FC">
        <w:tc>
          <w:tcPr>
            <w:tcW w:w="1418" w:type="dxa"/>
            <w:shd w:val="clear" w:color="auto" w:fill="CCFFCC"/>
            <w:vAlign w:val="center"/>
          </w:tcPr>
          <w:p w14:paraId="436C2A0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796105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2FE78E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770395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387BD802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AC6531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F761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011780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057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21A864B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CDE105B" w14:textId="77777777" w:rsidTr="002054FC">
        <w:tc>
          <w:tcPr>
            <w:tcW w:w="1418" w:type="dxa"/>
            <w:shd w:val="clear" w:color="auto" w:fill="CCFFCC"/>
            <w:vAlign w:val="center"/>
          </w:tcPr>
          <w:p w14:paraId="4E9E9C4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5DD152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7D8131B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05DFED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1058C2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  <w:tr w:rsidR="00D907BA" w:rsidRPr="00AC2007" w14:paraId="49269AC1" w14:textId="77777777" w:rsidTr="002054FC">
        <w:tc>
          <w:tcPr>
            <w:tcW w:w="1418" w:type="dxa"/>
            <w:shd w:val="clear" w:color="auto" w:fill="CCFFCC"/>
            <w:vAlign w:val="center"/>
          </w:tcPr>
          <w:p w14:paraId="0E262D4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9A3DBC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342D9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2C6368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6889775C" w14:textId="77777777" w:rsidTr="002054FC">
        <w:tc>
          <w:tcPr>
            <w:tcW w:w="1418" w:type="dxa"/>
            <w:shd w:val="clear" w:color="auto" w:fill="CCFFCC"/>
            <w:vAlign w:val="center"/>
          </w:tcPr>
          <w:p w14:paraId="690BC36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354A98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F868B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11D6626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4FD1E1B9" w14:textId="77777777" w:rsidTr="002054FC">
        <w:tc>
          <w:tcPr>
            <w:tcW w:w="1418" w:type="dxa"/>
            <w:shd w:val="clear" w:color="auto" w:fill="CCFFCC"/>
            <w:vAlign w:val="center"/>
          </w:tcPr>
          <w:p w14:paraId="7CB4E6E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30A132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8D17F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3DDD21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07542AFD" w14:textId="77777777" w:rsidTr="002054FC">
        <w:tc>
          <w:tcPr>
            <w:tcW w:w="1418" w:type="dxa"/>
            <w:shd w:val="clear" w:color="auto" w:fill="CCFFCC"/>
            <w:vAlign w:val="center"/>
          </w:tcPr>
          <w:p w14:paraId="41CD4B7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BD555E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24E06F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66E0F7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109D189" w14:textId="77777777" w:rsidTr="002054FC">
        <w:tc>
          <w:tcPr>
            <w:tcW w:w="1418" w:type="dxa"/>
            <w:shd w:val="clear" w:color="auto" w:fill="CCFFCC"/>
            <w:vAlign w:val="center"/>
          </w:tcPr>
          <w:p w14:paraId="4301EED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C33CFF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ABF3E1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5BD7A4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DC2862B" w14:textId="77777777" w:rsidTr="002054FC">
        <w:tc>
          <w:tcPr>
            <w:tcW w:w="1418" w:type="dxa"/>
            <w:shd w:val="clear" w:color="auto" w:fill="CCFFCC"/>
            <w:vAlign w:val="center"/>
          </w:tcPr>
          <w:p w14:paraId="00B84E6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9A3E8B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02433B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7DFBF8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1A9732F2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AA1CBF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B240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84274F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DFFB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58A3B3E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095C804D" w14:textId="77777777" w:rsidTr="002054FC">
        <w:tc>
          <w:tcPr>
            <w:tcW w:w="1418" w:type="dxa"/>
            <w:shd w:val="clear" w:color="auto" w:fill="CCFFCC"/>
            <w:vAlign w:val="center"/>
          </w:tcPr>
          <w:p w14:paraId="130F7E6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4704CA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733A188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6CB0BA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68A794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  <w:tr w:rsidR="00D907BA" w:rsidRPr="00AC2007" w14:paraId="10F6A944" w14:textId="77777777" w:rsidTr="002054FC">
        <w:tc>
          <w:tcPr>
            <w:tcW w:w="1418" w:type="dxa"/>
            <w:shd w:val="clear" w:color="auto" w:fill="CCFFCC"/>
            <w:vAlign w:val="center"/>
          </w:tcPr>
          <w:p w14:paraId="3CB2D11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30BD49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7E6928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38FDBF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7A056275" w14:textId="77777777" w:rsidTr="002054FC">
        <w:tc>
          <w:tcPr>
            <w:tcW w:w="1418" w:type="dxa"/>
            <w:shd w:val="clear" w:color="auto" w:fill="CCFFCC"/>
            <w:vAlign w:val="center"/>
          </w:tcPr>
          <w:p w14:paraId="61C845F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B30A0F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39B2EB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35B20C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60524A99" w14:textId="77777777" w:rsidTr="002054FC">
        <w:tc>
          <w:tcPr>
            <w:tcW w:w="1418" w:type="dxa"/>
            <w:shd w:val="clear" w:color="auto" w:fill="CCFFCC"/>
            <w:vAlign w:val="center"/>
          </w:tcPr>
          <w:p w14:paraId="3B9F1F7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287B0F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A9DA4B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CC3D86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1409669D" w14:textId="77777777" w:rsidTr="002054FC">
        <w:tc>
          <w:tcPr>
            <w:tcW w:w="1418" w:type="dxa"/>
            <w:shd w:val="clear" w:color="auto" w:fill="CCFFCC"/>
            <w:vAlign w:val="center"/>
          </w:tcPr>
          <w:p w14:paraId="5004C59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21D354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591D59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6BAB6F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1475812B" w14:textId="77777777" w:rsidTr="002054FC">
        <w:tc>
          <w:tcPr>
            <w:tcW w:w="1418" w:type="dxa"/>
            <w:shd w:val="clear" w:color="auto" w:fill="CCFFCC"/>
            <w:vAlign w:val="center"/>
          </w:tcPr>
          <w:p w14:paraId="47B262D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1858DD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BA0625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2E9F55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4A466207" w14:textId="77777777" w:rsidTr="002054FC">
        <w:tc>
          <w:tcPr>
            <w:tcW w:w="1418" w:type="dxa"/>
            <w:shd w:val="clear" w:color="auto" w:fill="CCFFCC"/>
            <w:vAlign w:val="center"/>
          </w:tcPr>
          <w:p w14:paraId="7AE9069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8AEC2F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37B791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2E159F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4A3A50C6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92B910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7249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AF2878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6DA8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A398CB4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43ACE5CB" w14:textId="77777777" w:rsidTr="002054FC">
        <w:tc>
          <w:tcPr>
            <w:tcW w:w="1418" w:type="dxa"/>
            <w:shd w:val="clear" w:color="auto" w:fill="CCFFCC"/>
            <w:vAlign w:val="center"/>
          </w:tcPr>
          <w:p w14:paraId="4CD7A7E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85088C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149C27E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5B40BE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738A8B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  <w:tr w:rsidR="00D907BA" w:rsidRPr="00AC2007" w14:paraId="52CF186F" w14:textId="77777777" w:rsidTr="002054FC">
        <w:tc>
          <w:tcPr>
            <w:tcW w:w="1418" w:type="dxa"/>
            <w:shd w:val="clear" w:color="auto" w:fill="CCFFCC"/>
            <w:vAlign w:val="center"/>
          </w:tcPr>
          <w:p w14:paraId="5AF885D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B348FC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A7CC85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01EA5E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1038A6CC" w14:textId="77777777" w:rsidTr="002054FC">
        <w:tc>
          <w:tcPr>
            <w:tcW w:w="1418" w:type="dxa"/>
            <w:shd w:val="clear" w:color="auto" w:fill="CCFFCC"/>
            <w:vAlign w:val="center"/>
          </w:tcPr>
          <w:p w14:paraId="6DE936C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26E79C6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E67FE1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168BE76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39605EBF" w14:textId="77777777" w:rsidTr="002054FC">
        <w:tc>
          <w:tcPr>
            <w:tcW w:w="1418" w:type="dxa"/>
            <w:shd w:val="clear" w:color="auto" w:fill="CCFFCC"/>
            <w:vAlign w:val="center"/>
          </w:tcPr>
          <w:p w14:paraId="68638DD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E445D1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FB5521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A1A2DE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6B36D42E" w14:textId="77777777" w:rsidTr="002054FC">
        <w:tc>
          <w:tcPr>
            <w:tcW w:w="1418" w:type="dxa"/>
            <w:shd w:val="clear" w:color="auto" w:fill="CCFFCC"/>
            <w:vAlign w:val="center"/>
          </w:tcPr>
          <w:p w14:paraId="411F9F1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52685F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EF8FA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E66076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4C0FB68" w14:textId="77777777" w:rsidTr="002054FC">
        <w:tc>
          <w:tcPr>
            <w:tcW w:w="1418" w:type="dxa"/>
            <w:shd w:val="clear" w:color="auto" w:fill="CCFFCC"/>
            <w:vAlign w:val="center"/>
          </w:tcPr>
          <w:p w14:paraId="3176D9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78D84E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B2F808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863B91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15363B71" w14:textId="77777777" w:rsidTr="002054FC">
        <w:tc>
          <w:tcPr>
            <w:tcW w:w="1418" w:type="dxa"/>
            <w:shd w:val="clear" w:color="auto" w:fill="CCFFCC"/>
            <w:vAlign w:val="center"/>
          </w:tcPr>
          <w:p w14:paraId="1A797A0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14C4A8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6D4A01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60DA9C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5C66850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C9307D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16A6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E7B9EF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EA11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79C9C0E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4828B6EF" w14:textId="77777777" w:rsidTr="002054FC">
        <w:tc>
          <w:tcPr>
            <w:tcW w:w="1418" w:type="dxa"/>
            <w:shd w:val="clear" w:color="auto" w:fill="CCFFCC"/>
            <w:vAlign w:val="center"/>
          </w:tcPr>
          <w:p w14:paraId="5E1B9A8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403236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6771E66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7A1024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6E0C66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 OFF_ER_In front of DUT RBW 1MHz</w:t>
            </w:r>
          </w:p>
        </w:tc>
      </w:tr>
      <w:tr w:rsidR="00D907BA" w:rsidRPr="00AC2007" w14:paraId="6CB4EDAE" w14:textId="77777777" w:rsidTr="002054FC">
        <w:tc>
          <w:tcPr>
            <w:tcW w:w="1418" w:type="dxa"/>
            <w:shd w:val="clear" w:color="auto" w:fill="CCFFCC"/>
            <w:vAlign w:val="center"/>
          </w:tcPr>
          <w:p w14:paraId="5CFED44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7227F6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7DB96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F3E865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7E20D2F7" w14:textId="77777777" w:rsidTr="002054FC">
        <w:tc>
          <w:tcPr>
            <w:tcW w:w="1418" w:type="dxa"/>
            <w:shd w:val="clear" w:color="auto" w:fill="CCFFCC"/>
            <w:vAlign w:val="center"/>
          </w:tcPr>
          <w:p w14:paraId="740F14E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1A118D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C43AC6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B38D3C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0C566B46" w14:textId="77777777" w:rsidTr="002054FC">
        <w:tc>
          <w:tcPr>
            <w:tcW w:w="1418" w:type="dxa"/>
            <w:shd w:val="clear" w:color="auto" w:fill="CCFFCC"/>
            <w:vAlign w:val="center"/>
          </w:tcPr>
          <w:p w14:paraId="4C4A3E5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746B67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D3072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0C5B8F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05F80D4B" w14:textId="77777777" w:rsidTr="002054FC">
        <w:tc>
          <w:tcPr>
            <w:tcW w:w="1418" w:type="dxa"/>
            <w:shd w:val="clear" w:color="auto" w:fill="CCFFCC"/>
            <w:vAlign w:val="center"/>
          </w:tcPr>
          <w:p w14:paraId="6A5E1A1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71BF75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6ED932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33366B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493A909E" w14:textId="77777777" w:rsidTr="002054FC">
        <w:tc>
          <w:tcPr>
            <w:tcW w:w="1418" w:type="dxa"/>
            <w:shd w:val="clear" w:color="auto" w:fill="CCFFCC"/>
            <w:vAlign w:val="center"/>
          </w:tcPr>
          <w:p w14:paraId="18229A1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27D2AE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6E3F0F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1A099D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5EB458EC" w14:textId="77777777" w:rsidTr="002054FC">
        <w:tc>
          <w:tcPr>
            <w:tcW w:w="1418" w:type="dxa"/>
            <w:shd w:val="clear" w:color="auto" w:fill="CCFFCC"/>
            <w:vAlign w:val="center"/>
          </w:tcPr>
          <w:p w14:paraId="66CACA1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CB9077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16031E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267444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0E13DE44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7C447D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5422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4C872D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B832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bookmarkEnd w:id="0"/>
    </w:tbl>
    <w:p w14:paraId="2B42A1C8" w14:textId="77777777" w:rsidR="005B7CCF" w:rsidRPr="007F5C4F" w:rsidRDefault="005B7CCF" w:rsidP="007D0687">
      <w:pPr>
        <w:rPr>
          <w:lang w:val="en-GB"/>
        </w:rPr>
      </w:pPr>
    </w:p>
    <w:sectPr w:rsidR="005B7CCF" w:rsidRPr="007F5C4F" w:rsidSect="001D26C2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7" w:h="16840"/>
      <w:pgMar w:top="1418" w:right="850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C979E" w14:textId="77777777" w:rsidR="00986B54" w:rsidRDefault="00986B54">
      <w:r>
        <w:separator/>
      </w:r>
    </w:p>
  </w:endnote>
  <w:endnote w:type="continuationSeparator" w:id="0">
    <w:p w14:paraId="4BA61797" w14:textId="77777777" w:rsidR="00986B54" w:rsidRDefault="00986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214A" w14:textId="77777777" w:rsidR="0078280B" w:rsidRDefault="0078280B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046A0687" w14:textId="77777777" w:rsidR="0078280B" w:rsidRDefault="0078280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971AF" w14:textId="77777777" w:rsidR="0078280B" w:rsidRDefault="0078280B">
    <w:pPr>
      <w:pStyle w:val="Pieddepage"/>
      <w:framePr w:wrap="around" w:vAnchor="text" w:hAnchor="margin" w:xAlign="right" w:y="1"/>
      <w:rPr>
        <w:rStyle w:val="Numrodepage"/>
      </w:rPr>
    </w:pPr>
  </w:p>
  <w:tbl>
    <w:tblPr>
      <w:tblW w:w="10027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299"/>
      <w:gridCol w:w="1728"/>
    </w:tblGrid>
    <w:tr w:rsidR="0078280B" w14:paraId="50C5E9D3" w14:textId="77777777">
      <w:trPr>
        <w:cantSplit/>
        <w:trHeight w:val="120"/>
        <w:jc w:val="center"/>
      </w:trPr>
      <w:tc>
        <w:tcPr>
          <w:tcW w:w="8299" w:type="dxa"/>
          <w:tcBorders>
            <w:top w:val="single" w:sz="6" w:space="0" w:color="auto"/>
          </w:tcBorders>
        </w:tcPr>
        <w:p w14:paraId="69AAEF42" w14:textId="77777777" w:rsidR="0078280B" w:rsidRDefault="0078280B">
          <w:pPr>
            <w:tabs>
              <w:tab w:val="left" w:pos="4536"/>
              <w:tab w:val="right" w:pos="9356"/>
            </w:tabs>
            <w:rPr>
              <w:sz w:val="16"/>
              <w:lang w:val="en-GB"/>
            </w:rPr>
          </w:pPr>
          <w:r>
            <w:rPr>
              <w:sz w:val="16"/>
              <w:lang w:val="en-GB"/>
            </w:rPr>
            <w:t xml:space="preserve">Copyright © </w:t>
          </w:r>
          <w:r>
            <w:rPr>
              <w:sz w:val="16"/>
            </w:rPr>
            <w:t xml:space="preserve">2008 </w:t>
          </w:r>
          <w:r>
            <w:rPr>
              <w:sz w:val="16"/>
              <w:lang w:val="en-GB"/>
            </w:rPr>
            <w:t>VALEO  INTERIOR CONTROLS</w:t>
          </w:r>
          <w:r>
            <w:rPr>
              <w:sz w:val="16"/>
              <w:lang w:val="en-GB"/>
            </w:rPr>
            <w:tab/>
          </w:r>
        </w:p>
      </w:tc>
      <w:tc>
        <w:tcPr>
          <w:tcW w:w="1728" w:type="dxa"/>
          <w:tcBorders>
            <w:top w:val="single" w:sz="6" w:space="0" w:color="auto"/>
          </w:tcBorders>
        </w:tcPr>
        <w:p w14:paraId="5DA9A904" w14:textId="77777777" w:rsidR="0078280B" w:rsidRDefault="0078280B">
          <w:pPr>
            <w:jc w:val="right"/>
          </w:pPr>
          <w:r>
            <w:fldChar w:fldCharType="begin"/>
          </w:r>
          <w:r>
            <w:instrText xml:space="preserve">PAGE </w:instrText>
          </w:r>
          <w:r>
            <w:fldChar w:fldCharType="separate"/>
          </w:r>
          <w:r w:rsidR="005C22C5">
            <w:rPr>
              <w:noProof/>
            </w:rPr>
            <w:t>34</w:t>
          </w:r>
          <w:r>
            <w:fldChar w:fldCharType="end"/>
          </w:r>
          <w:r>
            <w:t>/</w:t>
          </w:r>
          <w:r>
            <w:rPr>
              <w:rStyle w:val="Numrodepage"/>
              <w:lang w:val="en-GB"/>
            </w:rPr>
            <w:fldChar w:fldCharType="begin"/>
          </w:r>
          <w:r>
            <w:rPr>
              <w:rStyle w:val="Numrodepage"/>
            </w:rPr>
            <w:instrText xml:space="preserve"> NUMPAGES </w:instrText>
          </w:r>
          <w:r>
            <w:rPr>
              <w:rStyle w:val="Numrodepage"/>
              <w:lang w:val="en-GB"/>
            </w:rPr>
            <w:fldChar w:fldCharType="separate"/>
          </w:r>
          <w:r w:rsidR="005C22C5">
            <w:rPr>
              <w:rStyle w:val="Numrodepage"/>
              <w:noProof/>
            </w:rPr>
            <w:t>34</w:t>
          </w:r>
          <w:r>
            <w:rPr>
              <w:rStyle w:val="Numrodepage"/>
              <w:lang w:val="en-GB"/>
            </w:rPr>
            <w:fldChar w:fldCharType="end"/>
          </w:r>
        </w:p>
      </w:tc>
    </w:tr>
  </w:tbl>
  <w:p w14:paraId="53A828A8" w14:textId="77777777" w:rsidR="0078280B" w:rsidRDefault="0078280B">
    <w:pPr>
      <w:pStyle w:val="Pieddepage"/>
      <w:ind w:left="284"/>
      <w:rPr>
        <w:sz w:val="12"/>
        <w:lang w:val="fr-FR"/>
      </w:rPr>
    </w:pPr>
    <w:r>
      <w:rPr>
        <w:sz w:val="12"/>
        <w:lang w:val="fr-FR"/>
      </w:rPr>
      <w:t xml:space="preserve">Ce document est la propriété exclusive de VALEO </w:t>
    </w:r>
    <w:r w:rsidRPr="00BE0046">
      <w:rPr>
        <w:sz w:val="12"/>
        <w:lang w:val="fr-FR"/>
      </w:rPr>
      <w:t>INTERIOR CONTROLS</w:t>
    </w:r>
    <w:r>
      <w:rPr>
        <w:sz w:val="12"/>
        <w:lang w:val="fr-FR"/>
      </w:rPr>
      <w:t xml:space="preserve">. Il ne peut être communiqué ou divulgué à des tiers sans son autorisation écrite préalable./ </w:t>
    </w:r>
  </w:p>
  <w:p w14:paraId="752C892C" w14:textId="77777777" w:rsidR="0078280B" w:rsidRDefault="0078280B">
    <w:pPr>
      <w:ind w:left="426"/>
      <w:rPr>
        <w:i/>
        <w:sz w:val="12"/>
        <w:lang w:val="en-GB"/>
      </w:rPr>
    </w:pPr>
    <w:r>
      <w:rPr>
        <w:i/>
        <w:sz w:val="12"/>
        <w:lang w:val="en-GB"/>
      </w:rPr>
      <w:t xml:space="preserve">This document is the sole and exclusive property of </w:t>
    </w:r>
    <w:r w:rsidRPr="00D569A6">
      <w:rPr>
        <w:i/>
        <w:sz w:val="12"/>
        <w:lang w:val="en-GB"/>
      </w:rPr>
      <w:t>VALEO INTERIOR CONTROLS</w:t>
    </w:r>
    <w:r>
      <w:rPr>
        <w:i/>
        <w:sz w:val="12"/>
        <w:lang w:val="en-GB"/>
      </w:rPr>
      <w:t>. Not to be distributed or divulged without prior written agreement.</w:t>
    </w:r>
  </w:p>
  <w:p w14:paraId="48975C83" w14:textId="77777777" w:rsidR="0078280B" w:rsidRDefault="0078280B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C80B6" w14:textId="77777777" w:rsidR="0078280B" w:rsidRDefault="0078280B" w:rsidP="00A82D93">
    <w:pPr>
      <w:pStyle w:val="Pieddepage"/>
      <w:jc w:val="right"/>
    </w:pP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5C22C5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5C22C5">
      <w:rPr>
        <w:rStyle w:val="Numrodepage"/>
        <w:noProof/>
      </w:rPr>
      <w:t>34</w:t>
    </w:r>
    <w:r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89F4E" w14:textId="77777777" w:rsidR="00986B54" w:rsidRDefault="00986B54">
      <w:r>
        <w:separator/>
      </w:r>
    </w:p>
  </w:footnote>
  <w:footnote w:type="continuationSeparator" w:id="0">
    <w:p w14:paraId="6A31BAAE" w14:textId="77777777" w:rsidR="00986B54" w:rsidRDefault="00986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477C1" w14:textId="77777777" w:rsidR="00D907BA" w:rsidRDefault="00D907B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1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2"/>
      <w:gridCol w:w="5812"/>
      <w:gridCol w:w="2551"/>
    </w:tblGrid>
    <w:tr w:rsidR="0078280B" w:rsidRPr="005C22C5" w14:paraId="3ACA3E01" w14:textId="77777777">
      <w:trPr>
        <w:cantSplit/>
        <w:trHeight w:val="885"/>
      </w:trPr>
      <w:tc>
        <w:tcPr>
          <w:tcW w:w="17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28E4329" w14:textId="77777777" w:rsidR="0078280B" w:rsidRDefault="0078280B" w:rsidP="00004FBE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Qualification-</w:t>
          </w:r>
        </w:p>
        <w:p w14:paraId="06B3603A" w14:textId="77777777" w:rsidR="0078280B" w:rsidRDefault="0078280B" w:rsidP="00004FBE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Conception</w:t>
          </w:r>
        </w:p>
      </w:tc>
      <w:tc>
        <w:tcPr>
          <w:tcW w:w="581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A7F5854" w14:textId="77777777" w:rsidR="0078280B" w:rsidRDefault="0078280B" w:rsidP="00004FBE">
          <w:pPr>
            <w:pStyle w:val="Titre5"/>
            <w:rPr>
              <w:i w:val="0"/>
            </w:rPr>
          </w:pPr>
        </w:p>
        <w:p w14:paraId="726C5E63" w14:textId="77777777" w:rsidR="0078280B" w:rsidRDefault="0078280B" w:rsidP="00004FBE">
          <w:pPr>
            <w:pStyle w:val="Titre5"/>
            <w:rPr>
              <w:i w:val="0"/>
            </w:rPr>
          </w:pPr>
          <w:r>
            <w:rPr>
              <w:i w:val="0"/>
            </w:rPr>
            <w:t>Rapport d'essai CEM</w:t>
          </w:r>
        </w:p>
        <w:p w14:paraId="426DEDEE" w14:textId="77777777" w:rsidR="0078280B" w:rsidRPr="008B6D46" w:rsidRDefault="0078280B" w:rsidP="008B6D46">
          <w:pPr>
            <w:jc w:val="center"/>
            <w:rPr>
              <w:b/>
              <w:sz w:val="24"/>
              <w:szCs w:val="24"/>
            </w:rPr>
          </w:pPr>
          <w:r w:rsidRPr="008B6D46">
            <w:rPr>
              <w:b/>
              <w:sz w:val="24"/>
              <w:szCs w:val="24"/>
            </w:rPr>
            <w:t>EMC test report</w:t>
          </w:r>
        </w:p>
        <w:p w14:paraId="0E4DA7F1" w14:textId="77777777" w:rsidR="0078280B" w:rsidRDefault="0078280B" w:rsidP="00004FBE"/>
      </w:tc>
      <w:tc>
        <w:tcPr>
          <w:tcW w:w="255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4309248" w14:textId="77777777" w:rsidR="0078280B" w:rsidRDefault="0078280B" w:rsidP="008B6D46">
          <w:pPr>
            <w:jc w:val="center"/>
            <w:rPr>
              <w:b/>
              <w:color w:val="FF0000"/>
              <w:lang w:val="en-GB"/>
            </w:rPr>
          </w:pPr>
          <w:r w:rsidRPr="00924CD5">
            <w:rPr>
              <w:b/>
              <w:lang w:val="en-GB"/>
            </w:rPr>
            <w:t xml:space="preserve">N°: </w:t>
          </w:r>
          <w:r>
            <w:rPr>
              <w:b/>
              <w:lang w:val="en-GB"/>
            </w:rPr>
            <w:t>08</w:t>
          </w:r>
          <w:r w:rsidRPr="00924CD5">
            <w:rPr>
              <w:b/>
              <w:lang w:val="en-GB"/>
            </w:rPr>
            <w:t>-453-</w:t>
          </w:r>
          <w:r w:rsidRPr="00367087">
            <w:rPr>
              <w:b/>
              <w:lang w:val="en-GB"/>
            </w:rPr>
            <w:t>XXX-A</w:t>
          </w:r>
        </w:p>
        <w:p w14:paraId="6668A3CE" w14:textId="77777777" w:rsidR="0078280B" w:rsidRPr="00924CD5" w:rsidRDefault="0078280B" w:rsidP="008B6D46">
          <w:pPr>
            <w:jc w:val="center"/>
            <w:rPr>
              <w:b/>
              <w:color w:val="FF0000"/>
              <w:lang w:val="en-GB"/>
            </w:rPr>
          </w:pPr>
        </w:p>
        <w:p w14:paraId="5760F2E5" w14:textId="77777777" w:rsidR="0078280B" w:rsidRPr="00401288" w:rsidRDefault="0078280B" w:rsidP="008B6D46">
          <w:pPr>
            <w:jc w:val="center"/>
            <w:rPr>
              <w:lang w:val="en-GB"/>
            </w:rPr>
          </w:pPr>
          <w:r w:rsidRPr="00401288">
            <w:rPr>
              <w:lang w:val="en-GB"/>
            </w:rPr>
            <w:t>Laboratoire CEM – CEE</w:t>
          </w:r>
        </w:p>
        <w:p w14:paraId="3D532BF5" w14:textId="77777777" w:rsidR="0078280B" w:rsidRPr="005C22C5" w:rsidRDefault="0078280B" w:rsidP="008B6D46">
          <w:pPr>
            <w:jc w:val="center"/>
            <w:rPr>
              <w:lang w:val="en-US"/>
            </w:rPr>
          </w:pPr>
          <w:r w:rsidRPr="00D82864">
            <w:rPr>
              <w:i/>
              <w:lang w:val="en-US"/>
            </w:rPr>
            <w:t xml:space="preserve">EMC laboratory </w:t>
          </w:r>
          <w:r>
            <w:rPr>
              <w:i/>
              <w:lang w:val="en-US"/>
            </w:rPr>
            <w:t>- CEE</w:t>
          </w:r>
        </w:p>
      </w:tc>
    </w:tr>
  </w:tbl>
  <w:p w14:paraId="7BB98AB2" w14:textId="77777777" w:rsidR="0078280B" w:rsidRPr="005C22C5" w:rsidRDefault="0078280B" w:rsidP="00004FBE">
    <w:pPr>
      <w:pStyle w:val="En-tte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52E4A" w14:textId="77777777" w:rsidR="00D907BA" w:rsidRDefault="00D907B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E1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15476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D94582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CA711A7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D8B3E5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6991799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178578A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84A10D5"/>
    <w:multiLevelType w:val="multilevel"/>
    <w:tmpl w:val="E64EC986"/>
    <w:lvl w:ilvl="0">
      <w:start w:val="1"/>
      <w:numFmt w:val="decimal"/>
      <w:lvlText w:val="%1."/>
      <w:lvlJc w:val="left"/>
      <w:pPr>
        <w:tabs>
          <w:tab w:val="num" w:pos="411"/>
        </w:tabs>
        <w:ind w:left="411" w:hanging="411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  <w:i w:val="0"/>
      </w:rPr>
    </w:lvl>
  </w:abstractNum>
  <w:abstractNum w:abstractNumId="8" w15:restartNumberingAfterBreak="0">
    <w:nsid w:val="18786CF8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1C843AA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6B6414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C3B06B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CEC1492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FB6064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07A67E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21047BB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3363148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599612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7B31AC9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9D1473E"/>
    <w:multiLevelType w:val="multilevel"/>
    <w:tmpl w:val="B67C3B72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  <w:u w:val="none"/>
      </w:rPr>
    </w:lvl>
    <w:lvl w:ilvl="1">
      <w:start w:val="1"/>
      <w:numFmt w:val="decimal"/>
      <w:lvlText w:val="%1.%2."/>
      <w:lvlJc w:val="left"/>
      <w:pPr>
        <w:tabs>
          <w:tab w:val="num" w:pos="1158"/>
        </w:tabs>
        <w:ind w:left="1158" w:hanging="450"/>
      </w:pPr>
      <w:rPr>
        <w:rFonts w:hint="default"/>
        <w:b/>
        <w:u w:val="none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  <w:b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  <w:b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  <w:b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  <w:b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5328"/>
        </w:tabs>
        <w:ind w:left="5328" w:hanging="1080"/>
      </w:pPr>
      <w:rPr>
        <w:rFonts w:hint="default"/>
        <w:b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  <w:b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7104"/>
        </w:tabs>
        <w:ind w:left="7104" w:hanging="1440"/>
      </w:pPr>
      <w:rPr>
        <w:rFonts w:hint="default"/>
        <w:b/>
        <w:u w:val="none"/>
      </w:rPr>
    </w:lvl>
  </w:abstractNum>
  <w:abstractNum w:abstractNumId="20" w15:restartNumberingAfterBreak="0">
    <w:nsid w:val="3F5137C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F146BF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41B75899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45BD1B7B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516A204C"/>
    <w:multiLevelType w:val="multilevel"/>
    <w:tmpl w:val="5A6AEC6A"/>
    <w:lvl w:ilvl="0">
      <w:start w:val="1"/>
      <w:numFmt w:val="decimal"/>
      <w:lvlText w:val="%1."/>
      <w:lvlJc w:val="left"/>
      <w:pPr>
        <w:tabs>
          <w:tab w:val="num" w:pos="411"/>
        </w:tabs>
        <w:ind w:left="411" w:hanging="411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  <w:i w:val="0"/>
      </w:rPr>
    </w:lvl>
  </w:abstractNum>
  <w:abstractNum w:abstractNumId="25" w15:restartNumberingAfterBreak="0">
    <w:nsid w:val="523A4131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592E7088"/>
    <w:multiLevelType w:val="singleLevel"/>
    <w:tmpl w:val="BBD8EFD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995767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AE97155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5E9A140F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0" w15:restartNumberingAfterBreak="0">
    <w:nsid w:val="667615A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A06465B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AF634A5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6D326A07"/>
    <w:multiLevelType w:val="singleLevel"/>
    <w:tmpl w:val="BE12535C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4" w15:restartNumberingAfterBreak="0">
    <w:nsid w:val="6E772852"/>
    <w:multiLevelType w:val="multilevel"/>
    <w:tmpl w:val="040C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75D5396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8A0672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ADA599C"/>
    <w:multiLevelType w:val="hybridMultilevel"/>
    <w:tmpl w:val="0B2CE29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41544420">
    <w:abstractNumId w:val="33"/>
  </w:num>
  <w:num w:numId="2" w16cid:durableId="762259672">
    <w:abstractNumId w:val="26"/>
  </w:num>
  <w:num w:numId="3" w16cid:durableId="1520778427">
    <w:abstractNumId w:val="32"/>
  </w:num>
  <w:num w:numId="4" w16cid:durableId="1995572396">
    <w:abstractNumId w:val="19"/>
  </w:num>
  <w:num w:numId="5" w16cid:durableId="310332974">
    <w:abstractNumId w:val="2"/>
  </w:num>
  <w:num w:numId="6" w16cid:durableId="63992863">
    <w:abstractNumId w:val="22"/>
  </w:num>
  <w:num w:numId="7" w16cid:durableId="1253320331">
    <w:abstractNumId w:val="12"/>
  </w:num>
  <w:num w:numId="8" w16cid:durableId="1998876474">
    <w:abstractNumId w:val="25"/>
  </w:num>
  <w:num w:numId="9" w16cid:durableId="7563911">
    <w:abstractNumId w:val="21"/>
  </w:num>
  <w:num w:numId="10" w16cid:durableId="1915778372">
    <w:abstractNumId w:val="24"/>
  </w:num>
  <w:num w:numId="11" w16cid:durableId="180824371">
    <w:abstractNumId w:val="15"/>
  </w:num>
  <w:num w:numId="12" w16cid:durableId="1802768083">
    <w:abstractNumId w:val="7"/>
  </w:num>
  <w:num w:numId="13" w16cid:durableId="252202012">
    <w:abstractNumId w:val="28"/>
  </w:num>
  <w:num w:numId="14" w16cid:durableId="1210189246">
    <w:abstractNumId w:val="5"/>
  </w:num>
  <w:num w:numId="15" w16cid:durableId="38170365">
    <w:abstractNumId w:val="3"/>
  </w:num>
  <w:num w:numId="16" w16cid:durableId="570506514">
    <w:abstractNumId w:val="2"/>
  </w:num>
  <w:num w:numId="17" w16cid:durableId="2115399145">
    <w:abstractNumId w:val="8"/>
  </w:num>
  <w:num w:numId="18" w16cid:durableId="213082485">
    <w:abstractNumId w:val="23"/>
  </w:num>
  <w:num w:numId="19" w16cid:durableId="1872957590">
    <w:abstractNumId w:val="34"/>
  </w:num>
  <w:num w:numId="20" w16cid:durableId="1502357498">
    <w:abstractNumId w:val="31"/>
  </w:num>
  <w:num w:numId="21" w16cid:durableId="953636099">
    <w:abstractNumId w:val="30"/>
  </w:num>
  <w:num w:numId="22" w16cid:durableId="1134253472">
    <w:abstractNumId w:val="13"/>
  </w:num>
  <w:num w:numId="23" w16cid:durableId="1589535645">
    <w:abstractNumId w:val="9"/>
  </w:num>
  <w:num w:numId="24" w16cid:durableId="708607561">
    <w:abstractNumId w:val="18"/>
  </w:num>
  <w:num w:numId="25" w16cid:durableId="1299803158">
    <w:abstractNumId w:val="20"/>
  </w:num>
  <w:num w:numId="26" w16cid:durableId="1837719777">
    <w:abstractNumId w:val="14"/>
  </w:num>
  <w:num w:numId="27" w16cid:durableId="239288738">
    <w:abstractNumId w:val="17"/>
  </w:num>
  <w:num w:numId="28" w16cid:durableId="631713039">
    <w:abstractNumId w:val="27"/>
  </w:num>
  <w:num w:numId="29" w16cid:durableId="930897259">
    <w:abstractNumId w:val="36"/>
  </w:num>
  <w:num w:numId="30" w16cid:durableId="336426475">
    <w:abstractNumId w:val="0"/>
  </w:num>
  <w:num w:numId="31" w16cid:durableId="369963839">
    <w:abstractNumId w:val="11"/>
  </w:num>
  <w:num w:numId="32" w16cid:durableId="695236145">
    <w:abstractNumId w:val="16"/>
  </w:num>
  <w:num w:numId="33" w16cid:durableId="2014448856">
    <w:abstractNumId w:val="35"/>
  </w:num>
  <w:num w:numId="34" w16cid:durableId="1183129693">
    <w:abstractNumId w:val="4"/>
  </w:num>
  <w:num w:numId="35" w16cid:durableId="1549339564">
    <w:abstractNumId w:val="6"/>
  </w:num>
  <w:num w:numId="36" w16cid:durableId="934215771">
    <w:abstractNumId w:val="10"/>
  </w:num>
  <w:num w:numId="37" w16cid:durableId="42759586">
    <w:abstractNumId w:val="1"/>
  </w:num>
  <w:num w:numId="38" w16cid:durableId="23062580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1"/>
  <w:activeWritingStyle w:appName="MSWord" w:lang="fr-FR" w:vendorID="9" w:dllVersion="512" w:checkStyle="1"/>
  <w:activeWritingStyle w:appName="MSWord" w:lang="de-DE" w:vendorID="9" w:dllVersion="512" w:checkStyle="1"/>
  <w:activeWritingStyle w:appName="MSWord" w:lang="nl-NL" w:vendorID="9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BA"/>
    <w:rsid w:val="00004FBE"/>
    <w:rsid w:val="00010FBE"/>
    <w:rsid w:val="00014897"/>
    <w:rsid w:val="000169F2"/>
    <w:rsid w:val="00023AB6"/>
    <w:rsid w:val="00024612"/>
    <w:rsid w:val="0003540D"/>
    <w:rsid w:val="00040DB6"/>
    <w:rsid w:val="0004324E"/>
    <w:rsid w:val="00044515"/>
    <w:rsid w:val="00044FCC"/>
    <w:rsid w:val="00046327"/>
    <w:rsid w:val="00047180"/>
    <w:rsid w:val="00057FCF"/>
    <w:rsid w:val="00060184"/>
    <w:rsid w:val="0006566C"/>
    <w:rsid w:val="00073757"/>
    <w:rsid w:val="00075351"/>
    <w:rsid w:val="00075379"/>
    <w:rsid w:val="000850C0"/>
    <w:rsid w:val="00087444"/>
    <w:rsid w:val="00090312"/>
    <w:rsid w:val="00091125"/>
    <w:rsid w:val="0009210F"/>
    <w:rsid w:val="0009427F"/>
    <w:rsid w:val="000A7DD8"/>
    <w:rsid w:val="000C21A1"/>
    <w:rsid w:val="000D041E"/>
    <w:rsid w:val="000D2BF0"/>
    <w:rsid w:val="000D638D"/>
    <w:rsid w:val="000D7ECA"/>
    <w:rsid w:val="000E0FE3"/>
    <w:rsid w:val="000E3473"/>
    <w:rsid w:val="000E4E38"/>
    <w:rsid w:val="000E5228"/>
    <w:rsid w:val="000F6924"/>
    <w:rsid w:val="001029FC"/>
    <w:rsid w:val="00105723"/>
    <w:rsid w:val="00110ACA"/>
    <w:rsid w:val="00112DBF"/>
    <w:rsid w:val="001210E5"/>
    <w:rsid w:val="00133479"/>
    <w:rsid w:val="00134EDB"/>
    <w:rsid w:val="00141505"/>
    <w:rsid w:val="00152148"/>
    <w:rsid w:val="00152669"/>
    <w:rsid w:val="0015536C"/>
    <w:rsid w:val="001555F9"/>
    <w:rsid w:val="001569B6"/>
    <w:rsid w:val="0016077C"/>
    <w:rsid w:val="001609A0"/>
    <w:rsid w:val="00161C0E"/>
    <w:rsid w:val="001630DC"/>
    <w:rsid w:val="00164980"/>
    <w:rsid w:val="001758E6"/>
    <w:rsid w:val="00180ACC"/>
    <w:rsid w:val="001821D2"/>
    <w:rsid w:val="00184879"/>
    <w:rsid w:val="001856E4"/>
    <w:rsid w:val="00193315"/>
    <w:rsid w:val="001A5926"/>
    <w:rsid w:val="001B6ECF"/>
    <w:rsid w:val="001C2994"/>
    <w:rsid w:val="001C41C2"/>
    <w:rsid w:val="001C74B1"/>
    <w:rsid w:val="001D1FC1"/>
    <w:rsid w:val="001D26C2"/>
    <w:rsid w:val="001D6918"/>
    <w:rsid w:val="001E0A63"/>
    <w:rsid w:val="001E3254"/>
    <w:rsid w:val="001E7F94"/>
    <w:rsid w:val="00200037"/>
    <w:rsid w:val="00201CE1"/>
    <w:rsid w:val="00203C71"/>
    <w:rsid w:val="00204E25"/>
    <w:rsid w:val="0021170F"/>
    <w:rsid w:val="002135FD"/>
    <w:rsid w:val="00215653"/>
    <w:rsid w:val="00230126"/>
    <w:rsid w:val="00230407"/>
    <w:rsid w:val="002332B9"/>
    <w:rsid w:val="002367BA"/>
    <w:rsid w:val="00240B21"/>
    <w:rsid w:val="0024125A"/>
    <w:rsid w:val="00243084"/>
    <w:rsid w:val="00273543"/>
    <w:rsid w:val="00273897"/>
    <w:rsid w:val="00277D16"/>
    <w:rsid w:val="00281741"/>
    <w:rsid w:val="002821BA"/>
    <w:rsid w:val="002870E9"/>
    <w:rsid w:val="00291FB0"/>
    <w:rsid w:val="00296BB2"/>
    <w:rsid w:val="002A3C69"/>
    <w:rsid w:val="002A77A3"/>
    <w:rsid w:val="002A7AC2"/>
    <w:rsid w:val="002B1AF6"/>
    <w:rsid w:val="002C20C3"/>
    <w:rsid w:val="002C5D46"/>
    <w:rsid w:val="002C66C3"/>
    <w:rsid w:val="002D21F6"/>
    <w:rsid w:val="002D3DEF"/>
    <w:rsid w:val="002D3E11"/>
    <w:rsid w:val="002E1B59"/>
    <w:rsid w:val="002E287A"/>
    <w:rsid w:val="002F0C6A"/>
    <w:rsid w:val="002F0F69"/>
    <w:rsid w:val="002F5234"/>
    <w:rsid w:val="002F6F2A"/>
    <w:rsid w:val="0030121C"/>
    <w:rsid w:val="003024E5"/>
    <w:rsid w:val="00326510"/>
    <w:rsid w:val="00335935"/>
    <w:rsid w:val="00341038"/>
    <w:rsid w:val="00355330"/>
    <w:rsid w:val="0035702F"/>
    <w:rsid w:val="00361A18"/>
    <w:rsid w:val="00366736"/>
    <w:rsid w:val="00371855"/>
    <w:rsid w:val="00375B59"/>
    <w:rsid w:val="00384E9B"/>
    <w:rsid w:val="00385C36"/>
    <w:rsid w:val="003870C8"/>
    <w:rsid w:val="00393B05"/>
    <w:rsid w:val="00394E70"/>
    <w:rsid w:val="0039519C"/>
    <w:rsid w:val="0039750C"/>
    <w:rsid w:val="003B2C4B"/>
    <w:rsid w:val="003C3DD2"/>
    <w:rsid w:val="003C7AD0"/>
    <w:rsid w:val="003D468A"/>
    <w:rsid w:val="003D4841"/>
    <w:rsid w:val="003D5A9C"/>
    <w:rsid w:val="003F0062"/>
    <w:rsid w:val="003F36A0"/>
    <w:rsid w:val="003F5D41"/>
    <w:rsid w:val="0040077F"/>
    <w:rsid w:val="00401850"/>
    <w:rsid w:val="00405A7E"/>
    <w:rsid w:val="00410E5F"/>
    <w:rsid w:val="004121B2"/>
    <w:rsid w:val="00416D38"/>
    <w:rsid w:val="00417269"/>
    <w:rsid w:val="00427920"/>
    <w:rsid w:val="0043115C"/>
    <w:rsid w:val="00440819"/>
    <w:rsid w:val="00440B98"/>
    <w:rsid w:val="0044520D"/>
    <w:rsid w:val="00453B60"/>
    <w:rsid w:val="004556C3"/>
    <w:rsid w:val="004657BB"/>
    <w:rsid w:val="00472F39"/>
    <w:rsid w:val="00475670"/>
    <w:rsid w:val="0047684D"/>
    <w:rsid w:val="00481492"/>
    <w:rsid w:val="00483071"/>
    <w:rsid w:val="004835A3"/>
    <w:rsid w:val="00486E79"/>
    <w:rsid w:val="00486FB1"/>
    <w:rsid w:val="0048740C"/>
    <w:rsid w:val="00490011"/>
    <w:rsid w:val="00492652"/>
    <w:rsid w:val="00494CD8"/>
    <w:rsid w:val="00495117"/>
    <w:rsid w:val="004964B1"/>
    <w:rsid w:val="0049714F"/>
    <w:rsid w:val="004A224B"/>
    <w:rsid w:val="004A4BC0"/>
    <w:rsid w:val="004A7235"/>
    <w:rsid w:val="004C0517"/>
    <w:rsid w:val="004C0C8F"/>
    <w:rsid w:val="004C22C2"/>
    <w:rsid w:val="004D1C86"/>
    <w:rsid w:val="004D5F11"/>
    <w:rsid w:val="004E516D"/>
    <w:rsid w:val="00510538"/>
    <w:rsid w:val="00513981"/>
    <w:rsid w:val="00521BB3"/>
    <w:rsid w:val="005317D8"/>
    <w:rsid w:val="00534224"/>
    <w:rsid w:val="0053634C"/>
    <w:rsid w:val="00537421"/>
    <w:rsid w:val="005512E9"/>
    <w:rsid w:val="00556E2F"/>
    <w:rsid w:val="005571E9"/>
    <w:rsid w:val="00565756"/>
    <w:rsid w:val="00567060"/>
    <w:rsid w:val="005701BD"/>
    <w:rsid w:val="00572477"/>
    <w:rsid w:val="00581A52"/>
    <w:rsid w:val="0058214E"/>
    <w:rsid w:val="005828F7"/>
    <w:rsid w:val="00584B2C"/>
    <w:rsid w:val="00587CD9"/>
    <w:rsid w:val="005911E8"/>
    <w:rsid w:val="0059283D"/>
    <w:rsid w:val="005A3E91"/>
    <w:rsid w:val="005A4F19"/>
    <w:rsid w:val="005B2C47"/>
    <w:rsid w:val="005B46B2"/>
    <w:rsid w:val="005B7A3D"/>
    <w:rsid w:val="005B7CCF"/>
    <w:rsid w:val="005C22C5"/>
    <w:rsid w:val="005C7D4E"/>
    <w:rsid w:val="005D16D1"/>
    <w:rsid w:val="005D1757"/>
    <w:rsid w:val="005D4D17"/>
    <w:rsid w:val="005D7166"/>
    <w:rsid w:val="005D792F"/>
    <w:rsid w:val="005D7CB5"/>
    <w:rsid w:val="005E3D9D"/>
    <w:rsid w:val="005E5646"/>
    <w:rsid w:val="005F5369"/>
    <w:rsid w:val="00604B9F"/>
    <w:rsid w:val="00604DDD"/>
    <w:rsid w:val="006053C1"/>
    <w:rsid w:val="00615EC4"/>
    <w:rsid w:val="0061733C"/>
    <w:rsid w:val="00623DB0"/>
    <w:rsid w:val="00624BC1"/>
    <w:rsid w:val="0062724A"/>
    <w:rsid w:val="0063080B"/>
    <w:rsid w:val="00634865"/>
    <w:rsid w:val="00636EAD"/>
    <w:rsid w:val="006418EA"/>
    <w:rsid w:val="00645876"/>
    <w:rsid w:val="00650426"/>
    <w:rsid w:val="0065452F"/>
    <w:rsid w:val="00656DB0"/>
    <w:rsid w:val="00666340"/>
    <w:rsid w:val="0066738D"/>
    <w:rsid w:val="006711B5"/>
    <w:rsid w:val="00676229"/>
    <w:rsid w:val="00677E9C"/>
    <w:rsid w:val="00686EA7"/>
    <w:rsid w:val="006875E6"/>
    <w:rsid w:val="00690639"/>
    <w:rsid w:val="00693C7D"/>
    <w:rsid w:val="0069466F"/>
    <w:rsid w:val="006A61B8"/>
    <w:rsid w:val="006A7281"/>
    <w:rsid w:val="006A7645"/>
    <w:rsid w:val="006B34DD"/>
    <w:rsid w:val="006C062D"/>
    <w:rsid w:val="006C4D9A"/>
    <w:rsid w:val="006D2A76"/>
    <w:rsid w:val="006E09E1"/>
    <w:rsid w:val="006F56A2"/>
    <w:rsid w:val="006F57DB"/>
    <w:rsid w:val="006F70D0"/>
    <w:rsid w:val="006F7A76"/>
    <w:rsid w:val="007008F6"/>
    <w:rsid w:val="00707BFA"/>
    <w:rsid w:val="00711F61"/>
    <w:rsid w:val="007154C6"/>
    <w:rsid w:val="0071625E"/>
    <w:rsid w:val="00717182"/>
    <w:rsid w:val="00721268"/>
    <w:rsid w:val="00721CEA"/>
    <w:rsid w:val="00721D62"/>
    <w:rsid w:val="0073177D"/>
    <w:rsid w:val="00754DEC"/>
    <w:rsid w:val="0076035D"/>
    <w:rsid w:val="00763704"/>
    <w:rsid w:val="007647E6"/>
    <w:rsid w:val="00767866"/>
    <w:rsid w:val="00771628"/>
    <w:rsid w:val="00772713"/>
    <w:rsid w:val="00773E5B"/>
    <w:rsid w:val="00774196"/>
    <w:rsid w:val="007825FA"/>
    <w:rsid w:val="0078280B"/>
    <w:rsid w:val="00786A18"/>
    <w:rsid w:val="00787943"/>
    <w:rsid w:val="00796EF7"/>
    <w:rsid w:val="007A176D"/>
    <w:rsid w:val="007A188B"/>
    <w:rsid w:val="007A344A"/>
    <w:rsid w:val="007B353C"/>
    <w:rsid w:val="007B7D89"/>
    <w:rsid w:val="007C25F6"/>
    <w:rsid w:val="007C64D5"/>
    <w:rsid w:val="007C76DA"/>
    <w:rsid w:val="007D0687"/>
    <w:rsid w:val="007D1693"/>
    <w:rsid w:val="007D278B"/>
    <w:rsid w:val="007E1363"/>
    <w:rsid w:val="007E3889"/>
    <w:rsid w:val="007E67A3"/>
    <w:rsid w:val="007F2BE3"/>
    <w:rsid w:val="007F491D"/>
    <w:rsid w:val="007F59DA"/>
    <w:rsid w:val="007F5C4F"/>
    <w:rsid w:val="0080480D"/>
    <w:rsid w:val="008067B6"/>
    <w:rsid w:val="008143CE"/>
    <w:rsid w:val="00820363"/>
    <w:rsid w:val="008353E5"/>
    <w:rsid w:val="00835DB6"/>
    <w:rsid w:val="0083793B"/>
    <w:rsid w:val="0084161A"/>
    <w:rsid w:val="008501E3"/>
    <w:rsid w:val="008513B5"/>
    <w:rsid w:val="00854451"/>
    <w:rsid w:val="00860CB5"/>
    <w:rsid w:val="00862C89"/>
    <w:rsid w:val="00865940"/>
    <w:rsid w:val="00865AA5"/>
    <w:rsid w:val="0087274D"/>
    <w:rsid w:val="00884520"/>
    <w:rsid w:val="00884F94"/>
    <w:rsid w:val="00886776"/>
    <w:rsid w:val="00890411"/>
    <w:rsid w:val="0089305C"/>
    <w:rsid w:val="008A08B1"/>
    <w:rsid w:val="008A3D17"/>
    <w:rsid w:val="008B0411"/>
    <w:rsid w:val="008B074F"/>
    <w:rsid w:val="008B1D1A"/>
    <w:rsid w:val="008B6D46"/>
    <w:rsid w:val="008C26A2"/>
    <w:rsid w:val="008C38D2"/>
    <w:rsid w:val="008C5E10"/>
    <w:rsid w:val="008D12C5"/>
    <w:rsid w:val="008E03DC"/>
    <w:rsid w:val="008E1CF6"/>
    <w:rsid w:val="008F7438"/>
    <w:rsid w:val="00901203"/>
    <w:rsid w:val="009112AC"/>
    <w:rsid w:val="009132A3"/>
    <w:rsid w:val="009431E2"/>
    <w:rsid w:val="009465E2"/>
    <w:rsid w:val="00957BF4"/>
    <w:rsid w:val="009628A3"/>
    <w:rsid w:val="00962F5C"/>
    <w:rsid w:val="00974900"/>
    <w:rsid w:val="009864E2"/>
    <w:rsid w:val="00986B54"/>
    <w:rsid w:val="00996AAA"/>
    <w:rsid w:val="009A1E46"/>
    <w:rsid w:val="009A2F2D"/>
    <w:rsid w:val="009A6882"/>
    <w:rsid w:val="009B6D7D"/>
    <w:rsid w:val="009B6DFC"/>
    <w:rsid w:val="009C65C7"/>
    <w:rsid w:val="009D1A2E"/>
    <w:rsid w:val="009E26E2"/>
    <w:rsid w:val="009E36F0"/>
    <w:rsid w:val="009E40CE"/>
    <w:rsid w:val="009F5193"/>
    <w:rsid w:val="009F6C7E"/>
    <w:rsid w:val="009F730A"/>
    <w:rsid w:val="00A0645C"/>
    <w:rsid w:val="00A110B5"/>
    <w:rsid w:val="00A12C43"/>
    <w:rsid w:val="00A22238"/>
    <w:rsid w:val="00A27C32"/>
    <w:rsid w:val="00A45DC3"/>
    <w:rsid w:val="00A54828"/>
    <w:rsid w:val="00A63266"/>
    <w:rsid w:val="00A64E8E"/>
    <w:rsid w:val="00A6577F"/>
    <w:rsid w:val="00A6784B"/>
    <w:rsid w:val="00A746E6"/>
    <w:rsid w:val="00A82D93"/>
    <w:rsid w:val="00A9004E"/>
    <w:rsid w:val="00A9095E"/>
    <w:rsid w:val="00A962D0"/>
    <w:rsid w:val="00A9638B"/>
    <w:rsid w:val="00A96D74"/>
    <w:rsid w:val="00A97850"/>
    <w:rsid w:val="00AA04F4"/>
    <w:rsid w:val="00AA284E"/>
    <w:rsid w:val="00AA7E0D"/>
    <w:rsid w:val="00AC2007"/>
    <w:rsid w:val="00AC30A6"/>
    <w:rsid w:val="00AC5382"/>
    <w:rsid w:val="00AD18D2"/>
    <w:rsid w:val="00AD42A5"/>
    <w:rsid w:val="00AE7241"/>
    <w:rsid w:val="00AF02E8"/>
    <w:rsid w:val="00B07401"/>
    <w:rsid w:val="00B11C33"/>
    <w:rsid w:val="00B210D8"/>
    <w:rsid w:val="00B2209C"/>
    <w:rsid w:val="00B23C43"/>
    <w:rsid w:val="00B31005"/>
    <w:rsid w:val="00B47548"/>
    <w:rsid w:val="00B60B0C"/>
    <w:rsid w:val="00B60CB6"/>
    <w:rsid w:val="00B612A7"/>
    <w:rsid w:val="00B665B4"/>
    <w:rsid w:val="00B70632"/>
    <w:rsid w:val="00B7670F"/>
    <w:rsid w:val="00B813B3"/>
    <w:rsid w:val="00B84E4F"/>
    <w:rsid w:val="00B92825"/>
    <w:rsid w:val="00B92BDF"/>
    <w:rsid w:val="00B942C8"/>
    <w:rsid w:val="00BA2F69"/>
    <w:rsid w:val="00BA43F4"/>
    <w:rsid w:val="00BB4640"/>
    <w:rsid w:val="00BC2E80"/>
    <w:rsid w:val="00BC7135"/>
    <w:rsid w:val="00BD0834"/>
    <w:rsid w:val="00BD33D7"/>
    <w:rsid w:val="00BE0046"/>
    <w:rsid w:val="00BE04FF"/>
    <w:rsid w:val="00BE1880"/>
    <w:rsid w:val="00BE2EF4"/>
    <w:rsid w:val="00BF4435"/>
    <w:rsid w:val="00BF6FD3"/>
    <w:rsid w:val="00C0141D"/>
    <w:rsid w:val="00C117DA"/>
    <w:rsid w:val="00C1648D"/>
    <w:rsid w:val="00C165AB"/>
    <w:rsid w:val="00C22F08"/>
    <w:rsid w:val="00C30A3C"/>
    <w:rsid w:val="00C32486"/>
    <w:rsid w:val="00C37E1F"/>
    <w:rsid w:val="00C432B2"/>
    <w:rsid w:val="00C53C7D"/>
    <w:rsid w:val="00C61103"/>
    <w:rsid w:val="00C621AC"/>
    <w:rsid w:val="00C6428B"/>
    <w:rsid w:val="00C73C49"/>
    <w:rsid w:val="00C7449D"/>
    <w:rsid w:val="00C76BD4"/>
    <w:rsid w:val="00C85DDE"/>
    <w:rsid w:val="00C864A9"/>
    <w:rsid w:val="00C86FD8"/>
    <w:rsid w:val="00CA2A38"/>
    <w:rsid w:val="00CA4D58"/>
    <w:rsid w:val="00CA58A0"/>
    <w:rsid w:val="00CB0752"/>
    <w:rsid w:val="00CB18DE"/>
    <w:rsid w:val="00CB33B1"/>
    <w:rsid w:val="00CB7959"/>
    <w:rsid w:val="00CC2C21"/>
    <w:rsid w:val="00CC7962"/>
    <w:rsid w:val="00CD2653"/>
    <w:rsid w:val="00CD6A71"/>
    <w:rsid w:val="00CE0A72"/>
    <w:rsid w:val="00CE14A6"/>
    <w:rsid w:val="00CE79D3"/>
    <w:rsid w:val="00CF27E0"/>
    <w:rsid w:val="00CF78FC"/>
    <w:rsid w:val="00D02F11"/>
    <w:rsid w:val="00D06283"/>
    <w:rsid w:val="00D151C3"/>
    <w:rsid w:val="00D161F3"/>
    <w:rsid w:val="00D17486"/>
    <w:rsid w:val="00D208E2"/>
    <w:rsid w:val="00D20C3B"/>
    <w:rsid w:val="00D30FC2"/>
    <w:rsid w:val="00D3133D"/>
    <w:rsid w:val="00D37170"/>
    <w:rsid w:val="00D40712"/>
    <w:rsid w:val="00D40D06"/>
    <w:rsid w:val="00D43D32"/>
    <w:rsid w:val="00D4497E"/>
    <w:rsid w:val="00D44C88"/>
    <w:rsid w:val="00D52C3D"/>
    <w:rsid w:val="00D54E62"/>
    <w:rsid w:val="00D55460"/>
    <w:rsid w:val="00D567FF"/>
    <w:rsid w:val="00D569A6"/>
    <w:rsid w:val="00D907BA"/>
    <w:rsid w:val="00D96D18"/>
    <w:rsid w:val="00DC69E8"/>
    <w:rsid w:val="00DC78A2"/>
    <w:rsid w:val="00DD07F0"/>
    <w:rsid w:val="00DE0B4D"/>
    <w:rsid w:val="00DE119B"/>
    <w:rsid w:val="00DE11B4"/>
    <w:rsid w:val="00DF0020"/>
    <w:rsid w:val="00DF35EC"/>
    <w:rsid w:val="00DF651E"/>
    <w:rsid w:val="00DF7288"/>
    <w:rsid w:val="00DF76F2"/>
    <w:rsid w:val="00DF7ED3"/>
    <w:rsid w:val="00E01322"/>
    <w:rsid w:val="00E04013"/>
    <w:rsid w:val="00E108B3"/>
    <w:rsid w:val="00E12676"/>
    <w:rsid w:val="00E12D6A"/>
    <w:rsid w:val="00E15248"/>
    <w:rsid w:val="00E1678B"/>
    <w:rsid w:val="00E223CA"/>
    <w:rsid w:val="00E337B4"/>
    <w:rsid w:val="00E35F5F"/>
    <w:rsid w:val="00E42748"/>
    <w:rsid w:val="00E45943"/>
    <w:rsid w:val="00E54921"/>
    <w:rsid w:val="00E61F48"/>
    <w:rsid w:val="00E66E96"/>
    <w:rsid w:val="00E71652"/>
    <w:rsid w:val="00E746F1"/>
    <w:rsid w:val="00E75F3B"/>
    <w:rsid w:val="00E81A26"/>
    <w:rsid w:val="00E826C8"/>
    <w:rsid w:val="00E83C5C"/>
    <w:rsid w:val="00E84999"/>
    <w:rsid w:val="00E914D4"/>
    <w:rsid w:val="00E96560"/>
    <w:rsid w:val="00EB11A1"/>
    <w:rsid w:val="00EB23C1"/>
    <w:rsid w:val="00ED1D27"/>
    <w:rsid w:val="00ED32EF"/>
    <w:rsid w:val="00ED3420"/>
    <w:rsid w:val="00ED47D8"/>
    <w:rsid w:val="00ED4D62"/>
    <w:rsid w:val="00EE3F62"/>
    <w:rsid w:val="00EF0AEB"/>
    <w:rsid w:val="00EF12BF"/>
    <w:rsid w:val="00F01072"/>
    <w:rsid w:val="00F03315"/>
    <w:rsid w:val="00F07457"/>
    <w:rsid w:val="00F16F06"/>
    <w:rsid w:val="00F2104E"/>
    <w:rsid w:val="00F256FF"/>
    <w:rsid w:val="00F370AB"/>
    <w:rsid w:val="00F37C20"/>
    <w:rsid w:val="00F41D84"/>
    <w:rsid w:val="00F424EE"/>
    <w:rsid w:val="00F45292"/>
    <w:rsid w:val="00F52C70"/>
    <w:rsid w:val="00F53B2A"/>
    <w:rsid w:val="00F61400"/>
    <w:rsid w:val="00F6446D"/>
    <w:rsid w:val="00F66558"/>
    <w:rsid w:val="00F7381F"/>
    <w:rsid w:val="00F75747"/>
    <w:rsid w:val="00F83CF7"/>
    <w:rsid w:val="00F94ADB"/>
    <w:rsid w:val="00FA0287"/>
    <w:rsid w:val="00FA0AB0"/>
    <w:rsid w:val="00FA1233"/>
    <w:rsid w:val="00FA5AE7"/>
    <w:rsid w:val="00FB452F"/>
    <w:rsid w:val="00FB474A"/>
    <w:rsid w:val="00FB4E8D"/>
    <w:rsid w:val="00FB76D3"/>
    <w:rsid w:val="00FC47EA"/>
    <w:rsid w:val="00FC62B6"/>
    <w:rsid w:val="00FE4436"/>
    <w:rsid w:val="00FE524D"/>
    <w:rsid w:val="00FE60BC"/>
    <w:rsid w:val="00FE6B53"/>
    <w:rsid w:val="00FF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34AB17"/>
  <w15:chartTrackingRefBased/>
  <w15:docId w15:val="{6687B1E2-7F4C-40B4-9976-C7E27A40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062"/>
  </w:style>
  <w:style w:type="paragraph" w:styleId="Titre1">
    <w:name w:val="heading 1"/>
    <w:basedOn w:val="Normal"/>
    <w:next w:val="Normal"/>
    <w:qFormat/>
    <w:pPr>
      <w:keepNext/>
      <w:spacing w:before="240" w:after="60"/>
      <w:ind w:left="708" w:hanging="708"/>
      <w:outlineLvl w:val="0"/>
    </w:pPr>
    <w:rPr>
      <w:rFonts w:ascii="Arial" w:hAnsi="Arial"/>
      <w:sz w:val="28"/>
      <w:lang w:val="en-GB"/>
    </w:rPr>
  </w:style>
  <w:style w:type="paragraph" w:styleId="Titre2">
    <w:name w:val="heading 2"/>
    <w:basedOn w:val="Normal"/>
    <w:next w:val="Normal"/>
    <w:qFormat/>
    <w:pPr>
      <w:keepNext/>
      <w:spacing w:before="240" w:after="60"/>
      <w:ind w:left="1416" w:hanging="708"/>
      <w:outlineLvl w:val="1"/>
    </w:pPr>
    <w:rPr>
      <w:rFonts w:ascii="Arial" w:hAnsi="Arial"/>
      <w:b/>
      <w:i/>
      <w:sz w:val="24"/>
      <w:lang w:val="en-GB"/>
    </w:rPr>
  </w:style>
  <w:style w:type="paragraph" w:styleId="Titre3">
    <w:name w:val="heading 3"/>
    <w:basedOn w:val="Normal"/>
    <w:next w:val="Normal"/>
    <w:qFormat/>
    <w:pPr>
      <w:keepNext/>
      <w:spacing w:before="240" w:after="60"/>
      <w:ind w:left="2124" w:hanging="708"/>
      <w:outlineLvl w:val="2"/>
    </w:pPr>
    <w:rPr>
      <w:b/>
      <w:sz w:val="24"/>
    </w:rPr>
  </w:style>
  <w:style w:type="paragraph" w:styleId="Titre4">
    <w:name w:val="heading 4"/>
    <w:basedOn w:val="Normal"/>
    <w:next w:val="Normal"/>
    <w:qFormat/>
    <w:pPr>
      <w:keepNext/>
      <w:jc w:val="center"/>
      <w:outlineLvl w:val="3"/>
    </w:pPr>
    <w:rPr>
      <w:b/>
      <w:i/>
      <w:sz w:val="32"/>
    </w:rPr>
  </w:style>
  <w:style w:type="paragraph" w:styleId="Titre5">
    <w:name w:val="heading 5"/>
    <w:basedOn w:val="Normal"/>
    <w:next w:val="Normal"/>
    <w:qFormat/>
    <w:pPr>
      <w:keepNext/>
      <w:jc w:val="center"/>
      <w:outlineLvl w:val="4"/>
    </w:pPr>
    <w:rPr>
      <w:rFonts w:ascii="CG Times (WN)" w:hAnsi="CG Times (WN)"/>
      <w:b/>
      <w:i/>
      <w:sz w:val="24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re7">
    <w:name w:val="heading 7"/>
    <w:basedOn w:val="Normal"/>
    <w:next w:val="Normal"/>
    <w:qFormat/>
    <w:pPr>
      <w:keepNext/>
      <w:jc w:val="center"/>
      <w:outlineLvl w:val="6"/>
    </w:pPr>
    <w:rPr>
      <w:i/>
      <w:sz w:val="24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i/>
      <w:sz w:val="24"/>
    </w:rPr>
  </w:style>
  <w:style w:type="paragraph" w:styleId="Titre9">
    <w:name w:val="heading 9"/>
    <w:basedOn w:val="Normal"/>
    <w:next w:val="Normal"/>
    <w:qFormat/>
    <w:pPr>
      <w:keepNext/>
      <w:jc w:val="center"/>
      <w:outlineLvl w:val="8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semiHidden/>
    <w:pPr>
      <w:tabs>
        <w:tab w:val="right" w:leader="dot" w:pos="9071"/>
      </w:tabs>
      <w:spacing w:before="200" w:after="100"/>
    </w:pPr>
    <w:rPr>
      <w:rFonts w:ascii="Arial" w:hAnsi="Arial"/>
      <w:b/>
      <w:caps/>
      <w:sz w:val="24"/>
      <w:lang w:val="en-GB"/>
    </w:rPr>
  </w:style>
  <w:style w:type="paragraph" w:styleId="TM2">
    <w:name w:val="toc 2"/>
    <w:basedOn w:val="Normal"/>
    <w:next w:val="Normal"/>
    <w:semiHidden/>
    <w:pPr>
      <w:tabs>
        <w:tab w:val="right" w:leader="dot" w:pos="9071"/>
      </w:tabs>
      <w:ind w:left="198"/>
    </w:pPr>
    <w:rPr>
      <w:b/>
      <w:sz w:val="24"/>
      <w:lang w:val="en-GB"/>
    </w:rPr>
  </w:style>
  <w:style w:type="paragraph" w:styleId="TM3">
    <w:name w:val="toc 3"/>
    <w:basedOn w:val="Normal"/>
    <w:next w:val="Normal"/>
    <w:semiHidden/>
    <w:pPr>
      <w:tabs>
        <w:tab w:val="right" w:leader="dot" w:pos="9071"/>
      </w:tabs>
      <w:ind w:left="400"/>
    </w:pPr>
    <w:rPr>
      <w:lang w:val="en-GB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lang w:val="en-GB"/>
    </w:rPr>
  </w:style>
  <w:style w:type="paragraph" w:styleId="Corpsdetexte2">
    <w:name w:val="Body Text 2"/>
    <w:basedOn w:val="Normal"/>
    <w:rPr>
      <w:sz w:val="24"/>
    </w:rPr>
  </w:style>
  <w:style w:type="paragraph" w:styleId="Corpsdetexte">
    <w:name w:val="Body Text"/>
    <w:basedOn w:val="Normal"/>
    <w:pPr>
      <w:jc w:val="center"/>
    </w:pPr>
    <w:rPr>
      <w:sz w:val="24"/>
    </w:rPr>
  </w:style>
  <w:style w:type="paragraph" w:styleId="Retraitcorpsdetexte">
    <w:name w:val="Body Text Indent"/>
    <w:basedOn w:val="Normal"/>
    <w:rPr>
      <w:color w:val="FF0000"/>
      <w:sz w:val="24"/>
    </w:rPr>
  </w:style>
  <w:style w:type="paragraph" w:styleId="Commentaire">
    <w:name w:val="annotation text"/>
    <w:basedOn w:val="Normal"/>
    <w:semiHidden/>
  </w:style>
  <w:style w:type="paragraph" w:styleId="TM4">
    <w:name w:val="toc 4"/>
    <w:basedOn w:val="Normal"/>
    <w:next w:val="Normal"/>
    <w:autoRedefine/>
    <w:semiHidden/>
    <w:pPr>
      <w:ind w:left="600"/>
    </w:pPr>
  </w:style>
  <w:style w:type="paragraph" w:styleId="TM5">
    <w:name w:val="toc 5"/>
    <w:basedOn w:val="Normal"/>
    <w:next w:val="Normal"/>
    <w:autoRedefine/>
    <w:semiHidden/>
    <w:pPr>
      <w:ind w:left="800"/>
    </w:pPr>
  </w:style>
  <w:style w:type="paragraph" w:styleId="TM6">
    <w:name w:val="toc 6"/>
    <w:basedOn w:val="Normal"/>
    <w:next w:val="Normal"/>
    <w:autoRedefine/>
    <w:semiHidden/>
    <w:pPr>
      <w:ind w:left="1000"/>
    </w:p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character" w:styleId="Marquedecommentaire">
    <w:name w:val="annotation reference"/>
    <w:semiHidden/>
    <w:rPr>
      <w:sz w:val="1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par1">
    <w:name w:val="par1"/>
    <w:basedOn w:val="Normal"/>
    <w:rsid w:val="008143CE"/>
    <w:pPr>
      <w:ind w:firstLine="567"/>
    </w:pPr>
    <w:rPr>
      <w:sz w:val="24"/>
    </w:rPr>
  </w:style>
  <w:style w:type="table" w:styleId="Grilledutableau">
    <w:name w:val="Table Grid"/>
    <w:basedOn w:val="TableauNormal"/>
    <w:rsid w:val="00D54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3">
    <w:name w:val="Body Text 3"/>
    <w:basedOn w:val="Normal"/>
    <w:rsid w:val="00786A18"/>
    <w:pPr>
      <w:spacing w:after="120"/>
    </w:pPr>
    <w:rPr>
      <w:sz w:val="16"/>
      <w:szCs w:val="16"/>
    </w:rPr>
  </w:style>
  <w:style w:type="character" w:styleId="Lienhypertexte">
    <w:name w:val="Hyperlink"/>
    <w:rsid w:val="001D6918"/>
    <w:rPr>
      <w:color w:val="0000FF"/>
      <w:u w:val="single"/>
    </w:rPr>
  </w:style>
  <w:style w:type="paragraph" w:customStyle="1" w:styleId="Char">
    <w:name w:val="Char"/>
    <w:basedOn w:val="Normal"/>
    <w:next w:val="Normal"/>
    <w:rsid w:val="006F57DB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Char1">
    <w:name w:val="Char1"/>
    <w:basedOn w:val="Normal"/>
    <w:next w:val="Normal"/>
    <w:rsid w:val="00B23C43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Default">
    <w:name w:val="Default"/>
    <w:rsid w:val="00B23C4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hps">
    <w:name w:val="hps"/>
    <w:basedOn w:val="Policepardfaut"/>
    <w:rsid w:val="007F5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34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23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header" Target="header3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geeds\bat-emc\modeles%20rapport\report\emission\resac\geeds_emc-temp-rep_resac-001-b%20(report)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geeds_emc-temp-rep_resac-001-b (report).dot</Template>
  <TotalTime>0</TotalTime>
  <Pages>1</Pages>
  <Words>5255</Words>
  <Characters>28908</Characters>
  <Application>Microsoft Office Word</Application>
  <DocSecurity>0</DocSecurity>
  <Lines>240</Lines>
  <Paragraphs>68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Rapport d’essai type</vt:lpstr>
      <vt:lpstr>Rapport d’essai type</vt:lpstr>
    </vt:vector>
  </TitlesOfParts>
  <Company>valeo electronique</Company>
  <LinksUpToDate>false</LinksUpToDate>
  <CharactersWithSpaces>34095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d’essai type</dc:title>
  <dc:subject>Suivant cdc PSA B21 7110 (2000)</dc:subject>
  <dc:creator>p-frp-cre2-labocem</dc:creator>
  <cp:keywords/>
  <cp:lastModifiedBy>Elie Tshingombe</cp:lastModifiedBy>
  <cp:revision>3</cp:revision>
  <cp:lastPrinted>2007-10-30T12:51:00Z</cp:lastPrinted>
  <dcterms:created xsi:type="dcterms:W3CDTF">2025-09-21T22:59:00Z</dcterms:created>
  <dcterms:modified xsi:type="dcterms:W3CDTF">2025-09-21T22:59:00Z</dcterms:modified>
</cp:coreProperties>
</file>