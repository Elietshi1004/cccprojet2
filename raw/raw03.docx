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ECF2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bookmarkStart w:id="0" w:name="_Toc511701228"/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2421BDCF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34D768BD" w14:textId="77777777" w:rsidTr="005D5B1E">
        <w:tc>
          <w:tcPr>
            <w:tcW w:w="934" w:type="dxa"/>
            <w:gridSpan w:val="3"/>
            <w:hideMark/>
          </w:tcPr>
          <w:p w14:paraId="3D7B6306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4192B931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4C17227B" w14:textId="77777777" w:rsidTr="005D5B1E">
        <w:tc>
          <w:tcPr>
            <w:tcW w:w="766" w:type="dxa"/>
            <w:hideMark/>
          </w:tcPr>
          <w:p w14:paraId="46D9EFA1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31CACC94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51BA5296" w14:textId="77777777" w:rsidTr="005D5B1E">
        <w:tc>
          <w:tcPr>
            <w:tcW w:w="920" w:type="dxa"/>
            <w:gridSpan w:val="2"/>
            <w:hideMark/>
          </w:tcPr>
          <w:p w14:paraId="2E92A4EC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4ACDBC36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VA/FK, 17/02/2025 17:08:38</w:t>
            </w:r>
          </w:p>
        </w:tc>
      </w:tr>
      <w:tr w:rsidR="007D26D1" w:rsidRPr="00046327" w14:paraId="34533024" w14:textId="77777777" w:rsidTr="005D5B1E">
        <w:tc>
          <w:tcPr>
            <w:tcW w:w="1733" w:type="dxa"/>
            <w:gridSpan w:val="5"/>
            <w:hideMark/>
          </w:tcPr>
          <w:p w14:paraId="73FF1EB4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1D49D3E8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7D26D1" w14:paraId="3AE31482" w14:textId="77777777" w:rsidTr="005D5B1E">
        <w:tc>
          <w:tcPr>
            <w:tcW w:w="1495" w:type="dxa"/>
            <w:gridSpan w:val="4"/>
            <w:hideMark/>
          </w:tcPr>
          <w:p w14:paraId="766AAC24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755AE3D3" w14:textId="77777777" w:rsidR="007D26D1" w:rsidRPr="005D1757" w:rsidRDefault="007D26D1" w:rsidP="007D26D1">
            <w:r>
              <w:t>BGN ON, Conclusion : comply</w:t>
            </w:r>
          </w:p>
        </w:tc>
      </w:tr>
    </w:tbl>
    <w:p w14:paraId="349686A2" w14:textId="3E33B705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297F23E0" wp14:editId="3346CD03">
            <wp:extent cx="6115050" cy="4095750"/>
            <wp:effectExtent l="0" t="0" r="0" b="0"/>
            <wp:docPr id="1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0DB7D2AA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6916F6C9" w14:textId="77777777" w:rsidTr="007D26D1">
        <w:tc>
          <w:tcPr>
            <w:tcW w:w="1445" w:type="dxa"/>
          </w:tcPr>
          <w:p w14:paraId="6019871E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4E616F0D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0AEE27CF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6D79DAC2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76CA24E8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43F6CFCB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E8E6DCB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30B69B4E" w14:textId="77777777" w:rsidTr="007D26D1">
        <w:tc>
          <w:tcPr>
            <w:tcW w:w="1445" w:type="dxa"/>
          </w:tcPr>
          <w:p w14:paraId="3106688B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1.19125</w:t>
            </w:r>
          </w:p>
        </w:tc>
        <w:tc>
          <w:tcPr>
            <w:tcW w:w="410" w:type="dxa"/>
          </w:tcPr>
          <w:p w14:paraId="5DE56912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44FCC9CE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18.29</w:t>
            </w:r>
          </w:p>
        </w:tc>
        <w:tc>
          <w:tcPr>
            <w:tcW w:w="1670" w:type="dxa"/>
          </w:tcPr>
          <w:p w14:paraId="30D6BDC0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44.00</w:t>
            </w:r>
          </w:p>
        </w:tc>
        <w:tc>
          <w:tcPr>
            <w:tcW w:w="1964" w:type="dxa"/>
          </w:tcPr>
          <w:p w14:paraId="393A4764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-25.71</w:t>
            </w:r>
          </w:p>
        </w:tc>
        <w:tc>
          <w:tcPr>
            <w:tcW w:w="1085" w:type="dxa"/>
          </w:tcPr>
          <w:p w14:paraId="0BD19C9A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3716830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9.91</w:t>
            </w:r>
          </w:p>
        </w:tc>
      </w:tr>
      <w:tr w:rsidR="007D26D1" w14:paraId="48E60119" w14:textId="77777777" w:rsidTr="007D26D1">
        <w:tc>
          <w:tcPr>
            <w:tcW w:w="1445" w:type="dxa"/>
          </w:tcPr>
          <w:p w14:paraId="6870DD12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27.3475</w:t>
            </w:r>
          </w:p>
        </w:tc>
        <w:tc>
          <w:tcPr>
            <w:tcW w:w="410" w:type="dxa"/>
          </w:tcPr>
          <w:p w14:paraId="4CDDDE4B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76A5CC84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6.17</w:t>
            </w:r>
          </w:p>
        </w:tc>
        <w:tc>
          <w:tcPr>
            <w:tcW w:w="1670" w:type="dxa"/>
          </w:tcPr>
          <w:p w14:paraId="51A3EC06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14:paraId="18A276A0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-21.83</w:t>
            </w:r>
          </w:p>
        </w:tc>
        <w:tc>
          <w:tcPr>
            <w:tcW w:w="1085" w:type="dxa"/>
          </w:tcPr>
          <w:p w14:paraId="2BADA6CD" w14:textId="77777777" w:rsidR="007D26D1" w:rsidRP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FE4D5AC" w14:textId="77777777" w:rsidR="007D26D1" w:rsidRDefault="007D26D1" w:rsidP="00DB131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14:paraId="3AC4FF36" w14:textId="77777777" w:rsidR="007D26D1" w:rsidRDefault="007D26D1" w:rsidP="007D26D1">
      <w:pPr>
        <w:rPr>
          <w:sz w:val="16"/>
          <w:szCs w:val="16"/>
          <w:lang w:val="en-GB"/>
        </w:rPr>
      </w:pPr>
    </w:p>
    <w:p w14:paraId="327FA05F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Peak/Lim.Q-Peak (2)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910"/>
        <w:gridCol w:w="1835"/>
        <w:gridCol w:w="1085"/>
        <w:gridCol w:w="1325"/>
      </w:tblGrid>
      <w:tr w:rsidR="007D26D1" w:rsidRPr="007D26D1" w14:paraId="3EE993DD" w14:textId="77777777" w:rsidTr="007D26D1">
        <w:tc>
          <w:tcPr>
            <w:tcW w:w="1445" w:type="dxa"/>
          </w:tcPr>
          <w:p w14:paraId="6538299C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6A1425A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637B5A20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910" w:type="dxa"/>
          </w:tcPr>
          <w:p w14:paraId="0E3D58E4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1835" w:type="dxa"/>
          </w:tcPr>
          <w:p w14:paraId="6287DF71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Peak-Lim.Q-Peak (dB)</w:t>
            </w:r>
          </w:p>
        </w:tc>
        <w:tc>
          <w:tcPr>
            <w:tcW w:w="1085" w:type="dxa"/>
          </w:tcPr>
          <w:p w14:paraId="1193F03C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7373DCC6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4292512D" w14:textId="77777777" w:rsidTr="007D26D1">
        <w:tc>
          <w:tcPr>
            <w:tcW w:w="1445" w:type="dxa"/>
          </w:tcPr>
          <w:p w14:paraId="21DA498C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1.162</w:t>
            </w:r>
          </w:p>
        </w:tc>
        <w:tc>
          <w:tcPr>
            <w:tcW w:w="410" w:type="dxa"/>
          </w:tcPr>
          <w:p w14:paraId="4E44458B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2C2CBC7D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33.19</w:t>
            </w:r>
          </w:p>
        </w:tc>
        <w:tc>
          <w:tcPr>
            <w:tcW w:w="1910" w:type="dxa"/>
          </w:tcPr>
          <w:p w14:paraId="4B47DCD4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835" w:type="dxa"/>
          </w:tcPr>
          <w:p w14:paraId="1EEF8D8E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-17.81</w:t>
            </w:r>
          </w:p>
        </w:tc>
        <w:tc>
          <w:tcPr>
            <w:tcW w:w="1085" w:type="dxa"/>
          </w:tcPr>
          <w:p w14:paraId="67164093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BB825E3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9.91</w:t>
            </w:r>
          </w:p>
        </w:tc>
      </w:tr>
      <w:tr w:rsidR="007D26D1" w14:paraId="170B2BB6" w14:textId="77777777" w:rsidTr="007D26D1">
        <w:tc>
          <w:tcPr>
            <w:tcW w:w="1445" w:type="dxa"/>
          </w:tcPr>
          <w:p w14:paraId="024111C7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27.262</w:t>
            </w:r>
          </w:p>
        </w:tc>
        <w:tc>
          <w:tcPr>
            <w:tcW w:w="410" w:type="dxa"/>
          </w:tcPr>
          <w:p w14:paraId="1553BE63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48BB8D32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22.61</w:t>
            </w:r>
          </w:p>
        </w:tc>
        <w:tc>
          <w:tcPr>
            <w:tcW w:w="1910" w:type="dxa"/>
          </w:tcPr>
          <w:p w14:paraId="5E248E9B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45.00</w:t>
            </w:r>
          </w:p>
        </w:tc>
        <w:tc>
          <w:tcPr>
            <w:tcW w:w="1835" w:type="dxa"/>
          </w:tcPr>
          <w:p w14:paraId="3B7FA92D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-22.39</w:t>
            </w:r>
          </w:p>
        </w:tc>
        <w:tc>
          <w:tcPr>
            <w:tcW w:w="1085" w:type="dxa"/>
          </w:tcPr>
          <w:p w14:paraId="2B89E729" w14:textId="77777777" w:rsidR="007D26D1" w:rsidRP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475D221" w14:textId="77777777" w:rsidR="007D26D1" w:rsidRDefault="007D26D1" w:rsidP="00F401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14:paraId="229891ED" w14:textId="77777777" w:rsidR="007D26D1" w:rsidRDefault="007D26D1" w:rsidP="007D26D1">
      <w:pPr>
        <w:rPr>
          <w:sz w:val="16"/>
          <w:szCs w:val="16"/>
          <w:lang w:val="en-GB"/>
        </w:rPr>
      </w:pPr>
    </w:p>
    <w:p w14:paraId="5222FC66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7D26D1" w:rsidRPr="007D26D1" w14:paraId="1B9AAF53" w14:textId="77777777" w:rsidTr="007D26D1">
        <w:tc>
          <w:tcPr>
            <w:tcW w:w="1445" w:type="dxa"/>
          </w:tcPr>
          <w:p w14:paraId="2339C3F3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7A1F1485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15632AF4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18739734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257C6116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2FA54F80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73E7B86A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1F10FC8A" w14:textId="77777777" w:rsidTr="007D26D1">
        <w:tc>
          <w:tcPr>
            <w:tcW w:w="1445" w:type="dxa"/>
          </w:tcPr>
          <w:p w14:paraId="1844BD86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1.162</w:t>
            </w:r>
          </w:p>
        </w:tc>
        <w:tc>
          <w:tcPr>
            <w:tcW w:w="410" w:type="dxa"/>
          </w:tcPr>
          <w:p w14:paraId="20278444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2709DC3A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31.17</w:t>
            </w:r>
          </w:p>
        </w:tc>
        <w:tc>
          <w:tcPr>
            <w:tcW w:w="1910" w:type="dxa"/>
          </w:tcPr>
          <w:p w14:paraId="40526766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2015" w:type="dxa"/>
          </w:tcPr>
          <w:p w14:paraId="34559516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-19.83</w:t>
            </w:r>
          </w:p>
        </w:tc>
        <w:tc>
          <w:tcPr>
            <w:tcW w:w="1085" w:type="dxa"/>
          </w:tcPr>
          <w:p w14:paraId="52454F72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805BC2E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9.91</w:t>
            </w:r>
          </w:p>
        </w:tc>
      </w:tr>
      <w:tr w:rsidR="007D26D1" w14:paraId="4AD282FB" w14:textId="77777777" w:rsidTr="007D26D1">
        <w:tc>
          <w:tcPr>
            <w:tcW w:w="1445" w:type="dxa"/>
          </w:tcPr>
          <w:p w14:paraId="69B50D14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27.2665</w:t>
            </w:r>
          </w:p>
        </w:tc>
        <w:tc>
          <w:tcPr>
            <w:tcW w:w="410" w:type="dxa"/>
          </w:tcPr>
          <w:p w14:paraId="61C39506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27390270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16.96</w:t>
            </w:r>
          </w:p>
        </w:tc>
        <w:tc>
          <w:tcPr>
            <w:tcW w:w="1910" w:type="dxa"/>
          </w:tcPr>
          <w:p w14:paraId="511F54CF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45.00</w:t>
            </w:r>
          </w:p>
        </w:tc>
        <w:tc>
          <w:tcPr>
            <w:tcW w:w="2015" w:type="dxa"/>
          </w:tcPr>
          <w:p w14:paraId="3A056609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-28.04</w:t>
            </w:r>
          </w:p>
        </w:tc>
        <w:tc>
          <w:tcPr>
            <w:tcW w:w="1085" w:type="dxa"/>
          </w:tcPr>
          <w:p w14:paraId="7C284321" w14:textId="77777777" w:rsidR="007D26D1" w:rsidRP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FA43D5A" w14:textId="77777777" w:rsidR="007D26D1" w:rsidRDefault="007D26D1" w:rsidP="00FC38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14:paraId="08F7B67F" w14:textId="77777777" w:rsidR="007D26D1" w:rsidRDefault="007D26D1" w:rsidP="007D26D1">
      <w:pPr>
        <w:rPr>
          <w:sz w:val="16"/>
          <w:szCs w:val="16"/>
          <w:lang w:val="en-GB"/>
        </w:rPr>
      </w:pPr>
    </w:p>
    <w:p w14:paraId="2220DB6A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Peak/Lim.Peak (2)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7D26D1" w:rsidRPr="007D26D1" w14:paraId="0F9AA350" w14:textId="77777777" w:rsidTr="007D26D1">
        <w:tc>
          <w:tcPr>
            <w:tcW w:w="1445" w:type="dxa"/>
          </w:tcPr>
          <w:p w14:paraId="618E2A9A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26053F85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3262A889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0DE853BC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24E0FD1C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665ADC48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46C1B070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451AE60A" w14:textId="77777777" w:rsidTr="007D26D1">
        <w:tc>
          <w:tcPr>
            <w:tcW w:w="1445" w:type="dxa"/>
          </w:tcPr>
          <w:p w14:paraId="3A77F9BF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1.162</w:t>
            </w:r>
          </w:p>
        </w:tc>
        <w:tc>
          <w:tcPr>
            <w:tcW w:w="410" w:type="dxa"/>
          </w:tcPr>
          <w:p w14:paraId="27B4EB61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62B6BDA8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33.19</w:t>
            </w:r>
          </w:p>
        </w:tc>
        <w:tc>
          <w:tcPr>
            <w:tcW w:w="1730" w:type="dxa"/>
          </w:tcPr>
          <w:p w14:paraId="1796B292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64.00</w:t>
            </w:r>
          </w:p>
        </w:tc>
        <w:tc>
          <w:tcPr>
            <w:tcW w:w="1655" w:type="dxa"/>
          </w:tcPr>
          <w:p w14:paraId="0B4D4B08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-30.81</w:t>
            </w:r>
          </w:p>
        </w:tc>
        <w:tc>
          <w:tcPr>
            <w:tcW w:w="1085" w:type="dxa"/>
          </w:tcPr>
          <w:p w14:paraId="2F442A07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50D2A41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9.91</w:t>
            </w:r>
          </w:p>
        </w:tc>
      </w:tr>
      <w:tr w:rsidR="007D26D1" w:rsidRPr="00B665B4" w14:paraId="1F44EEA9" w14:textId="77777777" w:rsidTr="007D26D1">
        <w:tc>
          <w:tcPr>
            <w:tcW w:w="1445" w:type="dxa"/>
          </w:tcPr>
          <w:p w14:paraId="33F7F316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27.262</w:t>
            </w:r>
          </w:p>
        </w:tc>
        <w:tc>
          <w:tcPr>
            <w:tcW w:w="410" w:type="dxa"/>
          </w:tcPr>
          <w:p w14:paraId="4A356A95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7E46BCED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22.61</w:t>
            </w:r>
          </w:p>
        </w:tc>
        <w:tc>
          <w:tcPr>
            <w:tcW w:w="1730" w:type="dxa"/>
          </w:tcPr>
          <w:p w14:paraId="7ACAD864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58.00</w:t>
            </w:r>
          </w:p>
        </w:tc>
        <w:tc>
          <w:tcPr>
            <w:tcW w:w="1655" w:type="dxa"/>
          </w:tcPr>
          <w:p w14:paraId="52DC5DC0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-35.39</w:t>
            </w:r>
          </w:p>
        </w:tc>
        <w:tc>
          <w:tcPr>
            <w:tcW w:w="1085" w:type="dxa"/>
          </w:tcPr>
          <w:p w14:paraId="6B057E77" w14:textId="77777777" w:rsidR="007D26D1" w:rsidRPr="007D26D1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CD194C4" w14:textId="77777777" w:rsidR="007D26D1" w:rsidRPr="00B665B4" w:rsidRDefault="007D26D1" w:rsidP="00D7784E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14:paraId="32847980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1F35EE81" w14:textId="77777777" w:rsidR="007D26D1" w:rsidRPr="00CF27E0" w:rsidRDefault="007D26D1" w:rsidP="007D26D1">
      <w:pPr>
        <w:rPr>
          <w:lang w:val="en-GB"/>
        </w:rPr>
      </w:pPr>
    </w:p>
    <w:p w14:paraId="730B9DE2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32527089" w14:textId="77777777" w:rsidTr="005D5B1E">
        <w:tc>
          <w:tcPr>
            <w:tcW w:w="2265" w:type="dxa"/>
            <w:shd w:val="clear" w:color="auto" w:fill="CCFFCC"/>
            <w:vAlign w:val="center"/>
          </w:tcPr>
          <w:p w14:paraId="1FB4CAD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75D61E3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9kHz</w:t>
            </w:r>
          </w:p>
        </w:tc>
      </w:tr>
    </w:tbl>
    <w:p w14:paraId="1FB40D1D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3358EF83" w14:textId="77777777" w:rsidTr="005D5B1E">
        <w:tc>
          <w:tcPr>
            <w:tcW w:w="1418" w:type="dxa"/>
            <w:shd w:val="clear" w:color="auto" w:fill="CCFFCC"/>
            <w:vAlign w:val="center"/>
          </w:tcPr>
          <w:p w14:paraId="5967E71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219BAE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100kHz-10MHz</w:t>
            </w:r>
          </w:p>
        </w:tc>
        <w:tc>
          <w:tcPr>
            <w:tcW w:w="3118" w:type="dxa"/>
            <w:vAlign w:val="center"/>
          </w:tcPr>
          <w:p w14:paraId="3024A77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939F8E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00F3B0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9kHz</w:t>
            </w:r>
          </w:p>
        </w:tc>
      </w:tr>
      <w:tr w:rsidR="007D26D1" w:rsidRPr="00AC2007" w14:paraId="49AF6710" w14:textId="77777777" w:rsidTr="005D5B1E">
        <w:tc>
          <w:tcPr>
            <w:tcW w:w="1418" w:type="dxa"/>
            <w:shd w:val="clear" w:color="auto" w:fill="CCFFCC"/>
            <w:vAlign w:val="center"/>
          </w:tcPr>
          <w:p w14:paraId="75E9383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F1FC9E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191E7C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574B77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16CFDD84" w14:textId="77777777" w:rsidTr="005D5B1E">
        <w:tc>
          <w:tcPr>
            <w:tcW w:w="1418" w:type="dxa"/>
            <w:shd w:val="clear" w:color="auto" w:fill="CCFFCC"/>
            <w:vAlign w:val="center"/>
          </w:tcPr>
          <w:p w14:paraId="69119CF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3BE920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9kHz-30MHz_rod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0F4230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0EFB3C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585FA538" w14:textId="77777777" w:rsidTr="005D5B1E">
        <w:tc>
          <w:tcPr>
            <w:tcW w:w="1418" w:type="dxa"/>
            <w:shd w:val="clear" w:color="auto" w:fill="CCFFCC"/>
            <w:vAlign w:val="center"/>
          </w:tcPr>
          <w:p w14:paraId="3F71C1B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A22064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658192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CCABA7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6B9DCD58" w14:textId="77777777" w:rsidTr="005D5B1E">
        <w:tc>
          <w:tcPr>
            <w:tcW w:w="1418" w:type="dxa"/>
            <w:shd w:val="clear" w:color="auto" w:fill="CCFFCC"/>
            <w:vAlign w:val="center"/>
          </w:tcPr>
          <w:p w14:paraId="68522E3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3C3916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0AEEB3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181CCE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3DAD6694" w14:textId="77777777" w:rsidTr="005D5B1E">
        <w:tc>
          <w:tcPr>
            <w:tcW w:w="1418" w:type="dxa"/>
            <w:shd w:val="clear" w:color="auto" w:fill="CCFFCC"/>
            <w:vAlign w:val="center"/>
          </w:tcPr>
          <w:p w14:paraId="1FDBA19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7D3874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8F8C18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A25F82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1CE0A003" w14:textId="77777777" w:rsidTr="005D5B1E">
        <w:tc>
          <w:tcPr>
            <w:tcW w:w="1418" w:type="dxa"/>
            <w:shd w:val="clear" w:color="auto" w:fill="CCFFCC"/>
            <w:vAlign w:val="center"/>
          </w:tcPr>
          <w:p w14:paraId="40450C0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3EABD8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F76009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D00A5A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2EDE57CF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067558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9E07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835BC0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A4CBA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2DB6AAE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35FE338F" w14:textId="77777777" w:rsidTr="005D5B1E">
        <w:tc>
          <w:tcPr>
            <w:tcW w:w="1418" w:type="dxa"/>
            <w:shd w:val="clear" w:color="auto" w:fill="CCFFCC"/>
            <w:vAlign w:val="center"/>
          </w:tcPr>
          <w:p w14:paraId="56985DD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E53F52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10MHz-30MHz</w:t>
            </w:r>
          </w:p>
        </w:tc>
        <w:tc>
          <w:tcPr>
            <w:tcW w:w="3118" w:type="dxa"/>
            <w:vAlign w:val="center"/>
          </w:tcPr>
          <w:p w14:paraId="65F0343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B10803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313B47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9kHz</w:t>
            </w:r>
          </w:p>
        </w:tc>
      </w:tr>
      <w:tr w:rsidR="007D26D1" w:rsidRPr="00AC2007" w14:paraId="71B50A89" w14:textId="77777777" w:rsidTr="005D5B1E">
        <w:tc>
          <w:tcPr>
            <w:tcW w:w="1418" w:type="dxa"/>
            <w:shd w:val="clear" w:color="auto" w:fill="CCFFCC"/>
            <w:vAlign w:val="center"/>
          </w:tcPr>
          <w:p w14:paraId="740CCC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A20F02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AA1E4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557506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20D96BBF" w14:textId="77777777" w:rsidTr="005D5B1E">
        <w:tc>
          <w:tcPr>
            <w:tcW w:w="1418" w:type="dxa"/>
            <w:shd w:val="clear" w:color="auto" w:fill="CCFFCC"/>
            <w:vAlign w:val="center"/>
          </w:tcPr>
          <w:p w14:paraId="496218A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359050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9kHz-30MHz_rod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921C9A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04136A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A162971" w14:textId="77777777" w:rsidTr="005D5B1E">
        <w:tc>
          <w:tcPr>
            <w:tcW w:w="1418" w:type="dxa"/>
            <w:shd w:val="clear" w:color="auto" w:fill="CCFFCC"/>
            <w:vAlign w:val="center"/>
          </w:tcPr>
          <w:p w14:paraId="50074D2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3270DE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4C6C9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AEEE6B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4302A2A3" w14:textId="77777777" w:rsidTr="005D5B1E">
        <w:tc>
          <w:tcPr>
            <w:tcW w:w="1418" w:type="dxa"/>
            <w:shd w:val="clear" w:color="auto" w:fill="CCFFCC"/>
            <w:vAlign w:val="center"/>
          </w:tcPr>
          <w:p w14:paraId="2F408C8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A5CAF0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0B4578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18F56D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7AAF0D50" w14:textId="77777777" w:rsidTr="005D5B1E">
        <w:tc>
          <w:tcPr>
            <w:tcW w:w="1418" w:type="dxa"/>
            <w:shd w:val="clear" w:color="auto" w:fill="CCFFCC"/>
            <w:vAlign w:val="center"/>
          </w:tcPr>
          <w:p w14:paraId="572613B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ACF3EC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BA8365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F390CD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504B1AB9" w14:textId="77777777" w:rsidTr="005D5B1E">
        <w:tc>
          <w:tcPr>
            <w:tcW w:w="1418" w:type="dxa"/>
            <w:shd w:val="clear" w:color="auto" w:fill="CCFFCC"/>
            <w:vAlign w:val="center"/>
          </w:tcPr>
          <w:p w14:paraId="289EBBA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C92172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8E844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574E39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0199C38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C4D1E5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3035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3F32E5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5995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18AC77E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0413FAA1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4F70E439" w14:textId="77777777" w:rsidTr="005D5B1E">
        <w:tc>
          <w:tcPr>
            <w:tcW w:w="934" w:type="dxa"/>
            <w:gridSpan w:val="3"/>
            <w:hideMark/>
          </w:tcPr>
          <w:p w14:paraId="0D829B67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669078A3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75C024DD" w14:textId="77777777" w:rsidTr="005D5B1E">
        <w:tc>
          <w:tcPr>
            <w:tcW w:w="766" w:type="dxa"/>
            <w:hideMark/>
          </w:tcPr>
          <w:p w14:paraId="38F044D6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748D8F52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483B4508" w14:textId="77777777" w:rsidTr="005D5B1E">
        <w:tc>
          <w:tcPr>
            <w:tcW w:w="920" w:type="dxa"/>
            <w:gridSpan w:val="2"/>
            <w:hideMark/>
          </w:tcPr>
          <w:p w14:paraId="675317A9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79BFA574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NDN/WD, 17/02/2025 19:22:27</w:t>
            </w:r>
          </w:p>
        </w:tc>
      </w:tr>
      <w:tr w:rsidR="007D26D1" w:rsidRPr="00046327" w14:paraId="740AC596" w14:textId="77777777" w:rsidTr="005D5B1E">
        <w:tc>
          <w:tcPr>
            <w:tcW w:w="1733" w:type="dxa"/>
            <w:gridSpan w:val="5"/>
            <w:hideMark/>
          </w:tcPr>
          <w:p w14:paraId="24D42158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790FF3D9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7D26D1" w14:paraId="73DB9819" w14:textId="77777777" w:rsidTr="005D5B1E">
        <w:tc>
          <w:tcPr>
            <w:tcW w:w="1495" w:type="dxa"/>
            <w:gridSpan w:val="4"/>
            <w:hideMark/>
          </w:tcPr>
          <w:p w14:paraId="5C4B1223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4703B24A" w14:textId="77777777" w:rsidR="007D26D1" w:rsidRPr="005D1757" w:rsidRDefault="007D26D1" w:rsidP="007D26D1">
            <w:r>
              <w:t>Mode 3, Conclusion : comply</w:t>
            </w:r>
          </w:p>
        </w:tc>
      </w:tr>
    </w:tbl>
    <w:p w14:paraId="4A66E168" w14:textId="7DC16D82" w:rsidR="007D26D1" w:rsidRPr="005C7D4E" w:rsidRDefault="007D26D1" w:rsidP="007D26D1">
      <w:r w:rsidRPr="007F5C4F">
        <w:rPr>
          <w:lang w:val="en-GB"/>
        </w:rPr>
        <w:lastRenderedPageBreak/>
        <w:t>GraphiqueEMIRE</w:t>
      </w:r>
      <w:r w:rsidR="006A50F9">
        <w:rPr>
          <w:noProof/>
          <w:lang w:val="en-GB"/>
        </w:rPr>
        <w:drawing>
          <wp:inline distT="0" distB="0" distL="0" distR="0" wp14:anchorId="0D901BA0" wp14:editId="0A47C0F0">
            <wp:extent cx="6115050" cy="3238500"/>
            <wp:effectExtent l="0" t="0" r="0" b="0"/>
            <wp:docPr id="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6C807508" wp14:editId="20CBFEEB">
            <wp:extent cx="6115050" cy="3238500"/>
            <wp:effectExtent l="0" t="0" r="0" b="0"/>
            <wp:docPr id="3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67E22307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0B4FEA3C" w14:textId="77777777" w:rsidTr="007D26D1">
        <w:tc>
          <w:tcPr>
            <w:tcW w:w="1445" w:type="dxa"/>
          </w:tcPr>
          <w:p w14:paraId="6966B1FC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23C706B6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255938C1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6AE30646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2274942E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6D658026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9F23108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2F385912" w14:textId="77777777" w:rsidTr="007D26D1">
        <w:tc>
          <w:tcPr>
            <w:tcW w:w="1445" w:type="dxa"/>
          </w:tcPr>
          <w:p w14:paraId="13D9A99C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1175.908</w:t>
            </w:r>
          </w:p>
        </w:tc>
        <w:tc>
          <w:tcPr>
            <w:tcW w:w="410" w:type="dxa"/>
          </w:tcPr>
          <w:p w14:paraId="204C86C9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32DBA0F1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-1.22</w:t>
            </w:r>
          </w:p>
        </w:tc>
        <w:tc>
          <w:tcPr>
            <w:tcW w:w="1670" w:type="dxa"/>
          </w:tcPr>
          <w:p w14:paraId="2EBA01D0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30E44E3F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-5.22</w:t>
            </w:r>
          </w:p>
        </w:tc>
        <w:tc>
          <w:tcPr>
            <w:tcW w:w="1085" w:type="dxa"/>
          </w:tcPr>
          <w:p w14:paraId="419A9DE1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3A79628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7D26D1" w:rsidRPr="00B665B4" w14:paraId="1E736ED7" w14:textId="77777777" w:rsidTr="007D26D1">
        <w:tc>
          <w:tcPr>
            <w:tcW w:w="1445" w:type="dxa"/>
          </w:tcPr>
          <w:p w14:paraId="1FBDC788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1175.908</w:t>
            </w:r>
          </w:p>
        </w:tc>
        <w:tc>
          <w:tcPr>
            <w:tcW w:w="410" w:type="dxa"/>
          </w:tcPr>
          <w:p w14:paraId="4E9C6487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60C96AC1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-1.80</w:t>
            </w:r>
          </w:p>
        </w:tc>
        <w:tc>
          <w:tcPr>
            <w:tcW w:w="1670" w:type="dxa"/>
          </w:tcPr>
          <w:p w14:paraId="2A11548B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75E51795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-5.80</w:t>
            </w:r>
          </w:p>
        </w:tc>
        <w:tc>
          <w:tcPr>
            <w:tcW w:w="1085" w:type="dxa"/>
          </w:tcPr>
          <w:p w14:paraId="70C6AD15" w14:textId="77777777" w:rsidR="007D26D1" w:rsidRPr="007D26D1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0EAE582" w14:textId="77777777" w:rsidR="007D26D1" w:rsidRPr="00B665B4" w:rsidRDefault="007D26D1" w:rsidP="00BF1F6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20.75</w:t>
            </w:r>
          </w:p>
        </w:tc>
      </w:tr>
    </w:tbl>
    <w:p w14:paraId="4D6FF3F0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5AEE231D" w14:textId="77777777" w:rsidR="007D26D1" w:rsidRPr="00CF27E0" w:rsidRDefault="007D26D1" w:rsidP="007D26D1">
      <w:pPr>
        <w:rPr>
          <w:lang w:val="en-GB"/>
        </w:rPr>
      </w:pPr>
    </w:p>
    <w:p w14:paraId="7CC60312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29C01FE5" w14:textId="77777777" w:rsidTr="005D5B1E">
        <w:tc>
          <w:tcPr>
            <w:tcW w:w="2265" w:type="dxa"/>
            <w:shd w:val="clear" w:color="auto" w:fill="CCFFCC"/>
            <w:vAlign w:val="center"/>
          </w:tcPr>
          <w:p w14:paraId="5370CD3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297C89D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9kHz_GNSS</w:t>
            </w:r>
          </w:p>
        </w:tc>
      </w:tr>
    </w:tbl>
    <w:p w14:paraId="4A946F87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357F4A1E" w14:textId="77777777" w:rsidTr="005D5B1E">
        <w:tc>
          <w:tcPr>
            <w:tcW w:w="1418" w:type="dxa"/>
            <w:shd w:val="clear" w:color="auto" w:fill="CCFFCC"/>
            <w:vAlign w:val="center"/>
          </w:tcPr>
          <w:p w14:paraId="3B8777F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7131EF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1397E5D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5582E9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6300EC8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9kHz_GNSS</w:t>
            </w:r>
          </w:p>
        </w:tc>
      </w:tr>
      <w:tr w:rsidR="007D26D1" w:rsidRPr="00AC2007" w14:paraId="655E96BE" w14:textId="77777777" w:rsidTr="005D5B1E">
        <w:tc>
          <w:tcPr>
            <w:tcW w:w="1418" w:type="dxa"/>
            <w:shd w:val="clear" w:color="auto" w:fill="CCFFCC"/>
            <w:vAlign w:val="center"/>
          </w:tcPr>
          <w:p w14:paraId="6F4B2E8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244AB6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F70C82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4BBD81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7D26D1" w:rsidRPr="00AC2007" w14:paraId="56596DA1" w14:textId="77777777" w:rsidTr="005D5B1E">
        <w:tc>
          <w:tcPr>
            <w:tcW w:w="1418" w:type="dxa"/>
            <w:shd w:val="clear" w:color="auto" w:fill="CCFFCC"/>
            <w:vAlign w:val="center"/>
          </w:tcPr>
          <w:p w14:paraId="78C9D88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283B2C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6DE43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FD9ECA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1593C13C" w14:textId="77777777" w:rsidTr="005D5B1E">
        <w:tc>
          <w:tcPr>
            <w:tcW w:w="1418" w:type="dxa"/>
            <w:shd w:val="clear" w:color="auto" w:fill="CCFFCC"/>
            <w:vAlign w:val="center"/>
          </w:tcPr>
          <w:p w14:paraId="3FCFAFF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D9DDDC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52400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A7069B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1F8A424D" w14:textId="77777777" w:rsidTr="005D5B1E">
        <w:tc>
          <w:tcPr>
            <w:tcW w:w="1418" w:type="dxa"/>
            <w:shd w:val="clear" w:color="auto" w:fill="CCFFCC"/>
            <w:vAlign w:val="center"/>
          </w:tcPr>
          <w:p w14:paraId="6068E00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267667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3D237E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2B8330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5C2E987" w14:textId="77777777" w:rsidTr="005D5B1E">
        <w:tc>
          <w:tcPr>
            <w:tcW w:w="1418" w:type="dxa"/>
            <w:shd w:val="clear" w:color="auto" w:fill="CCFFCC"/>
            <w:vAlign w:val="center"/>
          </w:tcPr>
          <w:p w14:paraId="161E44A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23BF1B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0B3C9E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C564C8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26194381" w14:textId="77777777" w:rsidTr="005D5B1E">
        <w:tc>
          <w:tcPr>
            <w:tcW w:w="1418" w:type="dxa"/>
            <w:shd w:val="clear" w:color="auto" w:fill="CCFFCC"/>
            <w:vAlign w:val="center"/>
          </w:tcPr>
          <w:p w14:paraId="3185BE0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2D6FDA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CCE194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9ADA82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2F373653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23F631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917D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1A351B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2BA7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42BED9C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354912E0" w14:textId="77777777" w:rsidTr="005D5B1E">
        <w:tc>
          <w:tcPr>
            <w:tcW w:w="1418" w:type="dxa"/>
            <w:shd w:val="clear" w:color="auto" w:fill="CCFFCC"/>
            <w:vAlign w:val="center"/>
          </w:tcPr>
          <w:p w14:paraId="5447633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1B73F2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7DFF92A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0A969A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E462D6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9kHz_GNSS</w:t>
            </w:r>
          </w:p>
        </w:tc>
      </w:tr>
      <w:tr w:rsidR="007D26D1" w:rsidRPr="00AC2007" w14:paraId="2401747D" w14:textId="77777777" w:rsidTr="005D5B1E">
        <w:tc>
          <w:tcPr>
            <w:tcW w:w="1418" w:type="dxa"/>
            <w:shd w:val="clear" w:color="auto" w:fill="CCFFCC"/>
            <w:vAlign w:val="center"/>
          </w:tcPr>
          <w:p w14:paraId="4F65ED4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44C5E5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0CCD7A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D79C82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7D26D1" w:rsidRPr="00AC2007" w14:paraId="551A0E23" w14:textId="77777777" w:rsidTr="005D5B1E">
        <w:tc>
          <w:tcPr>
            <w:tcW w:w="1418" w:type="dxa"/>
            <w:shd w:val="clear" w:color="auto" w:fill="CCFFCC"/>
            <w:vAlign w:val="center"/>
          </w:tcPr>
          <w:p w14:paraId="66DEA8D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7001A3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9FBAA1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6B83D7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1F94DCD0" w14:textId="77777777" w:rsidTr="005D5B1E">
        <w:tc>
          <w:tcPr>
            <w:tcW w:w="1418" w:type="dxa"/>
            <w:shd w:val="clear" w:color="auto" w:fill="CCFFCC"/>
            <w:vAlign w:val="center"/>
          </w:tcPr>
          <w:p w14:paraId="639D38B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196BDA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F7317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C32AFF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AE100BE" w14:textId="77777777" w:rsidTr="005D5B1E">
        <w:tc>
          <w:tcPr>
            <w:tcW w:w="1418" w:type="dxa"/>
            <w:shd w:val="clear" w:color="auto" w:fill="CCFFCC"/>
            <w:vAlign w:val="center"/>
          </w:tcPr>
          <w:p w14:paraId="2CE7E1B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6CC091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C86AE9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5E4F03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3055AF84" w14:textId="77777777" w:rsidTr="005D5B1E">
        <w:tc>
          <w:tcPr>
            <w:tcW w:w="1418" w:type="dxa"/>
            <w:shd w:val="clear" w:color="auto" w:fill="CCFFCC"/>
            <w:vAlign w:val="center"/>
          </w:tcPr>
          <w:p w14:paraId="64E655C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375D4E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75E72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830B9D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14832948" w14:textId="77777777" w:rsidTr="005D5B1E">
        <w:tc>
          <w:tcPr>
            <w:tcW w:w="1418" w:type="dxa"/>
            <w:shd w:val="clear" w:color="auto" w:fill="CCFFCC"/>
            <w:vAlign w:val="center"/>
          </w:tcPr>
          <w:p w14:paraId="623B28F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29EF5D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4A848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0CB5B8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5C07D8F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6D35D7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566F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B3B49C3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9990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49D8C86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6B24C5A5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7D5E9AF6" w14:textId="77777777" w:rsidTr="005D5B1E">
        <w:tc>
          <w:tcPr>
            <w:tcW w:w="934" w:type="dxa"/>
            <w:gridSpan w:val="3"/>
            <w:hideMark/>
          </w:tcPr>
          <w:p w14:paraId="7CBF4A64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5195DD7B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03B83CC5" w14:textId="77777777" w:rsidTr="005D5B1E">
        <w:tc>
          <w:tcPr>
            <w:tcW w:w="766" w:type="dxa"/>
            <w:hideMark/>
          </w:tcPr>
          <w:p w14:paraId="316BC30F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0E26DB50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3720B1CB" w14:textId="77777777" w:rsidTr="005D5B1E">
        <w:tc>
          <w:tcPr>
            <w:tcW w:w="920" w:type="dxa"/>
            <w:gridSpan w:val="2"/>
            <w:hideMark/>
          </w:tcPr>
          <w:p w14:paraId="4E000797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72300445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NDN/WD, 17/02/2025 19:35:06</w:t>
            </w:r>
          </w:p>
        </w:tc>
      </w:tr>
      <w:tr w:rsidR="007D26D1" w:rsidRPr="00046327" w14:paraId="5B6A010C" w14:textId="77777777" w:rsidTr="005D5B1E">
        <w:tc>
          <w:tcPr>
            <w:tcW w:w="1733" w:type="dxa"/>
            <w:gridSpan w:val="5"/>
            <w:hideMark/>
          </w:tcPr>
          <w:p w14:paraId="7C5193C8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609F5418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7D26D1" w14:paraId="2177A0C8" w14:textId="77777777" w:rsidTr="005D5B1E">
        <w:tc>
          <w:tcPr>
            <w:tcW w:w="1495" w:type="dxa"/>
            <w:gridSpan w:val="4"/>
            <w:hideMark/>
          </w:tcPr>
          <w:p w14:paraId="0CB70B85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5419ED8" w14:textId="77777777" w:rsidR="007D26D1" w:rsidRPr="005D1757" w:rsidRDefault="007D26D1" w:rsidP="007D26D1">
            <w:r>
              <w:t>Mode 3, Conclusion : comply</w:t>
            </w:r>
          </w:p>
        </w:tc>
      </w:tr>
    </w:tbl>
    <w:p w14:paraId="055FEA1B" w14:textId="7904734B" w:rsidR="007D26D1" w:rsidRPr="005C7D4E" w:rsidRDefault="007D26D1" w:rsidP="007D26D1">
      <w:r w:rsidRPr="007F5C4F">
        <w:rPr>
          <w:lang w:val="en-GB"/>
        </w:rPr>
        <w:lastRenderedPageBreak/>
        <w:t>GraphiqueEMIRE</w:t>
      </w:r>
      <w:r w:rsidR="006A50F9">
        <w:rPr>
          <w:noProof/>
          <w:lang w:val="en-GB"/>
        </w:rPr>
        <w:drawing>
          <wp:inline distT="0" distB="0" distL="0" distR="0" wp14:anchorId="17169EAF" wp14:editId="6438FB10">
            <wp:extent cx="6115050" cy="3238500"/>
            <wp:effectExtent l="0" t="0" r="0" b="0"/>
            <wp:docPr id="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59D24CE8" wp14:editId="02097693">
            <wp:extent cx="6115050" cy="3238500"/>
            <wp:effectExtent l="0" t="0" r="0" b="0"/>
            <wp:docPr id="5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4BA4D24B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277EAF72" w14:textId="77777777" w:rsidTr="007D26D1">
        <w:tc>
          <w:tcPr>
            <w:tcW w:w="1445" w:type="dxa"/>
          </w:tcPr>
          <w:p w14:paraId="0D2461D6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47CA195F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2F3C280E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31D9730F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7E1FD558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26489B70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4A7FE4F0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196F1319" w14:textId="77777777" w:rsidTr="007D26D1">
        <w:tc>
          <w:tcPr>
            <w:tcW w:w="1445" w:type="dxa"/>
          </w:tcPr>
          <w:p w14:paraId="421D5D3D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1599.87325</w:t>
            </w:r>
          </w:p>
        </w:tc>
        <w:tc>
          <w:tcPr>
            <w:tcW w:w="410" w:type="dxa"/>
          </w:tcPr>
          <w:p w14:paraId="7B8EC92B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2FC878EC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-0.66</w:t>
            </w:r>
          </w:p>
        </w:tc>
        <w:tc>
          <w:tcPr>
            <w:tcW w:w="1670" w:type="dxa"/>
          </w:tcPr>
          <w:p w14:paraId="38D3CAC7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3017145A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-4.66</w:t>
            </w:r>
          </w:p>
        </w:tc>
        <w:tc>
          <w:tcPr>
            <w:tcW w:w="1085" w:type="dxa"/>
          </w:tcPr>
          <w:p w14:paraId="0074954B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390147F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21.58</w:t>
            </w:r>
          </w:p>
        </w:tc>
      </w:tr>
      <w:tr w:rsidR="007D26D1" w:rsidRPr="00B665B4" w14:paraId="198DB2E6" w14:textId="77777777" w:rsidTr="007D26D1">
        <w:tc>
          <w:tcPr>
            <w:tcW w:w="1445" w:type="dxa"/>
          </w:tcPr>
          <w:p w14:paraId="553C6595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1599.8755</w:t>
            </w:r>
          </w:p>
        </w:tc>
        <w:tc>
          <w:tcPr>
            <w:tcW w:w="410" w:type="dxa"/>
          </w:tcPr>
          <w:p w14:paraId="0911EFDE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102BD4A5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-1.78</w:t>
            </w:r>
          </w:p>
        </w:tc>
        <w:tc>
          <w:tcPr>
            <w:tcW w:w="1670" w:type="dxa"/>
          </w:tcPr>
          <w:p w14:paraId="7C896BDE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3EFC311D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-5.78</w:t>
            </w:r>
          </w:p>
        </w:tc>
        <w:tc>
          <w:tcPr>
            <w:tcW w:w="1085" w:type="dxa"/>
          </w:tcPr>
          <w:p w14:paraId="6BF4FCF9" w14:textId="77777777" w:rsidR="007D26D1" w:rsidRPr="007D26D1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099DBB0" w14:textId="77777777" w:rsidR="007D26D1" w:rsidRPr="00B665B4" w:rsidRDefault="007D26D1" w:rsidP="002435D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21.58</w:t>
            </w:r>
          </w:p>
        </w:tc>
      </w:tr>
    </w:tbl>
    <w:p w14:paraId="6C14F1BA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7A8A540B" w14:textId="77777777" w:rsidR="007D26D1" w:rsidRPr="00CF27E0" w:rsidRDefault="007D26D1" w:rsidP="007D26D1">
      <w:pPr>
        <w:rPr>
          <w:lang w:val="en-GB"/>
        </w:rPr>
      </w:pPr>
    </w:p>
    <w:p w14:paraId="27C7245B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4F17E0AC" w14:textId="77777777" w:rsidTr="005D5B1E">
        <w:tc>
          <w:tcPr>
            <w:tcW w:w="2265" w:type="dxa"/>
            <w:shd w:val="clear" w:color="auto" w:fill="CCFFCC"/>
            <w:vAlign w:val="center"/>
          </w:tcPr>
          <w:p w14:paraId="1DCA825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7CF7F25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9kHz_GNSS</w:t>
            </w:r>
          </w:p>
        </w:tc>
      </w:tr>
    </w:tbl>
    <w:p w14:paraId="6212F8D4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6AF850C6" w14:textId="77777777" w:rsidTr="005D5B1E">
        <w:tc>
          <w:tcPr>
            <w:tcW w:w="1418" w:type="dxa"/>
            <w:shd w:val="clear" w:color="auto" w:fill="CCFFCC"/>
            <w:vAlign w:val="center"/>
          </w:tcPr>
          <w:p w14:paraId="0CE0CEC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768B7F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7766C0F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C04D68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0A8134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9kHz_GNSS</w:t>
            </w:r>
          </w:p>
        </w:tc>
      </w:tr>
      <w:tr w:rsidR="007D26D1" w:rsidRPr="00AC2007" w14:paraId="68C524FA" w14:textId="77777777" w:rsidTr="005D5B1E">
        <w:tc>
          <w:tcPr>
            <w:tcW w:w="1418" w:type="dxa"/>
            <w:shd w:val="clear" w:color="auto" w:fill="CCFFCC"/>
            <w:vAlign w:val="center"/>
          </w:tcPr>
          <w:p w14:paraId="533FAEC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D218D1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B2F9CE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CA31E1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7D26D1" w:rsidRPr="00AC2007" w14:paraId="16701A74" w14:textId="77777777" w:rsidTr="005D5B1E">
        <w:tc>
          <w:tcPr>
            <w:tcW w:w="1418" w:type="dxa"/>
            <w:shd w:val="clear" w:color="auto" w:fill="CCFFCC"/>
            <w:vAlign w:val="center"/>
          </w:tcPr>
          <w:p w14:paraId="6E286A8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F8AAEF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679E0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026AAB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5A37F7A5" w14:textId="77777777" w:rsidTr="005D5B1E">
        <w:tc>
          <w:tcPr>
            <w:tcW w:w="1418" w:type="dxa"/>
            <w:shd w:val="clear" w:color="auto" w:fill="CCFFCC"/>
            <w:vAlign w:val="center"/>
          </w:tcPr>
          <w:p w14:paraId="65B3A43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7B098A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CDDB02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FBBFF2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29983A2D" w14:textId="77777777" w:rsidTr="005D5B1E">
        <w:tc>
          <w:tcPr>
            <w:tcW w:w="1418" w:type="dxa"/>
            <w:shd w:val="clear" w:color="auto" w:fill="CCFFCC"/>
            <w:vAlign w:val="center"/>
          </w:tcPr>
          <w:p w14:paraId="3024608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E9861A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E817F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0ED45B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6AFC3B91" w14:textId="77777777" w:rsidTr="005D5B1E">
        <w:tc>
          <w:tcPr>
            <w:tcW w:w="1418" w:type="dxa"/>
            <w:shd w:val="clear" w:color="auto" w:fill="CCFFCC"/>
            <w:vAlign w:val="center"/>
          </w:tcPr>
          <w:p w14:paraId="4FFC88C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617CA4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9B85D6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0E5626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6B3DE87D" w14:textId="77777777" w:rsidTr="005D5B1E">
        <w:tc>
          <w:tcPr>
            <w:tcW w:w="1418" w:type="dxa"/>
            <w:shd w:val="clear" w:color="auto" w:fill="CCFFCC"/>
            <w:vAlign w:val="center"/>
          </w:tcPr>
          <w:p w14:paraId="69860E1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6D6FE6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0EA161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F5E99C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37AC5B5E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10D000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675FE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AA9514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F55D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A39E536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5C3949D1" w14:textId="77777777" w:rsidTr="005D5B1E">
        <w:tc>
          <w:tcPr>
            <w:tcW w:w="1418" w:type="dxa"/>
            <w:shd w:val="clear" w:color="auto" w:fill="CCFFCC"/>
            <w:vAlign w:val="center"/>
          </w:tcPr>
          <w:p w14:paraId="4A1B2E1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FC3402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508018C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D43DF5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FDAE96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9kHz_GNSS</w:t>
            </w:r>
          </w:p>
        </w:tc>
      </w:tr>
      <w:tr w:rsidR="007D26D1" w:rsidRPr="00AC2007" w14:paraId="58085FC7" w14:textId="77777777" w:rsidTr="005D5B1E">
        <w:tc>
          <w:tcPr>
            <w:tcW w:w="1418" w:type="dxa"/>
            <w:shd w:val="clear" w:color="auto" w:fill="CCFFCC"/>
            <w:vAlign w:val="center"/>
          </w:tcPr>
          <w:p w14:paraId="1CD1CD9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7C9CF1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41A4AA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FAF6D7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7D26D1" w:rsidRPr="00AC2007" w14:paraId="7E736747" w14:textId="77777777" w:rsidTr="005D5B1E">
        <w:tc>
          <w:tcPr>
            <w:tcW w:w="1418" w:type="dxa"/>
            <w:shd w:val="clear" w:color="auto" w:fill="CCFFCC"/>
            <w:vAlign w:val="center"/>
          </w:tcPr>
          <w:p w14:paraId="544F297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BF586D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54338E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EE9E7E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7DAE495" w14:textId="77777777" w:rsidTr="005D5B1E">
        <w:tc>
          <w:tcPr>
            <w:tcW w:w="1418" w:type="dxa"/>
            <w:shd w:val="clear" w:color="auto" w:fill="CCFFCC"/>
            <w:vAlign w:val="center"/>
          </w:tcPr>
          <w:p w14:paraId="2C4E1C7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BA7871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F6EA4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F868CF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6BA6FD77" w14:textId="77777777" w:rsidTr="005D5B1E">
        <w:tc>
          <w:tcPr>
            <w:tcW w:w="1418" w:type="dxa"/>
            <w:shd w:val="clear" w:color="auto" w:fill="CCFFCC"/>
            <w:vAlign w:val="center"/>
          </w:tcPr>
          <w:p w14:paraId="137FDD7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B6077C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DEBFD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27272B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4AC40EAB" w14:textId="77777777" w:rsidTr="005D5B1E">
        <w:tc>
          <w:tcPr>
            <w:tcW w:w="1418" w:type="dxa"/>
            <w:shd w:val="clear" w:color="auto" w:fill="CCFFCC"/>
            <w:vAlign w:val="center"/>
          </w:tcPr>
          <w:p w14:paraId="0056A02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64B2E5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3CC91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FFA921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1D93C479" w14:textId="77777777" w:rsidTr="005D5B1E">
        <w:tc>
          <w:tcPr>
            <w:tcW w:w="1418" w:type="dxa"/>
            <w:shd w:val="clear" w:color="auto" w:fill="CCFFCC"/>
            <w:vAlign w:val="center"/>
          </w:tcPr>
          <w:p w14:paraId="5E738F8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25562D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0BCB7A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2DF5A3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1BD6AC2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8E5120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24A2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8127973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A2A1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AB54302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06D875DA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114FB28D" w14:textId="77777777" w:rsidTr="005D5B1E">
        <w:tc>
          <w:tcPr>
            <w:tcW w:w="934" w:type="dxa"/>
            <w:gridSpan w:val="3"/>
            <w:hideMark/>
          </w:tcPr>
          <w:p w14:paraId="392DE2AB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305D95FC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7FF8CB7E" w14:textId="77777777" w:rsidTr="005D5B1E">
        <w:tc>
          <w:tcPr>
            <w:tcW w:w="766" w:type="dxa"/>
            <w:hideMark/>
          </w:tcPr>
          <w:p w14:paraId="39818212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3867C4E1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7DF05760" w14:textId="77777777" w:rsidTr="005D5B1E">
        <w:tc>
          <w:tcPr>
            <w:tcW w:w="920" w:type="dxa"/>
            <w:gridSpan w:val="2"/>
            <w:hideMark/>
          </w:tcPr>
          <w:p w14:paraId="06A3A639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4F2C9F83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VA/FK, 18/02/2025 17:19:49</w:t>
            </w:r>
          </w:p>
        </w:tc>
      </w:tr>
      <w:tr w:rsidR="007D26D1" w:rsidRPr="00046327" w14:paraId="63959723" w14:textId="77777777" w:rsidTr="005D5B1E">
        <w:tc>
          <w:tcPr>
            <w:tcW w:w="1733" w:type="dxa"/>
            <w:gridSpan w:val="5"/>
            <w:hideMark/>
          </w:tcPr>
          <w:p w14:paraId="08550892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413684E8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7D26D1" w14:paraId="62C74BCA" w14:textId="77777777" w:rsidTr="005D5B1E">
        <w:tc>
          <w:tcPr>
            <w:tcW w:w="1495" w:type="dxa"/>
            <w:gridSpan w:val="4"/>
            <w:hideMark/>
          </w:tcPr>
          <w:p w14:paraId="7CD41844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FB3E0E3" w14:textId="77777777" w:rsidR="007D26D1" w:rsidRPr="005D1757" w:rsidRDefault="007D26D1" w:rsidP="007D26D1">
            <w:r>
              <w:t>Mode 3, Conclusion : comply</w:t>
            </w:r>
          </w:p>
        </w:tc>
      </w:tr>
    </w:tbl>
    <w:p w14:paraId="12B370CF" w14:textId="384D13B7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73DD35FF" wp14:editId="52198696">
            <wp:extent cx="6115050" cy="3790950"/>
            <wp:effectExtent l="0" t="0" r="0" b="0"/>
            <wp:docPr id="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086D700D" wp14:editId="7F5D3297">
            <wp:extent cx="6115050" cy="3790950"/>
            <wp:effectExtent l="0" t="0" r="0" b="0"/>
            <wp:docPr id="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08FB624F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74C64468" w14:textId="77777777" w:rsidTr="007D26D1">
        <w:tc>
          <w:tcPr>
            <w:tcW w:w="1445" w:type="dxa"/>
          </w:tcPr>
          <w:p w14:paraId="2EF73183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C334D00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371DCDBF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0D6ADC93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579CB21E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316A0403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4B28BC22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617494E3" w14:textId="77777777" w:rsidTr="007D26D1">
        <w:tc>
          <w:tcPr>
            <w:tcW w:w="1445" w:type="dxa"/>
          </w:tcPr>
          <w:p w14:paraId="753B44BC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174.72</w:t>
            </w:r>
          </w:p>
        </w:tc>
        <w:tc>
          <w:tcPr>
            <w:tcW w:w="410" w:type="dxa"/>
          </w:tcPr>
          <w:p w14:paraId="7DC8E358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1EC69B56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15.92</w:t>
            </w:r>
          </w:p>
        </w:tc>
        <w:tc>
          <w:tcPr>
            <w:tcW w:w="1670" w:type="dxa"/>
          </w:tcPr>
          <w:p w14:paraId="4441E92A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2F9ACF91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-2.08</w:t>
            </w:r>
          </w:p>
        </w:tc>
        <w:tc>
          <w:tcPr>
            <w:tcW w:w="1085" w:type="dxa"/>
          </w:tcPr>
          <w:p w14:paraId="6119C950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54CE186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-14.23</w:t>
            </w:r>
          </w:p>
        </w:tc>
      </w:tr>
      <w:tr w:rsidR="007D26D1" w:rsidRPr="007D26D1" w14:paraId="119746A6" w14:textId="77777777" w:rsidTr="007D26D1">
        <w:tc>
          <w:tcPr>
            <w:tcW w:w="1445" w:type="dxa"/>
          </w:tcPr>
          <w:p w14:paraId="5080C60B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164.25</w:t>
            </w:r>
          </w:p>
        </w:tc>
        <w:tc>
          <w:tcPr>
            <w:tcW w:w="410" w:type="dxa"/>
          </w:tcPr>
          <w:p w14:paraId="773A7E51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1A0CDFF7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17.89</w:t>
            </w:r>
          </w:p>
        </w:tc>
        <w:tc>
          <w:tcPr>
            <w:tcW w:w="1670" w:type="dxa"/>
          </w:tcPr>
          <w:p w14:paraId="7AF8C7FD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351D3D21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-0.11</w:t>
            </w:r>
          </w:p>
        </w:tc>
        <w:tc>
          <w:tcPr>
            <w:tcW w:w="1085" w:type="dxa"/>
          </w:tcPr>
          <w:p w14:paraId="3DBEFD85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310ABAF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-14.62</w:t>
            </w:r>
          </w:p>
        </w:tc>
      </w:tr>
      <w:tr w:rsidR="007D26D1" w:rsidRPr="007D26D1" w14:paraId="67E58968" w14:textId="77777777" w:rsidTr="007D26D1">
        <w:tc>
          <w:tcPr>
            <w:tcW w:w="1445" w:type="dxa"/>
          </w:tcPr>
          <w:p w14:paraId="737DFB42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432.02</w:t>
            </w:r>
          </w:p>
        </w:tc>
        <w:tc>
          <w:tcPr>
            <w:tcW w:w="410" w:type="dxa"/>
          </w:tcPr>
          <w:p w14:paraId="431D1294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4D5E9E7E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6.12</w:t>
            </w:r>
          </w:p>
        </w:tc>
        <w:tc>
          <w:tcPr>
            <w:tcW w:w="1670" w:type="dxa"/>
          </w:tcPr>
          <w:p w14:paraId="41F322BD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278873C5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-11.88</w:t>
            </w:r>
          </w:p>
        </w:tc>
        <w:tc>
          <w:tcPr>
            <w:tcW w:w="1085" w:type="dxa"/>
          </w:tcPr>
          <w:p w14:paraId="38CE0E81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40F3EB5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-10.22</w:t>
            </w:r>
          </w:p>
        </w:tc>
      </w:tr>
      <w:tr w:rsidR="007D26D1" w:rsidRPr="007D26D1" w14:paraId="2B0D91C6" w14:textId="77777777" w:rsidTr="007D26D1">
        <w:tc>
          <w:tcPr>
            <w:tcW w:w="1445" w:type="dxa"/>
          </w:tcPr>
          <w:p w14:paraId="6BD54AF2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432.5</w:t>
            </w:r>
          </w:p>
        </w:tc>
        <w:tc>
          <w:tcPr>
            <w:tcW w:w="410" w:type="dxa"/>
          </w:tcPr>
          <w:p w14:paraId="70A922E4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23AC8422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3.69</w:t>
            </w:r>
          </w:p>
        </w:tc>
        <w:tc>
          <w:tcPr>
            <w:tcW w:w="1670" w:type="dxa"/>
          </w:tcPr>
          <w:p w14:paraId="2C55D735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742DD156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-14.31</w:t>
            </w:r>
          </w:p>
        </w:tc>
        <w:tc>
          <w:tcPr>
            <w:tcW w:w="1085" w:type="dxa"/>
          </w:tcPr>
          <w:p w14:paraId="1CC4BC37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2755A14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-10.19</w:t>
            </w:r>
          </w:p>
        </w:tc>
      </w:tr>
      <w:tr w:rsidR="007D26D1" w:rsidRPr="007D26D1" w14:paraId="0AC4D3A9" w14:textId="77777777" w:rsidTr="007D26D1">
        <w:tc>
          <w:tcPr>
            <w:tcW w:w="1445" w:type="dxa"/>
          </w:tcPr>
          <w:p w14:paraId="429E30F8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1971.65</w:t>
            </w:r>
          </w:p>
        </w:tc>
        <w:tc>
          <w:tcPr>
            <w:tcW w:w="410" w:type="dxa"/>
          </w:tcPr>
          <w:p w14:paraId="49C98457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52E6ED2C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14.68</w:t>
            </w:r>
          </w:p>
        </w:tc>
        <w:tc>
          <w:tcPr>
            <w:tcW w:w="1670" w:type="dxa"/>
          </w:tcPr>
          <w:p w14:paraId="00259C96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3DF4D3AD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-15.32</w:t>
            </w:r>
          </w:p>
        </w:tc>
        <w:tc>
          <w:tcPr>
            <w:tcW w:w="1085" w:type="dxa"/>
          </w:tcPr>
          <w:p w14:paraId="74695BA1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8ED182B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6.12</w:t>
            </w:r>
          </w:p>
        </w:tc>
      </w:tr>
      <w:tr w:rsidR="007D26D1" w14:paraId="355ECE9F" w14:textId="77777777" w:rsidTr="007D26D1">
        <w:tc>
          <w:tcPr>
            <w:tcW w:w="1445" w:type="dxa"/>
          </w:tcPr>
          <w:p w14:paraId="3BF8AA0D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1972.28</w:t>
            </w:r>
          </w:p>
        </w:tc>
        <w:tc>
          <w:tcPr>
            <w:tcW w:w="410" w:type="dxa"/>
          </w:tcPr>
          <w:p w14:paraId="4DA07C47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20CC9B8B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14.61</w:t>
            </w:r>
          </w:p>
        </w:tc>
        <w:tc>
          <w:tcPr>
            <w:tcW w:w="1670" w:type="dxa"/>
          </w:tcPr>
          <w:p w14:paraId="6477DE9D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65A412F0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-15.39</w:t>
            </w:r>
          </w:p>
        </w:tc>
        <w:tc>
          <w:tcPr>
            <w:tcW w:w="1085" w:type="dxa"/>
          </w:tcPr>
          <w:p w14:paraId="62775C39" w14:textId="77777777" w:rsidR="007D26D1" w:rsidRP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819EB26" w14:textId="77777777" w:rsidR="007D26D1" w:rsidRDefault="007D26D1" w:rsidP="004D5C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6.12</w:t>
            </w:r>
          </w:p>
        </w:tc>
      </w:tr>
    </w:tbl>
    <w:p w14:paraId="11297DFC" w14:textId="77777777" w:rsidR="007D26D1" w:rsidRDefault="007D26D1" w:rsidP="007D26D1">
      <w:pPr>
        <w:rPr>
          <w:sz w:val="16"/>
          <w:szCs w:val="16"/>
          <w:lang w:val="en-GB"/>
        </w:rPr>
      </w:pPr>
    </w:p>
    <w:p w14:paraId="7FD2E650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7D26D1" w:rsidRPr="007D26D1" w14:paraId="4F699F86" w14:textId="77777777" w:rsidTr="007D26D1">
        <w:tc>
          <w:tcPr>
            <w:tcW w:w="1445" w:type="dxa"/>
          </w:tcPr>
          <w:p w14:paraId="58DA8CFD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35F9E8D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16525C7E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70B31C5F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2254571C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189E848C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144FAB41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6CC4952F" w14:textId="77777777" w:rsidTr="007D26D1">
        <w:tc>
          <w:tcPr>
            <w:tcW w:w="1445" w:type="dxa"/>
          </w:tcPr>
          <w:p w14:paraId="2219B963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174.72</w:t>
            </w:r>
          </w:p>
        </w:tc>
        <w:tc>
          <w:tcPr>
            <w:tcW w:w="410" w:type="dxa"/>
          </w:tcPr>
          <w:p w14:paraId="4FE9DF69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5A2C8DD1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21.15</w:t>
            </w:r>
          </w:p>
        </w:tc>
        <w:tc>
          <w:tcPr>
            <w:tcW w:w="1910" w:type="dxa"/>
          </w:tcPr>
          <w:p w14:paraId="7A49807C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70D31506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-3.85</w:t>
            </w:r>
          </w:p>
        </w:tc>
        <w:tc>
          <w:tcPr>
            <w:tcW w:w="1085" w:type="dxa"/>
          </w:tcPr>
          <w:p w14:paraId="6CDA6A4F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22D3E88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-14.23</w:t>
            </w:r>
          </w:p>
        </w:tc>
      </w:tr>
      <w:tr w:rsidR="007D26D1" w14:paraId="2986243C" w14:textId="77777777" w:rsidTr="007D26D1">
        <w:tc>
          <w:tcPr>
            <w:tcW w:w="1445" w:type="dxa"/>
          </w:tcPr>
          <w:p w14:paraId="4C9C2B9A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162.96</w:t>
            </w:r>
          </w:p>
        </w:tc>
        <w:tc>
          <w:tcPr>
            <w:tcW w:w="410" w:type="dxa"/>
          </w:tcPr>
          <w:p w14:paraId="1E4192C8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54A8C258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22.47</w:t>
            </w:r>
          </w:p>
        </w:tc>
        <w:tc>
          <w:tcPr>
            <w:tcW w:w="1910" w:type="dxa"/>
          </w:tcPr>
          <w:p w14:paraId="693492F1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20F613C0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-2.53</w:t>
            </w:r>
          </w:p>
        </w:tc>
        <w:tc>
          <w:tcPr>
            <w:tcW w:w="1085" w:type="dxa"/>
          </w:tcPr>
          <w:p w14:paraId="1B606B51" w14:textId="77777777" w:rsidR="007D26D1" w:rsidRP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D01CF9A" w14:textId="77777777" w:rsidR="007D26D1" w:rsidRDefault="007D26D1" w:rsidP="00283D0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-14.67</w:t>
            </w:r>
          </w:p>
        </w:tc>
      </w:tr>
    </w:tbl>
    <w:p w14:paraId="1A28CABF" w14:textId="77777777" w:rsidR="007D26D1" w:rsidRDefault="007D26D1" w:rsidP="007D26D1">
      <w:pPr>
        <w:rPr>
          <w:sz w:val="16"/>
          <w:szCs w:val="16"/>
          <w:lang w:val="en-GB"/>
        </w:rPr>
      </w:pPr>
    </w:p>
    <w:p w14:paraId="29F6B6AA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7D26D1" w:rsidRPr="007D26D1" w14:paraId="2FBDC978" w14:textId="77777777" w:rsidTr="007D26D1">
        <w:tc>
          <w:tcPr>
            <w:tcW w:w="1445" w:type="dxa"/>
          </w:tcPr>
          <w:p w14:paraId="78CA50DA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048CA4C6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2299F0DC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06B9F2DB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26A66140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57ED95BC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096440F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13D78847" w14:textId="77777777" w:rsidTr="007D26D1">
        <w:tc>
          <w:tcPr>
            <w:tcW w:w="1445" w:type="dxa"/>
          </w:tcPr>
          <w:p w14:paraId="1EE6C827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432.56</w:t>
            </w:r>
          </w:p>
        </w:tc>
        <w:tc>
          <w:tcPr>
            <w:tcW w:w="410" w:type="dxa"/>
          </w:tcPr>
          <w:p w14:paraId="1699458E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110E13B5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19.36</w:t>
            </w:r>
          </w:p>
        </w:tc>
        <w:tc>
          <w:tcPr>
            <w:tcW w:w="1730" w:type="dxa"/>
          </w:tcPr>
          <w:p w14:paraId="6416C64B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58C20648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-5.64</w:t>
            </w:r>
          </w:p>
        </w:tc>
        <w:tc>
          <w:tcPr>
            <w:tcW w:w="1085" w:type="dxa"/>
          </w:tcPr>
          <w:p w14:paraId="2677EC99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1BC6765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-10.19</w:t>
            </w:r>
          </w:p>
        </w:tc>
      </w:tr>
      <w:tr w:rsidR="007D26D1" w:rsidRPr="007D26D1" w14:paraId="34B9E69C" w14:textId="77777777" w:rsidTr="007D26D1">
        <w:tc>
          <w:tcPr>
            <w:tcW w:w="1445" w:type="dxa"/>
          </w:tcPr>
          <w:p w14:paraId="4E93C590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434.27</w:t>
            </w:r>
          </w:p>
        </w:tc>
        <w:tc>
          <w:tcPr>
            <w:tcW w:w="410" w:type="dxa"/>
          </w:tcPr>
          <w:p w14:paraId="160F00E1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58A169DD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18.07</w:t>
            </w:r>
          </w:p>
        </w:tc>
        <w:tc>
          <w:tcPr>
            <w:tcW w:w="1730" w:type="dxa"/>
          </w:tcPr>
          <w:p w14:paraId="436730FB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68CEE406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-6.93</w:t>
            </w:r>
          </w:p>
        </w:tc>
        <w:tc>
          <w:tcPr>
            <w:tcW w:w="1085" w:type="dxa"/>
          </w:tcPr>
          <w:p w14:paraId="640EA806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150D2F6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-10.11</w:t>
            </w:r>
          </w:p>
        </w:tc>
      </w:tr>
      <w:tr w:rsidR="007D26D1" w:rsidRPr="007D26D1" w14:paraId="15A49488" w14:textId="77777777" w:rsidTr="007D26D1">
        <w:tc>
          <w:tcPr>
            <w:tcW w:w="1445" w:type="dxa"/>
          </w:tcPr>
          <w:p w14:paraId="5AD0ADD6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1975.64</w:t>
            </w:r>
          </w:p>
        </w:tc>
        <w:tc>
          <w:tcPr>
            <w:tcW w:w="410" w:type="dxa"/>
          </w:tcPr>
          <w:p w14:paraId="12A9C94E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169C71A8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28.94</w:t>
            </w:r>
          </w:p>
        </w:tc>
        <w:tc>
          <w:tcPr>
            <w:tcW w:w="1730" w:type="dxa"/>
          </w:tcPr>
          <w:p w14:paraId="0AC0F5FA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27A93749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-14.06</w:t>
            </w:r>
          </w:p>
        </w:tc>
        <w:tc>
          <w:tcPr>
            <w:tcW w:w="1085" w:type="dxa"/>
          </w:tcPr>
          <w:p w14:paraId="21BABF97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454D60E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6.15</w:t>
            </w:r>
          </w:p>
        </w:tc>
      </w:tr>
      <w:tr w:rsidR="007D26D1" w:rsidRPr="00B665B4" w14:paraId="23C2CC1A" w14:textId="77777777" w:rsidTr="007D26D1">
        <w:tc>
          <w:tcPr>
            <w:tcW w:w="1445" w:type="dxa"/>
          </w:tcPr>
          <w:p w14:paraId="65E2D6C8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1946.42</w:t>
            </w:r>
          </w:p>
        </w:tc>
        <w:tc>
          <w:tcPr>
            <w:tcW w:w="410" w:type="dxa"/>
          </w:tcPr>
          <w:p w14:paraId="4A56AB65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79FA1B61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28.99</w:t>
            </w:r>
          </w:p>
        </w:tc>
        <w:tc>
          <w:tcPr>
            <w:tcW w:w="1730" w:type="dxa"/>
          </w:tcPr>
          <w:p w14:paraId="0AF94257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1772BEE0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-14.01</w:t>
            </w:r>
          </w:p>
        </w:tc>
        <w:tc>
          <w:tcPr>
            <w:tcW w:w="1085" w:type="dxa"/>
          </w:tcPr>
          <w:p w14:paraId="281164DA" w14:textId="77777777" w:rsidR="007D26D1" w:rsidRPr="007D26D1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E56D1FE" w14:textId="77777777" w:rsidR="007D26D1" w:rsidRPr="00B665B4" w:rsidRDefault="007D26D1" w:rsidP="009C523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5.88</w:t>
            </w:r>
          </w:p>
        </w:tc>
      </w:tr>
    </w:tbl>
    <w:p w14:paraId="031CB839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7FD40DB6" w14:textId="77777777" w:rsidR="007D26D1" w:rsidRPr="00CF27E0" w:rsidRDefault="007D26D1" w:rsidP="007D26D1">
      <w:pPr>
        <w:rPr>
          <w:lang w:val="en-GB"/>
        </w:rPr>
      </w:pPr>
    </w:p>
    <w:p w14:paraId="051F095E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68393FCE" w14:textId="77777777" w:rsidTr="005D5B1E">
        <w:tc>
          <w:tcPr>
            <w:tcW w:w="2265" w:type="dxa"/>
            <w:shd w:val="clear" w:color="auto" w:fill="CCFFCC"/>
            <w:vAlign w:val="center"/>
          </w:tcPr>
          <w:p w14:paraId="12B7042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122673E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120kHz</w:t>
            </w:r>
          </w:p>
        </w:tc>
      </w:tr>
    </w:tbl>
    <w:p w14:paraId="7751A856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257C7D9D" w14:textId="77777777" w:rsidTr="005D5B1E">
        <w:tc>
          <w:tcPr>
            <w:tcW w:w="1418" w:type="dxa"/>
            <w:shd w:val="clear" w:color="auto" w:fill="CCFFCC"/>
            <w:vAlign w:val="center"/>
          </w:tcPr>
          <w:p w14:paraId="12B3D7A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865684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055F401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22B993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DA09B8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120kHz</w:t>
            </w:r>
          </w:p>
        </w:tc>
      </w:tr>
      <w:tr w:rsidR="007D26D1" w:rsidRPr="00AC2007" w14:paraId="51841573" w14:textId="77777777" w:rsidTr="005D5B1E">
        <w:tc>
          <w:tcPr>
            <w:tcW w:w="1418" w:type="dxa"/>
            <w:shd w:val="clear" w:color="auto" w:fill="CCFFCC"/>
            <w:vAlign w:val="center"/>
          </w:tcPr>
          <w:p w14:paraId="33EBC08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645183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3BEB96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6DC03A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7A6A0F9F" w14:textId="77777777" w:rsidTr="005D5B1E">
        <w:tc>
          <w:tcPr>
            <w:tcW w:w="1418" w:type="dxa"/>
            <w:shd w:val="clear" w:color="auto" w:fill="CCFFCC"/>
            <w:vAlign w:val="center"/>
          </w:tcPr>
          <w:p w14:paraId="5337AE1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A1DEBD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8EC6D6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12D859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4166945" w14:textId="77777777" w:rsidTr="005D5B1E">
        <w:tc>
          <w:tcPr>
            <w:tcW w:w="1418" w:type="dxa"/>
            <w:shd w:val="clear" w:color="auto" w:fill="CCFFCC"/>
            <w:vAlign w:val="center"/>
          </w:tcPr>
          <w:p w14:paraId="51E6420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97F8C0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D2B32E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D4C52E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5699FBEC" w14:textId="77777777" w:rsidTr="005D5B1E">
        <w:tc>
          <w:tcPr>
            <w:tcW w:w="1418" w:type="dxa"/>
            <w:shd w:val="clear" w:color="auto" w:fill="CCFFCC"/>
            <w:vAlign w:val="center"/>
          </w:tcPr>
          <w:p w14:paraId="1AD1832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2A1A8E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D9FDD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BECCDA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016BDC37" w14:textId="77777777" w:rsidTr="005D5B1E">
        <w:tc>
          <w:tcPr>
            <w:tcW w:w="1418" w:type="dxa"/>
            <w:shd w:val="clear" w:color="auto" w:fill="CCFFCC"/>
            <w:vAlign w:val="center"/>
          </w:tcPr>
          <w:p w14:paraId="6C62636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58D2C8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3F13DE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8DFEBF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55CD14A3" w14:textId="77777777" w:rsidTr="005D5B1E">
        <w:tc>
          <w:tcPr>
            <w:tcW w:w="1418" w:type="dxa"/>
            <w:shd w:val="clear" w:color="auto" w:fill="CCFFCC"/>
            <w:vAlign w:val="center"/>
          </w:tcPr>
          <w:p w14:paraId="21EBE50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1BDF61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97A13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70FD78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7B62A99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79D97F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AD38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CF1360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3C5B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28CECF3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58F791A" w14:textId="77777777" w:rsidTr="005D5B1E">
        <w:tc>
          <w:tcPr>
            <w:tcW w:w="1418" w:type="dxa"/>
            <w:shd w:val="clear" w:color="auto" w:fill="CCFFCC"/>
            <w:vAlign w:val="center"/>
          </w:tcPr>
          <w:p w14:paraId="336AF70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994803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4107BDA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103C3A6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6875AD8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120kHz</w:t>
            </w:r>
          </w:p>
        </w:tc>
      </w:tr>
      <w:tr w:rsidR="007D26D1" w:rsidRPr="00AC2007" w14:paraId="6F770928" w14:textId="77777777" w:rsidTr="005D5B1E">
        <w:tc>
          <w:tcPr>
            <w:tcW w:w="1418" w:type="dxa"/>
            <w:shd w:val="clear" w:color="auto" w:fill="CCFFCC"/>
            <w:vAlign w:val="center"/>
          </w:tcPr>
          <w:p w14:paraId="6C25987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957B62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4F489D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4586DB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685D1D39" w14:textId="77777777" w:rsidTr="005D5B1E">
        <w:tc>
          <w:tcPr>
            <w:tcW w:w="1418" w:type="dxa"/>
            <w:shd w:val="clear" w:color="auto" w:fill="CCFFCC"/>
            <w:vAlign w:val="center"/>
          </w:tcPr>
          <w:p w14:paraId="44A73C6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EC4A1B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87CDE1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960244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451868C" w14:textId="77777777" w:rsidTr="005D5B1E">
        <w:tc>
          <w:tcPr>
            <w:tcW w:w="1418" w:type="dxa"/>
            <w:shd w:val="clear" w:color="auto" w:fill="CCFFCC"/>
            <w:vAlign w:val="center"/>
          </w:tcPr>
          <w:p w14:paraId="5736F49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252195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2A44D8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43EB27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025EE0D9" w14:textId="77777777" w:rsidTr="005D5B1E">
        <w:tc>
          <w:tcPr>
            <w:tcW w:w="1418" w:type="dxa"/>
            <w:shd w:val="clear" w:color="auto" w:fill="CCFFCC"/>
            <w:vAlign w:val="center"/>
          </w:tcPr>
          <w:p w14:paraId="76A3AAB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FD8D9B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2513F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27C373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0C256226" w14:textId="77777777" w:rsidTr="005D5B1E">
        <w:tc>
          <w:tcPr>
            <w:tcW w:w="1418" w:type="dxa"/>
            <w:shd w:val="clear" w:color="auto" w:fill="CCFFCC"/>
            <w:vAlign w:val="center"/>
          </w:tcPr>
          <w:p w14:paraId="0CE48A3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69778B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BFDC97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226235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52F437E5" w14:textId="77777777" w:rsidTr="005D5B1E">
        <w:tc>
          <w:tcPr>
            <w:tcW w:w="1418" w:type="dxa"/>
            <w:shd w:val="clear" w:color="auto" w:fill="CCFFCC"/>
            <w:vAlign w:val="center"/>
          </w:tcPr>
          <w:p w14:paraId="1132F41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ACC091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0859F0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132550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A99B8A0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E1123EE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C563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2A3BC5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33E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64CA333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FE5710A" w14:textId="77777777" w:rsidTr="005D5B1E">
        <w:tc>
          <w:tcPr>
            <w:tcW w:w="1418" w:type="dxa"/>
            <w:shd w:val="clear" w:color="auto" w:fill="CCFFCC"/>
            <w:vAlign w:val="center"/>
          </w:tcPr>
          <w:p w14:paraId="151DA38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D17879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7AB9E7B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8FAA62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2C5F8C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120kHz</w:t>
            </w:r>
          </w:p>
        </w:tc>
      </w:tr>
      <w:tr w:rsidR="007D26D1" w:rsidRPr="00AC2007" w14:paraId="1F37A93E" w14:textId="77777777" w:rsidTr="005D5B1E">
        <w:tc>
          <w:tcPr>
            <w:tcW w:w="1418" w:type="dxa"/>
            <w:shd w:val="clear" w:color="auto" w:fill="CCFFCC"/>
            <w:vAlign w:val="center"/>
          </w:tcPr>
          <w:p w14:paraId="702E4D7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B5DECD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532F6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B4E203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6BCC6EF8" w14:textId="77777777" w:rsidTr="005D5B1E">
        <w:tc>
          <w:tcPr>
            <w:tcW w:w="1418" w:type="dxa"/>
            <w:shd w:val="clear" w:color="auto" w:fill="CCFFCC"/>
            <w:vAlign w:val="center"/>
          </w:tcPr>
          <w:p w14:paraId="3564644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767A67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E6A500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1F8C7E0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40CF8FF6" w14:textId="77777777" w:rsidTr="005D5B1E">
        <w:tc>
          <w:tcPr>
            <w:tcW w:w="1418" w:type="dxa"/>
            <w:shd w:val="clear" w:color="auto" w:fill="CCFFCC"/>
            <w:vAlign w:val="center"/>
          </w:tcPr>
          <w:p w14:paraId="1CCA0D6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E7175F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C6A7F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D26B3E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70CDAB8F" w14:textId="77777777" w:rsidTr="005D5B1E">
        <w:tc>
          <w:tcPr>
            <w:tcW w:w="1418" w:type="dxa"/>
            <w:shd w:val="clear" w:color="auto" w:fill="CCFFCC"/>
            <w:vAlign w:val="center"/>
          </w:tcPr>
          <w:p w14:paraId="75D2A64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D430BA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022CF5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2786BD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62D4087" w14:textId="77777777" w:rsidTr="005D5B1E">
        <w:tc>
          <w:tcPr>
            <w:tcW w:w="1418" w:type="dxa"/>
            <w:shd w:val="clear" w:color="auto" w:fill="CCFFCC"/>
            <w:vAlign w:val="center"/>
          </w:tcPr>
          <w:p w14:paraId="1D3B8BB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06C454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4AB4F9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B18818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439E3BB0" w14:textId="77777777" w:rsidTr="005D5B1E">
        <w:tc>
          <w:tcPr>
            <w:tcW w:w="1418" w:type="dxa"/>
            <w:shd w:val="clear" w:color="auto" w:fill="CCFFCC"/>
            <w:vAlign w:val="center"/>
          </w:tcPr>
          <w:p w14:paraId="21114EE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00C3E1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B7F51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C4163C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A811100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86499B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9E5F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7A7D81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A06B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475D10B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3E687458" w14:textId="77777777" w:rsidTr="005D5B1E">
        <w:tc>
          <w:tcPr>
            <w:tcW w:w="1418" w:type="dxa"/>
            <w:shd w:val="clear" w:color="auto" w:fill="CCFFCC"/>
            <w:vAlign w:val="center"/>
          </w:tcPr>
          <w:p w14:paraId="06E154A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D78A93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68FF6436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8B45A4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9F8873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120kHz</w:t>
            </w:r>
          </w:p>
        </w:tc>
      </w:tr>
      <w:tr w:rsidR="007D26D1" w:rsidRPr="00AC2007" w14:paraId="4CAEC3B3" w14:textId="77777777" w:rsidTr="005D5B1E">
        <w:tc>
          <w:tcPr>
            <w:tcW w:w="1418" w:type="dxa"/>
            <w:shd w:val="clear" w:color="auto" w:fill="CCFFCC"/>
            <w:vAlign w:val="center"/>
          </w:tcPr>
          <w:p w14:paraId="4844174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73CF6C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D4D64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82E8B9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7BB7728E" w14:textId="77777777" w:rsidTr="005D5B1E">
        <w:tc>
          <w:tcPr>
            <w:tcW w:w="1418" w:type="dxa"/>
            <w:shd w:val="clear" w:color="auto" w:fill="CCFFCC"/>
            <w:vAlign w:val="center"/>
          </w:tcPr>
          <w:p w14:paraId="679696A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71F2CD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208CEB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6EFE1D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4BC0539B" w14:textId="77777777" w:rsidTr="005D5B1E">
        <w:tc>
          <w:tcPr>
            <w:tcW w:w="1418" w:type="dxa"/>
            <w:shd w:val="clear" w:color="auto" w:fill="CCFFCC"/>
            <w:vAlign w:val="center"/>
          </w:tcPr>
          <w:p w14:paraId="47B2AB0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C58AFC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5BEC2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E80BC3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C341752" w14:textId="77777777" w:rsidTr="005D5B1E">
        <w:tc>
          <w:tcPr>
            <w:tcW w:w="1418" w:type="dxa"/>
            <w:shd w:val="clear" w:color="auto" w:fill="CCFFCC"/>
            <w:vAlign w:val="center"/>
          </w:tcPr>
          <w:p w14:paraId="2C5436C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5C739F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7080E0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B0FE79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13B372A9" w14:textId="77777777" w:rsidTr="005D5B1E">
        <w:tc>
          <w:tcPr>
            <w:tcW w:w="1418" w:type="dxa"/>
            <w:shd w:val="clear" w:color="auto" w:fill="CCFFCC"/>
            <w:vAlign w:val="center"/>
          </w:tcPr>
          <w:p w14:paraId="356F769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026260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28C93F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615F70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3E8B4A6C" w14:textId="77777777" w:rsidTr="005D5B1E">
        <w:tc>
          <w:tcPr>
            <w:tcW w:w="1418" w:type="dxa"/>
            <w:shd w:val="clear" w:color="auto" w:fill="CCFFCC"/>
            <w:vAlign w:val="center"/>
          </w:tcPr>
          <w:p w14:paraId="6642751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E91E57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1BF8D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226334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7D637C5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0B2DA4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D268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E6C7E4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5890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02647D4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4F4361A" w14:textId="77777777" w:rsidTr="005D5B1E">
        <w:tc>
          <w:tcPr>
            <w:tcW w:w="1418" w:type="dxa"/>
            <w:shd w:val="clear" w:color="auto" w:fill="CCFFCC"/>
            <w:vAlign w:val="center"/>
          </w:tcPr>
          <w:p w14:paraId="279E398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C11BBA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4F588D5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333521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2E1367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120kHz</w:t>
            </w:r>
          </w:p>
        </w:tc>
      </w:tr>
      <w:tr w:rsidR="007D26D1" w:rsidRPr="00AC2007" w14:paraId="1DC055C7" w14:textId="77777777" w:rsidTr="005D5B1E">
        <w:tc>
          <w:tcPr>
            <w:tcW w:w="1418" w:type="dxa"/>
            <w:shd w:val="clear" w:color="auto" w:fill="CCFFCC"/>
            <w:vAlign w:val="center"/>
          </w:tcPr>
          <w:p w14:paraId="27CC2B0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E9AC1F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210238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030DDF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00186099" w14:textId="77777777" w:rsidTr="005D5B1E">
        <w:tc>
          <w:tcPr>
            <w:tcW w:w="1418" w:type="dxa"/>
            <w:shd w:val="clear" w:color="auto" w:fill="CCFFCC"/>
            <w:vAlign w:val="center"/>
          </w:tcPr>
          <w:p w14:paraId="76A76F4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066168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779D61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816DC9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3C07D12A" w14:textId="77777777" w:rsidTr="005D5B1E">
        <w:tc>
          <w:tcPr>
            <w:tcW w:w="1418" w:type="dxa"/>
            <w:shd w:val="clear" w:color="auto" w:fill="CCFFCC"/>
            <w:vAlign w:val="center"/>
          </w:tcPr>
          <w:p w14:paraId="423E90B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542B31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ADD757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CEF1BB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74C0205D" w14:textId="77777777" w:rsidTr="005D5B1E">
        <w:tc>
          <w:tcPr>
            <w:tcW w:w="1418" w:type="dxa"/>
            <w:shd w:val="clear" w:color="auto" w:fill="CCFFCC"/>
            <w:vAlign w:val="center"/>
          </w:tcPr>
          <w:p w14:paraId="12F0183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FDED02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E4228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80DCEB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F5081DD" w14:textId="77777777" w:rsidTr="005D5B1E">
        <w:tc>
          <w:tcPr>
            <w:tcW w:w="1418" w:type="dxa"/>
            <w:shd w:val="clear" w:color="auto" w:fill="CCFFCC"/>
            <w:vAlign w:val="center"/>
          </w:tcPr>
          <w:p w14:paraId="09A6807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39BA95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5BCC42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5BDD99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4DD584CD" w14:textId="77777777" w:rsidTr="005D5B1E">
        <w:tc>
          <w:tcPr>
            <w:tcW w:w="1418" w:type="dxa"/>
            <w:shd w:val="clear" w:color="auto" w:fill="CCFFCC"/>
            <w:vAlign w:val="center"/>
          </w:tcPr>
          <w:p w14:paraId="2E92F49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6BE47F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CDC3D1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81FFA6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F56DCFA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354885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193E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1783CB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ED0A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2681B8B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5743807A" w14:textId="77777777" w:rsidTr="005D5B1E">
        <w:tc>
          <w:tcPr>
            <w:tcW w:w="1418" w:type="dxa"/>
            <w:shd w:val="clear" w:color="auto" w:fill="CCFFCC"/>
            <w:vAlign w:val="center"/>
          </w:tcPr>
          <w:p w14:paraId="3EF56A3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7F91EE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5B22F94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7C1FA9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7B6B4D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120kHz</w:t>
            </w:r>
          </w:p>
        </w:tc>
      </w:tr>
      <w:tr w:rsidR="007D26D1" w:rsidRPr="00AC2007" w14:paraId="0E36AC8C" w14:textId="77777777" w:rsidTr="005D5B1E">
        <w:tc>
          <w:tcPr>
            <w:tcW w:w="1418" w:type="dxa"/>
            <w:shd w:val="clear" w:color="auto" w:fill="CCFFCC"/>
            <w:vAlign w:val="center"/>
          </w:tcPr>
          <w:p w14:paraId="53A4BE4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223C01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8C411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FA8EA6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11870FB7" w14:textId="77777777" w:rsidTr="005D5B1E">
        <w:tc>
          <w:tcPr>
            <w:tcW w:w="1418" w:type="dxa"/>
            <w:shd w:val="clear" w:color="auto" w:fill="CCFFCC"/>
            <w:vAlign w:val="center"/>
          </w:tcPr>
          <w:p w14:paraId="6286330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16067E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A7F43B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F5596C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12F8F2F" w14:textId="77777777" w:rsidTr="005D5B1E">
        <w:tc>
          <w:tcPr>
            <w:tcW w:w="1418" w:type="dxa"/>
            <w:shd w:val="clear" w:color="auto" w:fill="CCFFCC"/>
            <w:vAlign w:val="center"/>
          </w:tcPr>
          <w:p w14:paraId="05729FD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96AFC6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862F56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76E654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11DE907C" w14:textId="77777777" w:rsidTr="005D5B1E">
        <w:tc>
          <w:tcPr>
            <w:tcW w:w="1418" w:type="dxa"/>
            <w:shd w:val="clear" w:color="auto" w:fill="CCFFCC"/>
            <w:vAlign w:val="center"/>
          </w:tcPr>
          <w:p w14:paraId="4894E1B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2A48CE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DBDC50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43C218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9C01FCF" w14:textId="77777777" w:rsidTr="005D5B1E">
        <w:tc>
          <w:tcPr>
            <w:tcW w:w="1418" w:type="dxa"/>
            <w:shd w:val="clear" w:color="auto" w:fill="CCFFCC"/>
            <w:vAlign w:val="center"/>
          </w:tcPr>
          <w:p w14:paraId="22599C1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2C7182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F616D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DD6EFF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27E5B4ED" w14:textId="77777777" w:rsidTr="005D5B1E">
        <w:tc>
          <w:tcPr>
            <w:tcW w:w="1418" w:type="dxa"/>
            <w:shd w:val="clear" w:color="auto" w:fill="CCFFCC"/>
            <w:vAlign w:val="center"/>
          </w:tcPr>
          <w:p w14:paraId="3A911C9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C01D4B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4B76B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315D6F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7EB44397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25ABC3E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46FB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56D92A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EB5E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491E34D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4BC9ED18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423D7323" w14:textId="77777777" w:rsidTr="005D5B1E">
        <w:tc>
          <w:tcPr>
            <w:tcW w:w="934" w:type="dxa"/>
            <w:gridSpan w:val="3"/>
            <w:hideMark/>
          </w:tcPr>
          <w:p w14:paraId="1C998FAE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4A29D782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52298C3F" w14:textId="77777777" w:rsidTr="005D5B1E">
        <w:tc>
          <w:tcPr>
            <w:tcW w:w="766" w:type="dxa"/>
            <w:hideMark/>
          </w:tcPr>
          <w:p w14:paraId="4A76E88C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EC40CBD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0A08903E" w14:textId="77777777" w:rsidTr="005D5B1E">
        <w:tc>
          <w:tcPr>
            <w:tcW w:w="920" w:type="dxa"/>
            <w:gridSpan w:val="2"/>
            <w:hideMark/>
          </w:tcPr>
          <w:p w14:paraId="1EF621B5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6377E7E8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VA/FK, 18/02/2025 17:24:15</w:t>
            </w:r>
          </w:p>
        </w:tc>
      </w:tr>
      <w:tr w:rsidR="007D26D1" w:rsidRPr="00046327" w14:paraId="6556E477" w14:textId="77777777" w:rsidTr="005D5B1E">
        <w:tc>
          <w:tcPr>
            <w:tcW w:w="1733" w:type="dxa"/>
            <w:gridSpan w:val="5"/>
            <w:hideMark/>
          </w:tcPr>
          <w:p w14:paraId="05924FA7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590664D3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7D26D1" w14:paraId="33DFEAF3" w14:textId="77777777" w:rsidTr="005D5B1E">
        <w:tc>
          <w:tcPr>
            <w:tcW w:w="1495" w:type="dxa"/>
            <w:gridSpan w:val="4"/>
            <w:hideMark/>
          </w:tcPr>
          <w:p w14:paraId="5187A60F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5BFA7ED0" w14:textId="77777777" w:rsidR="007D26D1" w:rsidRPr="005D1757" w:rsidRDefault="007D26D1" w:rsidP="007D26D1">
            <w:r>
              <w:t>Mode 3, Conclusion : not comply</w:t>
            </w:r>
          </w:p>
        </w:tc>
      </w:tr>
    </w:tbl>
    <w:p w14:paraId="304529A5" w14:textId="027F93D3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6970524D" wp14:editId="216A34FD">
            <wp:extent cx="6115050" cy="3609975"/>
            <wp:effectExtent l="0" t="0" r="0" b="0"/>
            <wp:docPr id="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15123AED" wp14:editId="4D1F77CB">
            <wp:extent cx="6115050" cy="3609975"/>
            <wp:effectExtent l="0" t="0" r="0" b="0"/>
            <wp:docPr id="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685B6FB6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(4)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6F19DCAA" w14:textId="77777777" w:rsidTr="007D26D1">
        <w:tc>
          <w:tcPr>
            <w:tcW w:w="1445" w:type="dxa"/>
          </w:tcPr>
          <w:p w14:paraId="16D991FB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3C1FD23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3418EEF9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3B949655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4E58067B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21FD8117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154E121F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27C88831" w14:textId="77777777" w:rsidTr="007D26D1">
        <w:tc>
          <w:tcPr>
            <w:tcW w:w="1445" w:type="dxa"/>
          </w:tcPr>
          <w:p w14:paraId="4E3368CF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175.25</w:t>
            </w:r>
          </w:p>
        </w:tc>
        <w:tc>
          <w:tcPr>
            <w:tcW w:w="410" w:type="dxa"/>
          </w:tcPr>
          <w:p w14:paraId="25489B34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6D76D0BC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22.40</w:t>
            </w:r>
          </w:p>
        </w:tc>
        <w:tc>
          <w:tcPr>
            <w:tcW w:w="1670" w:type="dxa"/>
          </w:tcPr>
          <w:p w14:paraId="0232BB01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6F3CCED5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0.40</w:t>
            </w:r>
          </w:p>
        </w:tc>
        <w:tc>
          <w:tcPr>
            <w:tcW w:w="1085" w:type="dxa"/>
          </w:tcPr>
          <w:p w14:paraId="0AD7A770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E3F2704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-14.21</w:t>
            </w:r>
          </w:p>
        </w:tc>
      </w:tr>
      <w:tr w:rsidR="007D26D1" w:rsidRPr="007D26D1" w14:paraId="42CBCB3C" w14:textId="77777777" w:rsidTr="007D26D1">
        <w:tc>
          <w:tcPr>
            <w:tcW w:w="1445" w:type="dxa"/>
          </w:tcPr>
          <w:p w14:paraId="531D7B11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172.25</w:t>
            </w:r>
          </w:p>
        </w:tc>
        <w:tc>
          <w:tcPr>
            <w:tcW w:w="410" w:type="dxa"/>
          </w:tcPr>
          <w:p w14:paraId="2D072F04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07A37F41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20.98</w:t>
            </w:r>
          </w:p>
        </w:tc>
        <w:tc>
          <w:tcPr>
            <w:tcW w:w="1670" w:type="dxa"/>
          </w:tcPr>
          <w:p w14:paraId="26558914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3A787B0A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-1.02</w:t>
            </w:r>
          </w:p>
        </w:tc>
        <w:tc>
          <w:tcPr>
            <w:tcW w:w="1085" w:type="dxa"/>
          </w:tcPr>
          <w:p w14:paraId="3B150001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FAE0A3E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-14.32</w:t>
            </w:r>
          </w:p>
        </w:tc>
      </w:tr>
      <w:tr w:rsidR="007D26D1" w:rsidRPr="007D26D1" w14:paraId="487C55C5" w14:textId="77777777" w:rsidTr="007D26D1">
        <w:tc>
          <w:tcPr>
            <w:tcW w:w="1445" w:type="dxa"/>
          </w:tcPr>
          <w:p w14:paraId="1F40870E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514.5</w:t>
            </w:r>
          </w:p>
        </w:tc>
        <w:tc>
          <w:tcPr>
            <w:tcW w:w="410" w:type="dxa"/>
          </w:tcPr>
          <w:p w14:paraId="0989D7CA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0828209A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32.23</w:t>
            </w:r>
          </w:p>
        </w:tc>
        <w:tc>
          <w:tcPr>
            <w:tcW w:w="1670" w:type="dxa"/>
          </w:tcPr>
          <w:p w14:paraId="06775A9D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14:paraId="2BDBE206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4.23</w:t>
            </w:r>
          </w:p>
        </w:tc>
        <w:tc>
          <w:tcPr>
            <w:tcW w:w="1085" w:type="dxa"/>
          </w:tcPr>
          <w:p w14:paraId="2D7AC15E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9590E09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-8.37</w:t>
            </w:r>
          </w:p>
        </w:tc>
      </w:tr>
      <w:tr w:rsidR="007D26D1" w14:paraId="47ABDF14" w14:textId="77777777" w:rsidTr="007D26D1">
        <w:tc>
          <w:tcPr>
            <w:tcW w:w="1445" w:type="dxa"/>
          </w:tcPr>
          <w:p w14:paraId="64F352FC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244.5</w:t>
            </w:r>
          </w:p>
        </w:tc>
        <w:tc>
          <w:tcPr>
            <w:tcW w:w="410" w:type="dxa"/>
          </w:tcPr>
          <w:p w14:paraId="65C38761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192D7B6B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25.21</w:t>
            </w:r>
          </w:p>
        </w:tc>
        <w:tc>
          <w:tcPr>
            <w:tcW w:w="1670" w:type="dxa"/>
          </w:tcPr>
          <w:p w14:paraId="00E46FEC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56A65F1D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3.21</w:t>
            </w:r>
          </w:p>
        </w:tc>
        <w:tc>
          <w:tcPr>
            <w:tcW w:w="1085" w:type="dxa"/>
          </w:tcPr>
          <w:p w14:paraId="479BC616" w14:textId="77777777" w:rsidR="007D26D1" w:rsidRP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E0B042C" w14:textId="77777777" w:rsidR="007D26D1" w:rsidRDefault="007D26D1" w:rsidP="007754C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-14.49</w:t>
            </w:r>
          </w:p>
        </w:tc>
      </w:tr>
    </w:tbl>
    <w:p w14:paraId="2799ECF7" w14:textId="77777777" w:rsidR="007D26D1" w:rsidRDefault="007D26D1" w:rsidP="007D26D1">
      <w:pPr>
        <w:rPr>
          <w:sz w:val="16"/>
          <w:szCs w:val="16"/>
          <w:lang w:val="en-GB"/>
        </w:rPr>
      </w:pPr>
    </w:p>
    <w:p w14:paraId="57248C62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7D26D1" w:rsidRPr="007D26D1" w14:paraId="6F868CD3" w14:textId="77777777" w:rsidTr="007D26D1">
        <w:tc>
          <w:tcPr>
            <w:tcW w:w="1445" w:type="dxa"/>
          </w:tcPr>
          <w:p w14:paraId="302A5E79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64771DBF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48BD27C4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1BAB5BF4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17F359A3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6DC28C51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B8DF1EA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2132C257" w14:textId="77777777" w:rsidTr="007D26D1">
        <w:tc>
          <w:tcPr>
            <w:tcW w:w="1445" w:type="dxa"/>
          </w:tcPr>
          <w:p w14:paraId="17D56D4C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175.75</w:t>
            </w:r>
          </w:p>
        </w:tc>
        <w:tc>
          <w:tcPr>
            <w:tcW w:w="410" w:type="dxa"/>
          </w:tcPr>
          <w:p w14:paraId="71CEACC9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20C7935B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33.33</w:t>
            </w:r>
          </w:p>
        </w:tc>
        <w:tc>
          <w:tcPr>
            <w:tcW w:w="1730" w:type="dxa"/>
          </w:tcPr>
          <w:p w14:paraId="236CD91C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21D1D2DA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1.33</w:t>
            </w:r>
          </w:p>
        </w:tc>
        <w:tc>
          <w:tcPr>
            <w:tcW w:w="1085" w:type="dxa"/>
          </w:tcPr>
          <w:p w14:paraId="0992BA35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CFE41E4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-14.19</w:t>
            </w:r>
          </w:p>
        </w:tc>
      </w:tr>
      <w:tr w:rsidR="007D26D1" w:rsidRPr="007D26D1" w14:paraId="6087D310" w14:textId="77777777" w:rsidTr="007D26D1">
        <w:tc>
          <w:tcPr>
            <w:tcW w:w="1445" w:type="dxa"/>
          </w:tcPr>
          <w:p w14:paraId="33563668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172.75</w:t>
            </w:r>
          </w:p>
        </w:tc>
        <w:tc>
          <w:tcPr>
            <w:tcW w:w="410" w:type="dxa"/>
          </w:tcPr>
          <w:p w14:paraId="0D721378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6C619458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31.68</w:t>
            </w:r>
          </w:p>
        </w:tc>
        <w:tc>
          <w:tcPr>
            <w:tcW w:w="1730" w:type="dxa"/>
          </w:tcPr>
          <w:p w14:paraId="7684E52F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63592798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-0.32</w:t>
            </w:r>
          </w:p>
        </w:tc>
        <w:tc>
          <w:tcPr>
            <w:tcW w:w="1085" w:type="dxa"/>
          </w:tcPr>
          <w:p w14:paraId="6E50E53B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07701AB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-14.30</w:t>
            </w:r>
          </w:p>
        </w:tc>
      </w:tr>
      <w:tr w:rsidR="007D26D1" w:rsidRPr="007D26D1" w14:paraId="537FD7A6" w14:textId="77777777" w:rsidTr="007D26D1">
        <w:tc>
          <w:tcPr>
            <w:tcW w:w="1445" w:type="dxa"/>
          </w:tcPr>
          <w:p w14:paraId="55B8F3C3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238.25</w:t>
            </w:r>
          </w:p>
        </w:tc>
        <w:tc>
          <w:tcPr>
            <w:tcW w:w="410" w:type="dxa"/>
          </w:tcPr>
          <w:p w14:paraId="336C6FB5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620653DC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37.64</w:t>
            </w:r>
          </w:p>
        </w:tc>
        <w:tc>
          <w:tcPr>
            <w:tcW w:w="1730" w:type="dxa"/>
          </w:tcPr>
          <w:p w14:paraId="27CC0859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5969079C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5.64</w:t>
            </w:r>
          </w:p>
        </w:tc>
        <w:tc>
          <w:tcPr>
            <w:tcW w:w="1085" w:type="dxa"/>
          </w:tcPr>
          <w:p w14:paraId="2D55DE3D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23B9995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-14.30</w:t>
            </w:r>
          </w:p>
        </w:tc>
      </w:tr>
      <w:tr w:rsidR="007D26D1" w:rsidRPr="00B665B4" w14:paraId="2ED23660" w14:textId="77777777" w:rsidTr="007D26D1">
        <w:tc>
          <w:tcPr>
            <w:tcW w:w="1445" w:type="dxa"/>
          </w:tcPr>
          <w:p w14:paraId="6A80D212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244.25</w:t>
            </w:r>
          </w:p>
        </w:tc>
        <w:tc>
          <w:tcPr>
            <w:tcW w:w="410" w:type="dxa"/>
          </w:tcPr>
          <w:p w14:paraId="6B07E36A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28AC4269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36.77</w:t>
            </w:r>
          </w:p>
        </w:tc>
        <w:tc>
          <w:tcPr>
            <w:tcW w:w="1730" w:type="dxa"/>
          </w:tcPr>
          <w:p w14:paraId="737C7502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08A1B6C8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4.77</w:t>
            </w:r>
          </w:p>
        </w:tc>
        <w:tc>
          <w:tcPr>
            <w:tcW w:w="1085" w:type="dxa"/>
          </w:tcPr>
          <w:p w14:paraId="3EEDBD3F" w14:textId="77777777" w:rsidR="007D26D1" w:rsidRPr="007D26D1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181E245" w14:textId="77777777" w:rsidR="007D26D1" w:rsidRPr="00B665B4" w:rsidRDefault="007D26D1" w:rsidP="00517E8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-14.48</w:t>
            </w:r>
          </w:p>
        </w:tc>
      </w:tr>
    </w:tbl>
    <w:p w14:paraId="517CDB63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3DF94EFD" w14:textId="77777777" w:rsidR="007D26D1" w:rsidRPr="00CF27E0" w:rsidRDefault="007D26D1" w:rsidP="007D26D1">
      <w:pPr>
        <w:rPr>
          <w:lang w:val="en-GB"/>
        </w:rPr>
      </w:pPr>
    </w:p>
    <w:p w14:paraId="20581A93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298B2E95" w14:textId="77777777" w:rsidTr="005D5B1E">
        <w:tc>
          <w:tcPr>
            <w:tcW w:w="2265" w:type="dxa"/>
            <w:shd w:val="clear" w:color="auto" w:fill="CCFFCC"/>
            <w:vAlign w:val="center"/>
          </w:tcPr>
          <w:p w14:paraId="6F004AF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794A116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1MHz</w:t>
            </w:r>
          </w:p>
        </w:tc>
      </w:tr>
    </w:tbl>
    <w:p w14:paraId="5B86D595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78F3261A" w14:textId="77777777" w:rsidTr="005D5B1E">
        <w:tc>
          <w:tcPr>
            <w:tcW w:w="1418" w:type="dxa"/>
            <w:shd w:val="clear" w:color="auto" w:fill="CCFFCC"/>
            <w:vAlign w:val="center"/>
          </w:tcPr>
          <w:p w14:paraId="5EBC8B9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244379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0E15488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18BAD5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6850A9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1MHz</w:t>
            </w:r>
          </w:p>
        </w:tc>
      </w:tr>
      <w:tr w:rsidR="007D26D1" w:rsidRPr="00AC2007" w14:paraId="181770E8" w14:textId="77777777" w:rsidTr="005D5B1E">
        <w:tc>
          <w:tcPr>
            <w:tcW w:w="1418" w:type="dxa"/>
            <w:shd w:val="clear" w:color="auto" w:fill="CCFFCC"/>
            <w:vAlign w:val="center"/>
          </w:tcPr>
          <w:p w14:paraId="2309B3F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649388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20AAFA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F01188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1876D215" w14:textId="77777777" w:rsidTr="005D5B1E">
        <w:tc>
          <w:tcPr>
            <w:tcW w:w="1418" w:type="dxa"/>
            <w:shd w:val="clear" w:color="auto" w:fill="CCFFCC"/>
            <w:vAlign w:val="center"/>
          </w:tcPr>
          <w:p w14:paraId="565327C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F290F2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536FE3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9C2926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6D29EE66" w14:textId="77777777" w:rsidTr="005D5B1E">
        <w:tc>
          <w:tcPr>
            <w:tcW w:w="1418" w:type="dxa"/>
            <w:shd w:val="clear" w:color="auto" w:fill="CCFFCC"/>
            <w:vAlign w:val="center"/>
          </w:tcPr>
          <w:p w14:paraId="21663B9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A098A3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B074E5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254756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A936A6A" w14:textId="77777777" w:rsidTr="005D5B1E">
        <w:tc>
          <w:tcPr>
            <w:tcW w:w="1418" w:type="dxa"/>
            <w:shd w:val="clear" w:color="auto" w:fill="CCFFCC"/>
            <w:vAlign w:val="center"/>
          </w:tcPr>
          <w:p w14:paraId="7CABBF6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3DAD87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AF256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33B720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0E041394" w14:textId="77777777" w:rsidTr="005D5B1E">
        <w:tc>
          <w:tcPr>
            <w:tcW w:w="1418" w:type="dxa"/>
            <w:shd w:val="clear" w:color="auto" w:fill="CCFFCC"/>
            <w:vAlign w:val="center"/>
          </w:tcPr>
          <w:p w14:paraId="44662A7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E78F04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0A698B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23DF59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6C1BF426" w14:textId="77777777" w:rsidTr="005D5B1E">
        <w:tc>
          <w:tcPr>
            <w:tcW w:w="1418" w:type="dxa"/>
            <w:shd w:val="clear" w:color="auto" w:fill="CCFFCC"/>
            <w:vAlign w:val="center"/>
          </w:tcPr>
          <w:p w14:paraId="4D6FC73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439860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D6C11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2BA31F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7A9E3DE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77235C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6541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354915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2C5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B978275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AFD5E01" w14:textId="77777777" w:rsidTr="005D5B1E">
        <w:tc>
          <w:tcPr>
            <w:tcW w:w="1418" w:type="dxa"/>
            <w:shd w:val="clear" w:color="auto" w:fill="CCFFCC"/>
            <w:vAlign w:val="center"/>
          </w:tcPr>
          <w:p w14:paraId="1E748EE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89C24C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193C3B8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6C4F52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CFE833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1MHz</w:t>
            </w:r>
          </w:p>
        </w:tc>
      </w:tr>
      <w:tr w:rsidR="007D26D1" w:rsidRPr="00AC2007" w14:paraId="745710AD" w14:textId="77777777" w:rsidTr="005D5B1E">
        <w:tc>
          <w:tcPr>
            <w:tcW w:w="1418" w:type="dxa"/>
            <w:shd w:val="clear" w:color="auto" w:fill="CCFFCC"/>
            <w:vAlign w:val="center"/>
          </w:tcPr>
          <w:p w14:paraId="350C119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B0BEE2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3BB2FC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F2472D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29278588" w14:textId="77777777" w:rsidTr="005D5B1E">
        <w:tc>
          <w:tcPr>
            <w:tcW w:w="1418" w:type="dxa"/>
            <w:shd w:val="clear" w:color="auto" w:fill="CCFFCC"/>
            <w:vAlign w:val="center"/>
          </w:tcPr>
          <w:p w14:paraId="4B27A3E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AC698E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E579B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17A3A9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B81B5DE" w14:textId="77777777" w:rsidTr="005D5B1E">
        <w:tc>
          <w:tcPr>
            <w:tcW w:w="1418" w:type="dxa"/>
            <w:shd w:val="clear" w:color="auto" w:fill="CCFFCC"/>
            <w:vAlign w:val="center"/>
          </w:tcPr>
          <w:p w14:paraId="6C3A8CD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D3A1D8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98B7C9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738723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BECF52A" w14:textId="77777777" w:rsidTr="005D5B1E">
        <w:tc>
          <w:tcPr>
            <w:tcW w:w="1418" w:type="dxa"/>
            <w:shd w:val="clear" w:color="auto" w:fill="CCFFCC"/>
            <w:vAlign w:val="center"/>
          </w:tcPr>
          <w:p w14:paraId="2A2AC6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6209A5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BCF0CC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129CEB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3A1EAF55" w14:textId="77777777" w:rsidTr="005D5B1E">
        <w:tc>
          <w:tcPr>
            <w:tcW w:w="1418" w:type="dxa"/>
            <w:shd w:val="clear" w:color="auto" w:fill="CCFFCC"/>
            <w:vAlign w:val="center"/>
          </w:tcPr>
          <w:p w14:paraId="0C86113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E4E6E4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EA503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51462C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44D6CB20" w14:textId="77777777" w:rsidTr="005D5B1E">
        <w:tc>
          <w:tcPr>
            <w:tcW w:w="1418" w:type="dxa"/>
            <w:shd w:val="clear" w:color="auto" w:fill="CCFFCC"/>
            <w:vAlign w:val="center"/>
          </w:tcPr>
          <w:p w14:paraId="4639227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8EB761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C1D06F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0A0688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5F6C7967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F3B5A6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8CC3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38FDBF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2EC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F7A55B5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449A4D84" w14:textId="77777777" w:rsidTr="005D5B1E">
        <w:tc>
          <w:tcPr>
            <w:tcW w:w="1418" w:type="dxa"/>
            <w:shd w:val="clear" w:color="auto" w:fill="CCFFCC"/>
            <w:vAlign w:val="center"/>
          </w:tcPr>
          <w:p w14:paraId="7336F32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E1BA07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24E8128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61AC2D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BB0B19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1MHz</w:t>
            </w:r>
          </w:p>
        </w:tc>
      </w:tr>
      <w:tr w:rsidR="007D26D1" w:rsidRPr="00AC2007" w14:paraId="5B6C2B11" w14:textId="77777777" w:rsidTr="005D5B1E">
        <w:tc>
          <w:tcPr>
            <w:tcW w:w="1418" w:type="dxa"/>
            <w:shd w:val="clear" w:color="auto" w:fill="CCFFCC"/>
            <w:vAlign w:val="center"/>
          </w:tcPr>
          <w:p w14:paraId="6E9CA26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A10623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95261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1E3CE3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6810AA07" w14:textId="77777777" w:rsidTr="005D5B1E">
        <w:tc>
          <w:tcPr>
            <w:tcW w:w="1418" w:type="dxa"/>
            <w:shd w:val="clear" w:color="auto" w:fill="CCFFCC"/>
            <w:vAlign w:val="center"/>
          </w:tcPr>
          <w:p w14:paraId="5FBCFF6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09EA5D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4C6B3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BB9F59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B54C047" w14:textId="77777777" w:rsidTr="005D5B1E">
        <w:tc>
          <w:tcPr>
            <w:tcW w:w="1418" w:type="dxa"/>
            <w:shd w:val="clear" w:color="auto" w:fill="CCFFCC"/>
            <w:vAlign w:val="center"/>
          </w:tcPr>
          <w:p w14:paraId="6257C38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BF41A7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A7D83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81F7EE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9B14AAB" w14:textId="77777777" w:rsidTr="005D5B1E">
        <w:tc>
          <w:tcPr>
            <w:tcW w:w="1418" w:type="dxa"/>
            <w:shd w:val="clear" w:color="auto" w:fill="CCFFCC"/>
            <w:vAlign w:val="center"/>
          </w:tcPr>
          <w:p w14:paraId="7D616BD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D73D1B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F41C1A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8B02CB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D43A0D7" w14:textId="77777777" w:rsidTr="005D5B1E">
        <w:tc>
          <w:tcPr>
            <w:tcW w:w="1418" w:type="dxa"/>
            <w:shd w:val="clear" w:color="auto" w:fill="CCFFCC"/>
            <w:vAlign w:val="center"/>
          </w:tcPr>
          <w:p w14:paraId="618A4D3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1C0778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B5E29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FC17F7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0F34F224" w14:textId="77777777" w:rsidTr="005D5B1E">
        <w:tc>
          <w:tcPr>
            <w:tcW w:w="1418" w:type="dxa"/>
            <w:shd w:val="clear" w:color="auto" w:fill="CCFFCC"/>
            <w:vAlign w:val="center"/>
          </w:tcPr>
          <w:p w14:paraId="067E432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4E404D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9A90B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6AF53F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6A0A8739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D3A068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92C6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EC950A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7B2F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0F28474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157B1804" w14:textId="77777777" w:rsidTr="005D5B1E">
        <w:tc>
          <w:tcPr>
            <w:tcW w:w="1418" w:type="dxa"/>
            <w:shd w:val="clear" w:color="auto" w:fill="CCFFCC"/>
            <w:vAlign w:val="center"/>
          </w:tcPr>
          <w:p w14:paraId="62D01B7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4B9E54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4A9E31E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1ED6BF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C52F48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harness RBW 1MHz</w:t>
            </w:r>
          </w:p>
        </w:tc>
      </w:tr>
      <w:tr w:rsidR="007D26D1" w:rsidRPr="00AC2007" w14:paraId="76A4F61A" w14:textId="77777777" w:rsidTr="005D5B1E">
        <w:tc>
          <w:tcPr>
            <w:tcW w:w="1418" w:type="dxa"/>
            <w:shd w:val="clear" w:color="auto" w:fill="CCFFCC"/>
            <w:vAlign w:val="center"/>
          </w:tcPr>
          <w:p w14:paraId="2E54FD7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D8B7D1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49C4A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80AEFF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3405CDC1" w14:textId="77777777" w:rsidTr="005D5B1E">
        <w:tc>
          <w:tcPr>
            <w:tcW w:w="1418" w:type="dxa"/>
            <w:shd w:val="clear" w:color="auto" w:fill="CCFFCC"/>
            <w:vAlign w:val="center"/>
          </w:tcPr>
          <w:p w14:paraId="31822AB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9ACD43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553A5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EACBE1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5956BE03" w14:textId="77777777" w:rsidTr="005D5B1E">
        <w:tc>
          <w:tcPr>
            <w:tcW w:w="1418" w:type="dxa"/>
            <w:shd w:val="clear" w:color="auto" w:fill="CCFFCC"/>
            <w:vAlign w:val="center"/>
          </w:tcPr>
          <w:p w14:paraId="5DB3249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C8F15D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84584F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E09CE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07575A0" w14:textId="77777777" w:rsidTr="005D5B1E">
        <w:tc>
          <w:tcPr>
            <w:tcW w:w="1418" w:type="dxa"/>
            <w:shd w:val="clear" w:color="auto" w:fill="CCFFCC"/>
            <w:vAlign w:val="center"/>
          </w:tcPr>
          <w:p w14:paraId="6FC46DE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DB9179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0CA488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B4D52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162EC7A0" w14:textId="77777777" w:rsidTr="005D5B1E">
        <w:tc>
          <w:tcPr>
            <w:tcW w:w="1418" w:type="dxa"/>
            <w:shd w:val="clear" w:color="auto" w:fill="CCFFCC"/>
            <w:vAlign w:val="center"/>
          </w:tcPr>
          <w:p w14:paraId="252E3A1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97667D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7A1F0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E0663C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63FB3AEA" w14:textId="77777777" w:rsidTr="005D5B1E">
        <w:tc>
          <w:tcPr>
            <w:tcW w:w="1418" w:type="dxa"/>
            <w:shd w:val="clear" w:color="auto" w:fill="CCFFCC"/>
            <w:vAlign w:val="center"/>
          </w:tcPr>
          <w:p w14:paraId="1BAD020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7342D5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7BB8E0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143E02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777BCBC5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81021CA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D02B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88F345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827C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3453EC6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728615A8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6EBB78F4" w14:textId="77777777" w:rsidTr="005D5B1E">
        <w:tc>
          <w:tcPr>
            <w:tcW w:w="934" w:type="dxa"/>
            <w:gridSpan w:val="3"/>
            <w:hideMark/>
          </w:tcPr>
          <w:p w14:paraId="1CF9C52B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350DD545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61CAE17B" w14:textId="77777777" w:rsidTr="005D5B1E">
        <w:tc>
          <w:tcPr>
            <w:tcW w:w="766" w:type="dxa"/>
            <w:hideMark/>
          </w:tcPr>
          <w:p w14:paraId="291C0E05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3452A684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7CDBABD5" w14:textId="77777777" w:rsidTr="005D5B1E">
        <w:tc>
          <w:tcPr>
            <w:tcW w:w="920" w:type="dxa"/>
            <w:gridSpan w:val="2"/>
            <w:hideMark/>
          </w:tcPr>
          <w:p w14:paraId="3F39091F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0A1FB126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VA/FK, 18/02/2025 17:38:02</w:t>
            </w:r>
          </w:p>
        </w:tc>
      </w:tr>
      <w:tr w:rsidR="007D26D1" w:rsidRPr="00046327" w14:paraId="1F750592" w14:textId="77777777" w:rsidTr="005D5B1E">
        <w:tc>
          <w:tcPr>
            <w:tcW w:w="1733" w:type="dxa"/>
            <w:gridSpan w:val="5"/>
            <w:hideMark/>
          </w:tcPr>
          <w:p w14:paraId="125C10F4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71031CCE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7D26D1" w14:paraId="611E37C6" w14:textId="77777777" w:rsidTr="005D5B1E">
        <w:tc>
          <w:tcPr>
            <w:tcW w:w="1495" w:type="dxa"/>
            <w:gridSpan w:val="4"/>
            <w:hideMark/>
          </w:tcPr>
          <w:p w14:paraId="676379E5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E482772" w14:textId="77777777" w:rsidR="007D26D1" w:rsidRPr="005D1757" w:rsidRDefault="007D26D1" w:rsidP="007D26D1">
            <w:r>
              <w:t>Mode 3, Conclusion : not comply</w:t>
            </w:r>
          </w:p>
        </w:tc>
      </w:tr>
    </w:tbl>
    <w:p w14:paraId="5F4E8E67" w14:textId="02FD20B4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776B5F99" wp14:editId="040305AB">
            <wp:extent cx="6115050" cy="3790950"/>
            <wp:effectExtent l="0" t="0" r="0" b="0"/>
            <wp:docPr id="10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6D3F780D" wp14:editId="50C2A9EB">
            <wp:extent cx="6115050" cy="3790950"/>
            <wp:effectExtent l="0" t="0" r="0" b="0"/>
            <wp:docPr id="1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63B9FFB3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5C2F2835" w14:textId="77777777" w:rsidTr="007D26D1">
        <w:tc>
          <w:tcPr>
            <w:tcW w:w="1445" w:type="dxa"/>
          </w:tcPr>
          <w:p w14:paraId="719360A6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DEFAC5A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2EB3CFD7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43392819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02C41B61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385B18FA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19DA0644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7DACCBC8" w14:textId="77777777" w:rsidTr="007D26D1">
        <w:tc>
          <w:tcPr>
            <w:tcW w:w="1445" w:type="dxa"/>
          </w:tcPr>
          <w:p w14:paraId="18265A5D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96.42</w:t>
            </w:r>
          </w:p>
        </w:tc>
        <w:tc>
          <w:tcPr>
            <w:tcW w:w="410" w:type="dxa"/>
          </w:tcPr>
          <w:p w14:paraId="126564D9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56DAA21C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17.50</w:t>
            </w:r>
          </w:p>
        </w:tc>
        <w:tc>
          <w:tcPr>
            <w:tcW w:w="1670" w:type="dxa"/>
          </w:tcPr>
          <w:p w14:paraId="1C89FEBD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74FE6815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5.50</w:t>
            </w:r>
          </w:p>
        </w:tc>
        <w:tc>
          <w:tcPr>
            <w:tcW w:w="1085" w:type="dxa"/>
          </w:tcPr>
          <w:p w14:paraId="5EEBDC26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96974A6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-18.25</w:t>
            </w:r>
          </w:p>
        </w:tc>
      </w:tr>
      <w:tr w:rsidR="007D26D1" w:rsidRPr="007D26D1" w14:paraId="333B8562" w14:textId="77777777" w:rsidTr="007D26D1">
        <w:tc>
          <w:tcPr>
            <w:tcW w:w="1445" w:type="dxa"/>
          </w:tcPr>
          <w:p w14:paraId="6912C2CC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164.67</w:t>
            </w:r>
          </w:p>
        </w:tc>
        <w:tc>
          <w:tcPr>
            <w:tcW w:w="410" w:type="dxa"/>
          </w:tcPr>
          <w:p w14:paraId="0FC7F1CA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04939885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14.34</w:t>
            </w:r>
          </w:p>
        </w:tc>
        <w:tc>
          <w:tcPr>
            <w:tcW w:w="1670" w:type="dxa"/>
          </w:tcPr>
          <w:p w14:paraId="2D4EDA65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451D1162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-3.66</w:t>
            </w:r>
          </w:p>
        </w:tc>
        <w:tc>
          <w:tcPr>
            <w:tcW w:w="1085" w:type="dxa"/>
          </w:tcPr>
          <w:p w14:paraId="0730BB64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7391962F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-14.60</w:t>
            </w:r>
          </w:p>
        </w:tc>
      </w:tr>
      <w:tr w:rsidR="007D26D1" w:rsidRPr="007D26D1" w14:paraId="13D0D8E2" w14:textId="77777777" w:rsidTr="007D26D1">
        <w:tc>
          <w:tcPr>
            <w:tcW w:w="1445" w:type="dxa"/>
          </w:tcPr>
          <w:p w14:paraId="0D78C145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918.68</w:t>
            </w:r>
          </w:p>
        </w:tc>
        <w:tc>
          <w:tcPr>
            <w:tcW w:w="410" w:type="dxa"/>
          </w:tcPr>
          <w:p w14:paraId="6C9B1E2C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15E18156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22.01</w:t>
            </w:r>
          </w:p>
        </w:tc>
        <w:tc>
          <w:tcPr>
            <w:tcW w:w="1670" w:type="dxa"/>
          </w:tcPr>
          <w:p w14:paraId="072B83C2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2B6A4FD7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-7.99</w:t>
            </w:r>
          </w:p>
        </w:tc>
        <w:tc>
          <w:tcPr>
            <w:tcW w:w="1085" w:type="dxa"/>
          </w:tcPr>
          <w:p w14:paraId="2885C4F2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EE14996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-2.65</w:t>
            </w:r>
          </w:p>
        </w:tc>
      </w:tr>
      <w:tr w:rsidR="007D26D1" w:rsidRPr="007D26D1" w14:paraId="54B58230" w14:textId="77777777" w:rsidTr="007D26D1">
        <w:tc>
          <w:tcPr>
            <w:tcW w:w="1445" w:type="dxa"/>
          </w:tcPr>
          <w:p w14:paraId="4E1D2453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432.44</w:t>
            </w:r>
          </w:p>
        </w:tc>
        <w:tc>
          <w:tcPr>
            <w:tcW w:w="410" w:type="dxa"/>
          </w:tcPr>
          <w:p w14:paraId="4F077644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6C51010B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5.55</w:t>
            </w:r>
          </w:p>
        </w:tc>
        <w:tc>
          <w:tcPr>
            <w:tcW w:w="1670" w:type="dxa"/>
          </w:tcPr>
          <w:p w14:paraId="7AA1E3E0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2FB00355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-12.45</w:t>
            </w:r>
          </w:p>
        </w:tc>
        <w:tc>
          <w:tcPr>
            <w:tcW w:w="1085" w:type="dxa"/>
          </w:tcPr>
          <w:p w14:paraId="0E7CB092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08E7899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-10.20</w:t>
            </w:r>
          </w:p>
        </w:tc>
      </w:tr>
      <w:tr w:rsidR="007D26D1" w:rsidRPr="007D26D1" w14:paraId="258E4969" w14:textId="77777777" w:rsidTr="007D26D1">
        <w:tc>
          <w:tcPr>
            <w:tcW w:w="1445" w:type="dxa"/>
          </w:tcPr>
          <w:p w14:paraId="525047E6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1972.4</w:t>
            </w:r>
          </w:p>
        </w:tc>
        <w:tc>
          <w:tcPr>
            <w:tcW w:w="410" w:type="dxa"/>
          </w:tcPr>
          <w:p w14:paraId="6CE321F0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6099D6CB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14.66</w:t>
            </w:r>
          </w:p>
        </w:tc>
        <w:tc>
          <w:tcPr>
            <w:tcW w:w="1670" w:type="dxa"/>
          </w:tcPr>
          <w:p w14:paraId="08D20516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7C19E093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-15.34</w:t>
            </w:r>
          </w:p>
        </w:tc>
        <w:tc>
          <w:tcPr>
            <w:tcW w:w="1085" w:type="dxa"/>
          </w:tcPr>
          <w:p w14:paraId="07C96177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3ACC1A9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6.13</w:t>
            </w:r>
          </w:p>
        </w:tc>
      </w:tr>
      <w:tr w:rsidR="007D26D1" w14:paraId="22083462" w14:textId="77777777" w:rsidTr="007D26D1">
        <w:tc>
          <w:tcPr>
            <w:tcW w:w="1445" w:type="dxa"/>
          </w:tcPr>
          <w:p w14:paraId="5EA312E4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1971.89</w:t>
            </w:r>
          </w:p>
        </w:tc>
        <w:tc>
          <w:tcPr>
            <w:tcW w:w="410" w:type="dxa"/>
          </w:tcPr>
          <w:p w14:paraId="31189530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17201C8B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14.65</w:t>
            </w:r>
          </w:p>
        </w:tc>
        <w:tc>
          <w:tcPr>
            <w:tcW w:w="1670" w:type="dxa"/>
          </w:tcPr>
          <w:p w14:paraId="45F3CCA0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34FDDE95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-15.35</w:t>
            </w:r>
          </w:p>
        </w:tc>
        <w:tc>
          <w:tcPr>
            <w:tcW w:w="1085" w:type="dxa"/>
          </w:tcPr>
          <w:p w14:paraId="0A50C669" w14:textId="77777777" w:rsidR="007D26D1" w:rsidRP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7D85A2C" w14:textId="77777777" w:rsidR="007D26D1" w:rsidRDefault="007D26D1" w:rsidP="008E269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6.12</w:t>
            </w:r>
          </w:p>
        </w:tc>
      </w:tr>
    </w:tbl>
    <w:p w14:paraId="2FCE6ABF" w14:textId="77777777" w:rsidR="007D26D1" w:rsidRDefault="007D26D1" w:rsidP="007D26D1">
      <w:pPr>
        <w:rPr>
          <w:sz w:val="16"/>
          <w:szCs w:val="16"/>
          <w:lang w:val="en-GB"/>
        </w:rPr>
      </w:pPr>
    </w:p>
    <w:p w14:paraId="1CE1DE61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7D26D1" w:rsidRPr="007D26D1" w14:paraId="7D971BBC" w14:textId="77777777" w:rsidTr="007D26D1">
        <w:tc>
          <w:tcPr>
            <w:tcW w:w="1445" w:type="dxa"/>
          </w:tcPr>
          <w:p w14:paraId="201D0389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41D5F83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45E5D5AB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1D42D9FD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28B182B9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3CF0B572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796D9FC4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162F5DD4" w14:textId="77777777" w:rsidTr="007D26D1">
        <w:tc>
          <w:tcPr>
            <w:tcW w:w="1445" w:type="dxa"/>
          </w:tcPr>
          <w:p w14:paraId="290FED1D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166.77</w:t>
            </w:r>
          </w:p>
        </w:tc>
        <w:tc>
          <w:tcPr>
            <w:tcW w:w="410" w:type="dxa"/>
          </w:tcPr>
          <w:p w14:paraId="63084813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4FC1F93D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27.74</w:t>
            </w:r>
          </w:p>
        </w:tc>
        <w:tc>
          <w:tcPr>
            <w:tcW w:w="1910" w:type="dxa"/>
          </w:tcPr>
          <w:p w14:paraId="5F83680F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4F3BEB8E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2.74</w:t>
            </w:r>
          </w:p>
        </w:tc>
        <w:tc>
          <w:tcPr>
            <w:tcW w:w="1085" w:type="dxa"/>
          </w:tcPr>
          <w:p w14:paraId="48C873D6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D10BCFF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-14.52</w:t>
            </w:r>
          </w:p>
        </w:tc>
      </w:tr>
      <w:tr w:rsidR="007D26D1" w14:paraId="6C5FBF9A" w14:textId="77777777" w:rsidTr="007D26D1">
        <w:tc>
          <w:tcPr>
            <w:tcW w:w="1445" w:type="dxa"/>
          </w:tcPr>
          <w:p w14:paraId="322F43AA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163.41</w:t>
            </w:r>
          </w:p>
        </w:tc>
        <w:tc>
          <w:tcPr>
            <w:tcW w:w="410" w:type="dxa"/>
          </w:tcPr>
          <w:p w14:paraId="5A43ACB2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7144FDA1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18.99</w:t>
            </w:r>
          </w:p>
        </w:tc>
        <w:tc>
          <w:tcPr>
            <w:tcW w:w="1910" w:type="dxa"/>
          </w:tcPr>
          <w:p w14:paraId="7EC308F0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1B3ADE58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-6.01</w:t>
            </w:r>
          </w:p>
        </w:tc>
        <w:tc>
          <w:tcPr>
            <w:tcW w:w="1085" w:type="dxa"/>
          </w:tcPr>
          <w:p w14:paraId="3C7092E3" w14:textId="77777777" w:rsidR="007D26D1" w:rsidRP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5BFDBCA" w14:textId="77777777" w:rsidR="007D26D1" w:rsidRDefault="007D26D1" w:rsidP="000B4E43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-14.65</w:t>
            </w:r>
          </w:p>
        </w:tc>
      </w:tr>
    </w:tbl>
    <w:p w14:paraId="30467460" w14:textId="77777777" w:rsidR="007D26D1" w:rsidRDefault="007D26D1" w:rsidP="007D26D1">
      <w:pPr>
        <w:rPr>
          <w:sz w:val="16"/>
          <w:szCs w:val="16"/>
          <w:lang w:val="en-GB"/>
        </w:rPr>
      </w:pPr>
    </w:p>
    <w:p w14:paraId="19EB636A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7D26D1" w:rsidRPr="007D26D1" w14:paraId="52C29324" w14:textId="77777777" w:rsidTr="007D26D1">
        <w:tc>
          <w:tcPr>
            <w:tcW w:w="1445" w:type="dxa"/>
          </w:tcPr>
          <w:p w14:paraId="7651997E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37A7B9F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7CE55E8C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06690E42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0754B4F3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57AE7FE1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C6CBE04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2C95DC37" w14:textId="77777777" w:rsidTr="007D26D1">
        <w:tc>
          <w:tcPr>
            <w:tcW w:w="1445" w:type="dxa"/>
          </w:tcPr>
          <w:p w14:paraId="0D93B74E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432.68</w:t>
            </w:r>
          </w:p>
        </w:tc>
        <w:tc>
          <w:tcPr>
            <w:tcW w:w="410" w:type="dxa"/>
          </w:tcPr>
          <w:p w14:paraId="76EBDC09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51654805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20.94</w:t>
            </w:r>
          </w:p>
        </w:tc>
        <w:tc>
          <w:tcPr>
            <w:tcW w:w="1730" w:type="dxa"/>
          </w:tcPr>
          <w:p w14:paraId="3588C04F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5A465E08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-4.06</w:t>
            </w:r>
          </w:p>
        </w:tc>
        <w:tc>
          <w:tcPr>
            <w:tcW w:w="1085" w:type="dxa"/>
          </w:tcPr>
          <w:p w14:paraId="58922FBF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B3EA03A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-10.18</w:t>
            </w:r>
          </w:p>
        </w:tc>
      </w:tr>
      <w:tr w:rsidR="007D26D1" w:rsidRPr="007D26D1" w14:paraId="3A80769E" w14:textId="77777777" w:rsidTr="007D26D1">
        <w:tc>
          <w:tcPr>
            <w:tcW w:w="1445" w:type="dxa"/>
          </w:tcPr>
          <w:p w14:paraId="0C2DE94C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435.89</w:t>
            </w:r>
          </w:p>
        </w:tc>
        <w:tc>
          <w:tcPr>
            <w:tcW w:w="410" w:type="dxa"/>
          </w:tcPr>
          <w:p w14:paraId="585BCEBE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55172976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19.50</w:t>
            </w:r>
          </w:p>
        </w:tc>
        <w:tc>
          <w:tcPr>
            <w:tcW w:w="1730" w:type="dxa"/>
          </w:tcPr>
          <w:p w14:paraId="749E76EB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7E451A84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-5.50</w:t>
            </w:r>
          </w:p>
        </w:tc>
        <w:tc>
          <w:tcPr>
            <w:tcW w:w="1085" w:type="dxa"/>
          </w:tcPr>
          <w:p w14:paraId="3C17319D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0D73105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-10.11</w:t>
            </w:r>
          </w:p>
        </w:tc>
      </w:tr>
      <w:tr w:rsidR="007D26D1" w:rsidRPr="007D26D1" w14:paraId="5C2F36B8" w14:textId="77777777" w:rsidTr="007D26D1">
        <w:tc>
          <w:tcPr>
            <w:tcW w:w="1445" w:type="dxa"/>
          </w:tcPr>
          <w:p w14:paraId="6D535127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1992.92</w:t>
            </w:r>
          </w:p>
        </w:tc>
        <w:tc>
          <w:tcPr>
            <w:tcW w:w="410" w:type="dxa"/>
          </w:tcPr>
          <w:p w14:paraId="305D497E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05D93839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28.95</w:t>
            </w:r>
          </w:p>
        </w:tc>
        <w:tc>
          <w:tcPr>
            <w:tcW w:w="1730" w:type="dxa"/>
          </w:tcPr>
          <w:p w14:paraId="794EA730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5970DD63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-14.05</w:t>
            </w:r>
          </w:p>
        </w:tc>
        <w:tc>
          <w:tcPr>
            <w:tcW w:w="1085" w:type="dxa"/>
          </w:tcPr>
          <w:p w14:paraId="59EA1008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375E06C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6.30</w:t>
            </w:r>
          </w:p>
        </w:tc>
      </w:tr>
      <w:tr w:rsidR="007D26D1" w:rsidRPr="00B665B4" w14:paraId="6D5EA970" w14:textId="77777777" w:rsidTr="007D26D1">
        <w:tc>
          <w:tcPr>
            <w:tcW w:w="1445" w:type="dxa"/>
          </w:tcPr>
          <w:p w14:paraId="1A53267C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1960.4</w:t>
            </w:r>
          </w:p>
        </w:tc>
        <w:tc>
          <w:tcPr>
            <w:tcW w:w="410" w:type="dxa"/>
          </w:tcPr>
          <w:p w14:paraId="02F81D45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038798B7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28.75</w:t>
            </w:r>
          </w:p>
        </w:tc>
        <w:tc>
          <w:tcPr>
            <w:tcW w:w="1730" w:type="dxa"/>
          </w:tcPr>
          <w:p w14:paraId="03FA6440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37E4A576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-14.25</w:t>
            </w:r>
          </w:p>
        </w:tc>
        <w:tc>
          <w:tcPr>
            <w:tcW w:w="1085" w:type="dxa"/>
          </w:tcPr>
          <w:p w14:paraId="59AC6F9E" w14:textId="77777777" w:rsidR="007D26D1" w:rsidRPr="007D26D1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742EBD8" w14:textId="77777777" w:rsidR="007D26D1" w:rsidRPr="00B665B4" w:rsidRDefault="007D26D1" w:rsidP="00D6160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6.02</w:t>
            </w:r>
          </w:p>
        </w:tc>
      </w:tr>
    </w:tbl>
    <w:p w14:paraId="63972413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384FC671" w14:textId="77777777" w:rsidR="007D26D1" w:rsidRPr="00CF27E0" w:rsidRDefault="007D26D1" w:rsidP="007D26D1">
      <w:pPr>
        <w:rPr>
          <w:lang w:val="en-GB"/>
        </w:rPr>
      </w:pPr>
    </w:p>
    <w:p w14:paraId="677CB936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1EA8A457" w14:textId="77777777" w:rsidTr="005D5B1E">
        <w:tc>
          <w:tcPr>
            <w:tcW w:w="2265" w:type="dxa"/>
            <w:shd w:val="clear" w:color="auto" w:fill="CCFFCC"/>
            <w:vAlign w:val="center"/>
          </w:tcPr>
          <w:p w14:paraId="36DA367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6C694C7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120kHz</w:t>
            </w:r>
          </w:p>
        </w:tc>
      </w:tr>
    </w:tbl>
    <w:p w14:paraId="46B56F5A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7E1141B2" w14:textId="77777777" w:rsidTr="005D5B1E">
        <w:tc>
          <w:tcPr>
            <w:tcW w:w="1418" w:type="dxa"/>
            <w:shd w:val="clear" w:color="auto" w:fill="CCFFCC"/>
            <w:vAlign w:val="center"/>
          </w:tcPr>
          <w:p w14:paraId="397DB00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5D7D33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63CDCAE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8EED4E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D6B07A6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120kHz</w:t>
            </w:r>
          </w:p>
        </w:tc>
      </w:tr>
      <w:tr w:rsidR="007D26D1" w:rsidRPr="00AC2007" w14:paraId="122C889B" w14:textId="77777777" w:rsidTr="005D5B1E">
        <w:tc>
          <w:tcPr>
            <w:tcW w:w="1418" w:type="dxa"/>
            <w:shd w:val="clear" w:color="auto" w:fill="CCFFCC"/>
            <w:vAlign w:val="center"/>
          </w:tcPr>
          <w:p w14:paraId="7712340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06420F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C51141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D7BD1C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4E98B1B4" w14:textId="77777777" w:rsidTr="005D5B1E">
        <w:tc>
          <w:tcPr>
            <w:tcW w:w="1418" w:type="dxa"/>
            <w:shd w:val="clear" w:color="auto" w:fill="CCFFCC"/>
            <w:vAlign w:val="center"/>
          </w:tcPr>
          <w:p w14:paraId="518161C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B90BCF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AF7B3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916110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10C1C0A" w14:textId="77777777" w:rsidTr="005D5B1E">
        <w:tc>
          <w:tcPr>
            <w:tcW w:w="1418" w:type="dxa"/>
            <w:shd w:val="clear" w:color="auto" w:fill="CCFFCC"/>
            <w:vAlign w:val="center"/>
          </w:tcPr>
          <w:p w14:paraId="52E6370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4D921C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F228F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D1A326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0A9E7B7A" w14:textId="77777777" w:rsidTr="005D5B1E">
        <w:tc>
          <w:tcPr>
            <w:tcW w:w="1418" w:type="dxa"/>
            <w:shd w:val="clear" w:color="auto" w:fill="CCFFCC"/>
            <w:vAlign w:val="center"/>
          </w:tcPr>
          <w:p w14:paraId="789C934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9CA2CE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29A9B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5604E0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79C6BA52" w14:textId="77777777" w:rsidTr="005D5B1E">
        <w:tc>
          <w:tcPr>
            <w:tcW w:w="1418" w:type="dxa"/>
            <w:shd w:val="clear" w:color="auto" w:fill="CCFFCC"/>
            <w:vAlign w:val="center"/>
          </w:tcPr>
          <w:p w14:paraId="7CF3A07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95F77A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7D2E2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35FB59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65C9A0AD" w14:textId="77777777" w:rsidTr="005D5B1E">
        <w:tc>
          <w:tcPr>
            <w:tcW w:w="1418" w:type="dxa"/>
            <w:shd w:val="clear" w:color="auto" w:fill="CCFFCC"/>
            <w:vAlign w:val="center"/>
          </w:tcPr>
          <w:p w14:paraId="57E6D2C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D30E0D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72EECC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E3D6EA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75B7C985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32601AA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A910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A3B85B3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51D0A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6BAD8B2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36B6BD9" w14:textId="77777777" w:rsidTr="005D5B1E">
        <w:tc>
          <w:tcPr>
            <w:tcW w:w="1418" w:type="dxa"/>
            <w:shd w:val="clear" w:color="auto" w:fill="CCFFCC"/>
            <w:vAlign w:val="center"/>
          </w:tcPr>
          <w:p w14:paraId="6917F55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72CBC5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6A41267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06EC36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44A5A0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120kHz</w:t>
            </w:r>
          </w:p>
        </w:tc>
      </w:tr>
      <w:tr w:rsidR="007D26D1" w:rsidRPr="00AC2007" w14:paraId="632EB5FF" w14:textId="77777777" w:rsidTr="005D5B1E">
        <w:tc>
          <w:tcPr>
            <w:tcW w:w="1418" w:type="dxa"/>
            <w:shd w:val="clear" w:color="auto" w:fill="CCFFCC"/>
            <w:vAlign w:val="center"/>
          </w:tcPr>
          <w:p w14:paraId="4B15200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479746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272283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07DBFA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2F7F4566" w14:textId="77777777" w:rsidTr="005D5B1E">
        <w:tc>
          <w:tcPr>
            <w:tcW w:w="1418" w:type="dxa"/>
            <w:shd w:val="clear" w:color="auto" w:fill="CCFFCC"/>
            <w:vAlign w:val="center"/>
          </w:tcPr>
          <w:p w14:paraId="1208DE4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94490E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676D2F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78835A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25CA2B0" w14:textId="77777777" w:rsidTr="005D5B1E">
        <w:tc>
          <w:tcPr>
            <w:tcW w:w="1418" w:type="dxa"/>
            <w:shd w:val="clear" w:color="auto" w:fill="CCFFCC"/>
            <w:vAlign w:val="center"/>
          </w:tcPr>
          <w:p w14:paraId="40962BF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C20F79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C6844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5CCF19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483F1F51" w14:textId="77777777" w:rsidTr="005D5B1E">
        <w:tc>
          <w:tcPr>
            <w:tcW w:w="1418" w:type="dxa"/>
            <w:shd w:val="clear" w:color="auto" w:fill="CCFFCC"/>
            <w:vAlign w:val="center"/>
          </w:tcPr>
          <w:p w14:paraId="66DA37A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C966D2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E6E07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13EFB6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2922882A" w14:textId="77777777" w:rsidTr="005D5B1E">
        <w:tc>
          <w:tcPr>
            <w:tcW w:w="1418" w:type="dxa"/>
            <w:shd w:val="clear" w:color="auto" w:fill="CCFFCC"/>
            <w:vAlign w:val="center"/>
          </w:tcPr>
          <w:p w14:paraId="38A1472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E33B67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0EC443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3016F9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0FEC919F" w14:textId="77777777" w:rsidTr="005D5B1E">
        <w:tc>
          <w:tcPr>
            <w:tcW w:w="1418" w:type="dxa"/>
            <w:shd w:val="clear" w:color="auto" w:fill="CCFFCC"/>
            <w:vAlign w:val="center"/>
          </w:tcPr>
          <w:p w14:paraId="2CCE6F5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6929D1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A193E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EB4249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9B07419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19B2F7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7E21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72A20C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7E74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162ACBD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51119EF" w14:textId="77777777" w:rsidTr="005D5B1E">
        <w:tc>
          <w:tcPr>
            <w:tcW w:w="1418" w:type="dxa"/>
            <w:shd w:val="clear" w:color="auto" w:fill="CCFFCC"/>
            <w:vAlign w:val="center"/>
          </w:tcPr>
          <w:p w14:paraId="6189975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67FC5C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1ED3A06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7BDC7A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6A1B7B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120kHz</w:t>
            </w:r>
          </w:p>
        </w:tc>
      </w:tr>
      <w:tr w:rsidR="007D26D1" w:rsidRPr="00AC2007" w14:paraId="726592B0" w14:textId="77777777" w:rsidTr="005D5B1E">
        <w:tc>
          <w:tcPr>
            <w:tcW w:w="1418" w:type="dxa"/>
            <w:shd w:val="clear" w:color="auto" w:fill="CCFFCC"/>
            <w:vAlign w:val="center"/>
          </w:tcPr>
          <w:p w14:paraId="7C1C995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034D08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5302D4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446924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6576711A" w14:textId="77777777" w:rsidTr="005D5B1E">
        <w:tc>
          <w:tcPr>
            <w:tcW w:w="1418" w:type="dxa"/>
            <w:shd w:val="clear" w:color="auto" w:fill="CCFFCC"/>
            <w:vAlign w:val="center"/>
          </w:tcPr>
          <w:p w14:paraId="3DB96A4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D2F789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312AC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643789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3FB349E9" w14:textId="77777777" w:rsidTr="005D5B1E">
        <w:tc>
          <w:tcPr>
            <w:tcW w:w="1418" w:type="dxa"/>
            <w:shd w:val="clear" w:color="auto" w:fill="CCFFCC"/>
            <w:vAlign w:val="center"/>
          </w:tcPr>
          <w:p w14:paraId="0BDDE56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AB5D2D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C67689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62334F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637BAE52" w14:textId="77777777" w:rsidTr="005D5B1E">
        <w:tc>
          <w:tcPr>
            <w:tcW w:w="1418" w:type="dxa"/>
            <w:shd w:val="clear" w:color="auto" w:fill="CCFFCC"/>
            <w:vAlign w:val="center"/>
          </w:tcPr>
          <w:p w14:paraId="5C273E6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8917ED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0BC936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D702D0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27309FDD" w14:textId="77777777" w:rsidTr="005D5B1E">
        <w:tc>
          <w:tcPr>
            <w:tcW w:w="1418" w:type="dxa"/>
            <w:shd w:val="clear" w:color="auto" w:fill="CCFFCC"/>
            <w:vAlign w:val="center"/>
          </w:tcPr>
          <w:p w14:paraId="1ADB5EA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CCADE7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C67FF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327C15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4B266264" w14:textId="77777777" w:rsidTr="005D5B1E">
        <w:tc>
          <w:tcPr>
            <w:tcW w:w="1418" w:type="dxa"/>
            <w:shd w:val="clear" w:color="auto" w:fill="CCFFCC"/>
            <w:vAlign w:val="center"/>
          </w:tcPr>
          <w:p w14:paraId="0F71ADC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724FA5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0A3F0C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C581B9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45CC65DA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A997E1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2B5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F39884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E570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D6C47A4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6205036C" w14:textId="77777777" w:rsidTr="005D5B1E">
        <w:tc>
          <w:tcPr>
            <w:tcW w:w="1418" w:type="dxa"/>
            <w:shd w:val="clear" w:color="auto" w:fill="CCFFCC"/>
            <w:vAlign w:val="center"/>
          </w:tcPr>
          <w:p w14:paraId="4E054A8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C09D33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5FF9F16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2AFBEC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B36025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120kHz</w:t>
            </w:r>
          </w:p>
        </w:tc>
      </w:tr>
      <w:tr w:rsidR="007D26D1" w:rsidRPr="00AC2007" w14:paraId="38F3F6FE" w14:textId="77777777" w:rsidTr="005D5B1E">
        <w:tc>
          <w:tcPr>
            <w:tcW w:w="1418" w:type="dxa"/>
            <w:shd w:val="clear" w:color="auto" w:fill="CCFFCC"/>
            <w:vAlign w:val="center"/>
          </w:tcPr>
          <w:p w14:paraId="7561201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A184A9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0F1C2F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5D073B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6359CF8D" w14:textId="77777777" w:rsidTr="005D5B1E">
        <w:tc>
          <w:tcPr>
            <w:tcW w:w="1418" w:type="dxa"/>
            <w:shd w:val="clear" w:color="auto" w:fill="CCFFCC"/>
            <w:vAlign w:val="center"/>
          </w:tcPr>
          <w:p w14:paraId="0257467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937150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12F7B0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15907EB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09A2EB0B" w14:textId="77777777" w:rsidTr="005D5B1E">
        <w:tc>
          <w:tcPr>
            <w:tcW w:w="1418" w:type="dxa"/>
            <w:shd w:val="clear" w:color="auto" w:fill="CCFFCC"/>
            <w:vAlign w:val="center"/>
          </w:tcPr>
          <w:p w14:paraId="077C4BD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6768A1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9D62E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CE85F7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21C2C471" w14:textId="77777777" w:rsidTr="005D5B1E">
        <w:tc>
          <w:tcPr>
            <w:tcW w:w="1418" w:type="dxa"/>
            <w:shd w:val="clear" w:color="auto" w:fill="CCFFCC"/>
            <w:vAlign w:val="center"/>
          </w:tcPr>
          <w:p w14:paraId="4A1FA8D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B9C06A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BB845B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757E39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700A934D" w14:textId="77777777" w:rsidTr="005D5B1E">
        <w:tc>
          <w:tcPr>
            <w:tcW w:w="1418" w:type="dxa"/>
            <w:shd w:val="clear" w:color="auto" w:fill="CCFFCC"/>
            <w:vAlign w:val="center"/>
          </w:tcPr>
          <w:p w14:paraId="47F6D97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400E5A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77C99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B7E1C2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06DAB357" w14:textId="77777777" w:rsidTr="005D5B1E">
        <w:tc>
          <w:tcPr>
            <w:tcW w:w="1418" w:type="dxa"/>
            <w:shd w:val="clear" w:color="auto" w:fill="CCFFCC"/>
            <w:vAlign w:val="center"/>
          </w:tcPr>
          <w:p w14:paraId="60C1E55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987F18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49A75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7A6035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4E678255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F1ED3D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0D02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62DDF6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429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3FFCADF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45363219" w14:textId="77777777" w:rsidTr="005D5B1E">
        <w:tc>
          <w:tcPr>
            <w:tcW w:w="1418" w:type="dxa"/>
            <w:shd w:val="clear" w:color="auto" w:fill="CCFFCC"/>
            <w:vAlign w:val="center"/>
          </w:tcPr>
          <w:p w14:paraId="3716BE9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E9B01D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1BA39F6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F261E4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464AC6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120kHz</w:t>
            </w:r>
          </w:p>
        </w:tc>
      </w:tr>
      <w:tr w:rsidR="007D26D1" w:rsidRPr="00AC2007" w14:paraId="0E3FBEDC" w14:textId="77777777" w:rsidTr="005D5B1E">
        <w:tc>
          <w:tcPr>
            <w:tcW w:w="1418" w:type="dxa"/>
            <w:shd w:val="clear" w:color="auto" w:fill="CCFFCC"/>
            <w:vAlign w:val="center"/>
          </w:tcPr>
          <w:p w14:paraId="4B2CC4A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F80C66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4957A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AB49ED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4C9900D8" w14:textId="77777777" w:rsidTr="005D5B1E">
        <w:tc>
          <w:tcPr>
            <w:tcW w:w="1418" w:type="dxa"/>
            <w:shd w:val="clear" w:color="auto" w:fill="CCFFCC"/>
            <w:vAlign w:val="center"/>
          </w:tcPr>
          <w:p w14:paraId="3E89BC5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50B14D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52B87F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20D203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426F4F24" w14:textId="77777777" w:rsidTr="005D5B1E">
        <w:tc>
          <w:tcPr>
            <w:tcW w:w="1418" w:type="dxa"/>
            <w:shd w:val="clear" w:color="auto" w:fill="CCFFCC"/>
            <w:vAlign w:val="center"/>
          </w:tcPr>
          <w:p w14:paraId="24C240C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B3BE8C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45D4BD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A33707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B7490E8" w14:textId="77777777" w:rsidTr="005D5B1E">
        <w:tc>
          <w:tcPr>
            <w:tcW w:w="1418" w:type="dxa"/>
            <w:shd w:val="clear" w:color="auto" w:fill="CCFFCC"/>
            <w:vAlign w:val="center"/>
          </w:tcPr>
          <w:p w14:paraId="433BE8D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C60C5B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8CF09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4F7A4A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2EECF45" w14:textId="77777777" w:rsidTr="005D5B1E">
        <w:tc>
          <w:tcPr>
            <w:tcW w:w="1418" w:type="dxa"/>
            <w:shd w:val="clear" w:color="auto" w:fill="CCFFCC"/>
            <w:vAlign w:val="center"/>
          </w:tcPr>
          <w:p w14:paraId="01E7DFE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784C58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B99CE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6A6AAA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507BF1CF" w14:textId="77777777" w:rsidTr="005D5B1E">
        <w:tc>
          <w:tcPr>
            <w:tcW w:w="1418" w:type="dxa"/>
            <w:shd w:val="clear" w:color="auto" w:fill="CCFFCC"/>
            <w:vAlign w:val="center"/>
          </w:tcPr>
          <w:p w14:paraId="2E925FC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071741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B7E860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FE933F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3ACCEAF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DF872E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E016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468D0AA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9FA8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781C78C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7097ADC8" w14:textId="77777777" w:rsidTr="005D5B1E">
        <w:tc>
          <w:tcPr>
            <w:tcW w:w="1418" w:type="dxa"/>
            <w:shd w:val="clear" w:color="auto" w:fill="CCFFCC"/>
            <w:vAlign w:val="center"/>
          </w:tcPr>
          <w:p w14:paraId="68D113A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7EB1C8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51B1FF0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491417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388C26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120kHz</w:t>
            </w:r>
          </w:p>
        </w:tc>
      </w:tr>
      <w:tr w:rsidR="007D26D1" w:rsidRPr="00AC2007" w14:paraId="7B7D3A43" w14:textId="77777777" w:rsidTr="005D5B1E">
        <w:tc>
          <w:tcPr>
            <w:tcW w:w="1418" w:type="dxa"/>
            <w:shd w:val="clear" w:color="auto" w:fill="CCFFCC"/>
            <w:vAlign w:val="center"/>
          </w:tcPr>
          <w:p w14:paraId="05F2B7D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B84437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C1D368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7C27E8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101B9456" w14:textId="77777777" w:rsidTr="005D5B1E">
        <w:tc>
          <w:tcPr>
            <w:tcW w:w="1418" w:type="dxa"/>
            <w:shd w:val="clear" w:color="auto" w:fill="CCFFCC"/>
            <w:vAlign w:val="center"/>
          </w:tcPr>
          <w:p w14:paraId="0E311D2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D37D13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61C40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EA94DD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11801627" w14:textId="77777777" w:rsidTr="005D5B1E">
        <w:tc>
          <w:tcPr>
            <w:tcW w:w="1418" w:type="dxa"/>
            <w:shd w:val="clear" w:color="auto" w:fill="CCFFCC"/>
            <w:vAlign w:val="center"/>
          </w:tcPr>
          <w:p w14:paraId="0D16645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F1305F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7D8915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A4CDB2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1BFA8744" w14:textId="77777777" w:rsidTr="005D5B1E">
        <w:tc>
          <w:tcPr>
            <w:tcW w:w="1418" w:type="dxa"/>
            <w:shd w:val="clear" w:color="auto" w:fill="CCFFCC"/>
            <w:vAlign w:val="center"/>
          </w:tcPr>
          <w:p w14:paraId="79DE855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8AF77F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9ADCB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612D82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71BE2057" w14:textId="77777777" w:rsidTr="005D5B1E">
        <w:tc>
          <w:tcPr>
            <w:tcW w:w="1418" w:type="dxa"/>
            <w:shd w:val="clear" w:color="auto" w:fill="CCFFCC"/>
            <w:vAlign w:val="center"/>
          </w:tcPr>
          <w:p w14:paraId="7523F94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01F97E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14254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AE802B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256ABDAF" w14:textId="77777777" w:rsidTr="005D5B1E">
        <w:tc>
          <w:tcPr>
            <w:tcW w:w="1418" w:type="dxa"/>
            <w:shd w:val="clear" w:color="auto" w:fill="CCFFCC"/>
            <w:vAlign w:val="center"/>
          </w:tcPr>
          <w:p w14:paraId="25EBAA5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CF25B1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89E586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DB149D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8E7698C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AFBB0BA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7945A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1C3372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7DA1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0C8DFA0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2537C6B5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261A6A6D" w14:textId="77777777" w:rsidTr="005D5B1E">
        <w:tc>
          <w:tcPr>
            <w:tcW w:w="934" w:type="dxa"/>
            <w:gridSpan w:val="3"/>
            <w:hideMark/>
          </w:tcPr>
          <w:p w14:paraId="67CECF77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03F9ED8A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5AABD4D9" w14:textId="77777777" w:rsidTr="005D5B1E">
        <w:tc>
          <w:tcPr>
            <w:tcW w:w="766" w:type="dxa"/>
            <w:hideMark/>
          </w:tcPr>
          <w:p w14:paraId="5E71A047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81EA4FA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1191A01F" w14:textId="77777777" w:rsidTr="005D5B1E">
        <w:tc>
          <w:tcPr>
            <w:tcW w:w="920" w:type="dxa"/>
            <w:gridSpan w:val="2"/>
            <w:hideMark/>
          </w:tcPr>
          <w:p w14:paraId="0D11745C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71A993A2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NDN/WD, 18/02/2025 17:41:19</w:t>
            </w:r>
          </w:p>
        </w:tc>
      </w:tr>
      <w:tr w:rsidR="007D26D1" w:rsidRPr="00046327" w14:paraId="245EB60D" w14:textId="77777777" w:rsidTr="005D5B1E">
        <w:tc>
          <w:tcPr>
            <w:tcW w:w="1733" w:type="dxa"/>
            <w:gridSpan w:val="5"/>
            <w:hideMark/>
          </w:tcPr>
          <w:p w14:paraId="1AB878E4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32027C13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7D26D1" w14:paraId="31110DCB" w14:textId="77777777" w:rsidTr="005D5B1E">
        <w:tc>
          <w:tcPr>
            <w:tcW w:w="1495" w:type="dxa"/>
            <w:gridSpan w:val="4"/>
            <w:hideMark/>
          </w:tcPr>
          <w:p w14:paraId="607ADFB2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4E49ABC" w14:textId="77777777" w:rsidR="007D26D1" w:rsidRPr="005D1757" w:rsidRDefault="007D26D1" w:rsidP="007D26D1">
            <w:r>
              <w:t>Mode 3, Conclusion : not comply</w:t>
            </w:r>
          </w:p>
        </w:tc>
      </w:tr>
    </w:tbl>
    <w:p w14:paraId="764AE302" w14:textId="552E4F31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36ED7426" wp14:editId="05CAEE8D">
            <wp:extent cx="6115050" cy="3609975"/>
            <wp:effectExtent l="0" t="0" r="0" b="0"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4E8D9F29" wp14:editId="7CE8A358">
            <wp:extent cx="6115050" cy="36099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31F3C1C2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59CDA4A0" w14:textId="77777777" w:rsidTr="007D26D1">
        <w:tc>
          <w:tcPr>
            <w:tcW w:w="1445" w:type="dxa"/>
          </w:tcPr>
          <w:p w14:paraId="6F5CF708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C7DD9A7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6313BD4C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07520074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6FE80E92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3483EC3A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440A4A35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46C7715D" w14:textId="77777777" w:rsidTr="007D26D1">
        <w:tc>
          <w:tcPr>
            <w:tcW w:w="1445" w:type="dxa"/>
          </w:tcPr>
          <w:p w14:paraId="41317201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174</w:t>
            </w:r>
          </w:p>
        </w:tc>
        <w:tc>
          <w:tcPr>
            <w:tcW w:w="410" w:type="dxa"/>
          </w:tcPr>
          <w:p w14:paraId="20EF6F13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1C84F629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28.89</w:t>
            </w:r>
          </w:p>
        </w:tc>
        <w:tc>
          <w:tcPr>
            <w:tcW w:w="1670" w:type="dxa"/>
          </w:tcPr>
          <w:p w14:paraId="33E43699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550F4BCB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6.89</w:t>
            </w:r>
          </w:p>
        </w:tc>
        <w:tc>
          <w:tcPr>
            <w:tcW w:w="1085" w:type="dxa"/>
          </w:tcPr>
          <w:p w14:paraId="46DB9E23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24E7410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-14.25</w:t>
            </w:r>
          </w:p>
        </w:tc>
      </w:tr>
      <w:tr w:rsidR="007D26D1" w:rsidRPr="007D26D1" w14:paraId="1CE87D1E" w14:textId="77777777" w:rsidTr="007D26D1">
        <w:tc>
          <w:tcPr>
            <w:tcW w:w="1445" w:type="dxa"/>
          </w:tcPr>
          <w:p w14:paraId="6C54D7D2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171</w:t>
            </w:r>
          </w:p>
        </w:tc>
        <w:tc>
          <w:tcPr>
            <w:tcW w:w="410" w:type="dxa"/>
          </w:tcPr>
          <w:p w14:paraId="0DE887BB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2CABCEE7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18.57</w:t>
            </w:r>
          </w:p>
        </w:tc>
        <w:tc>
          <w:tcPr>
            <w:tcW w:w="1670" w:type="dxa"/>
          </w:tcPr>
          <w:p w14:paraId="562D2FB6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1E8C3103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-3.43</w:t>
            </w:r>
          </w:p>
        </w:tc>
        <w:tc>
          <w:tcPr>
            <w:tcW w:w="1085" w:type="dxa"/>
          </w:tcPr>
          <w:p w14:paraId="0340F60B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E2BAF14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-14.36</w:t>
            </w:r>
          </w:p>
        </w:tc>
      </w:tr>
      <w:tr w:rsidR="007D26D1" w:rsidRPr="007D26D1" w14:paraId="01A4FA3D" w14:textId="77777777" w:rsidTr="007D26D1">
        <w:tc>
          <w:tcPr>
            <w:tcW w:w="1445" w:type="dxa"/>
          </w:tcPr>
          <w:p w14:paraId="1E14B334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244.25</w:t>
            </w:r>
          </w:p>
        </w:tc>
        <w:tc>
          <w:tcPr>
            <w:tcW w:w="410" w:type="dxa"/>
          </w:tcPr>
          <w:p w14:paraId="1B2B9A6C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72CFF47A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33.58</w:t>
            </w:r>
          </w:p>
        </w:tc>
        <w:tc>
          <w:tcPr>
            <w:tcW w:w="1670" w:type="dxa"/>
          </w:tcPr>
          <w:p w14:paraId="2EE2E4F5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51764F90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11.58</w:t>
            </w:r>
          </w:p>
        </w:tc>
        <w:tc>
          <w:tcPr>
            <w:tcW w:w="1085" w:type="dxa"/>
          </w:tcPr>
          <w:p w14:paraId="42D728DF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347B985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-14.48</w:t>
            </w:r>
          </w:p>
        </w:tc>
      </w:tr>
      <w:tr w:rsidR="007D26D1" w:rsidRPr="007D26D1" w14:paraId="3DCA425D" w14:textId="77777777" w:rsidTr="007D26D1">
        <w:tc>
          <w:tcPr>
            <w:tcW w:w="1445" w:type="dxa"/>
          </w:tcPr>
          <w:p w14:paraId="31209E3F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244.5</w:t>
            </w:r>
          </w:p>
        </w:tc>
        <w:tc>
          <w:tcPr>
            <w:tcW w:w="410" w:type="dxa"/>
          </w:tcPr>
          <w:p w14:paraId="4B63B78C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4B8540FA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27.02</w:t>
            </w:r>
          </w:p>
        </w:tc>
        <w:tc>
          <w:tcPr>
            <w:tcW w:w="1670" w:type="dxa"/>
          </w:tcPr>
          <w:p w14:paraId="521A8126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5DD96FD6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5.02</w:t>
            </w:r>
          </w:p>
        </w:tc>
        <w:tc>
          <w:tcPr>
            <w:tcW w:w="1085" w:type="dxa"/>
          </w:tcPr>
          <w:p w14:paraId="79A44732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E4C3CEE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-14.49</w:t>
            </w:r>
          </w:p>
        </w:tc>
      </w:tr>
      <w:tr w:rsidR="007D26D1" w:rsidRPr="007D26D1" w14:paraId="7CD274B3" w14:textId="77777777" w:rsidTr="007D26D1">
        <w:tc>
          <w:tcPr>
            <w:tcW w:w="1445" w:type="dxa"/>
          </w:tcPr>
          <w:p w14:paraId="1360C3B4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14:paraId="024082AC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7FE1AF63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27.19</w:t>
            </w:r>
          </w:p>
        </w:tc>
        <w:tc>
          <w:tcPr>
            <w:tcW w:w="1670" w:type="dxa"/>
          </w:tcPr>
          <w:p w14:paraId="10125DEF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2BAA52B2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-8.81</w:t>
            </w:r>
          </w:p>
        </w:tc>
        <w:tc>
          <w:tcPr>
            <w:tcW w:w="1085" w:type="dxa"/>
          </w:tcPr>
          <w:p w14:paraId="40334B55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ADDDF76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8.85</w:t>
            </w:r>
          </w:p>
        </w:tc>
      </w:tr>
      <w:tr w:rsidR="007D26D1" w14:paraId="5BAE4DFA" w14:textId="77777777" w:rsidTr="007D26D1">
        <w:tc>
          <w:tcPr>
            <w:tcW w:w="1445" w:type="dxa"/>
          </w:tcPr>
          <w:p w14:paraId="30D3F821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2467</w:t>
            </w:r>
          </w:p>
        </w:tc>
        <w:tc>
          <w:tcPr>
            <w:tcW w:w="410" w:type="dxa"/>
          </w:tcPr>
          <w:p w14:paraId="4EE2E2A1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711D0FC1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26.98</w:t>
            </w:r>
          </w:p>
        </w:tc>
        <w:tc>
          <w:tcPr>
            <w:tcW w:w="1670" w:type="dxa"/>
          </w:tcPr>
          <w:p w14:paraId="02F25415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25904B93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-9.02</w:t>
            </w:r>
          </w:p>
        </w:tc>
        <w:tc>
          <w:tcPr>
            <w:tcW w:w="1085" w:type="dxa"/>
          </w:tcPr>
          <w:p w14:paraId="2BB004BF" w14:textId="77777777" w:rsidR="007D26D1" w:rsidRP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AB2E2AA" w14:textId="77777777" w:rsidR="007D26D1" w:rsidRDefault="007D26D1" w:rsidP="003D7CF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9.85</w:t>
            </w:r>
          </w:p>
        </w:tc>
      </w:tr>
    </w:tbl>
    <w:p w14:paraId="48F24ED4" w14:textId="77777777" w:rsidR="007D26D1" w:rsidRDefault="007D26D1" w:rsidP="007D26D1">
      <w:pPr>
        <w:rPr>
          <w:sz w:val="16"/>
          <w:szCs w:val="16"/>
          <w:lang w:val="en-GB"/>
        </w:rPr>
      </w:pPr>
    </w:p>
    <w:p w14:paraId="12C70125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Peak/Lim.Peak (6)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7D26D1" w:rsidRPr="007D26D1" w14:paraId="24D003E8" w14:textId="77777777" w:rsidTr="007D26D1">
        <w:tc>
          <w:tcPr>
            <w:tcW w:w="1445" w:type="dxa"/>
          </w:tcPr>
          <w:p w14:paraId="7783B205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25151E5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54BF7D35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51332AE0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3300BE4C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3E914B2B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6FD7720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73A165EE" w14:textId="77777777" w:rsidTr="007D26D1">
        <w:tc>
          <w:tcPr>
            <w:tcW w:w="1445" w:type="dxa"/>
          </w:tcPr>
          <w:p w14:paraId="5B32A9BB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174.5</w:t>
            </w:r>
          </w:p>
        </w:tc>
        <w:tc>
          <w:tcPr>
            <w:tcW w:w="410" w:type="dxa"/>
          </w:tcPr>
          <w:p w14:paraId="41A64B97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23AEC5D6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38.50</w:t>
            </w:r>
          </w:p>
        </w:tc>
        <w:tc>
          <w:tcPr>
            <w:tcW w:w="1730" w:type="dxa"/>
          </w:tcPr>
          <w:p w14:paraId="02E85E64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2779C5EC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6.50</w:t>
            </w:r>
          </w:p>
        </w:tc>
        <w:tc>
          <w:tcPr>
            <w:tcW w:w="1085" w:type="dxa"/>
          </w:tcPr>
          <w:p w14:paraId="05AAACEE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FB8E7CB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-14.24</w:t>
            </w:r>
          </w:p>
        </w:tc>
      </w:tr>
      <w:tr w:rsidR="007D26D1" w:rsidRPr="007D26D1" w14:paraId="32969E24" w14:textId="77777777" w:rsidTr="007D26D1">
        <w:tc>
          <w:tcPr>
            <w:tcW w:w="1445" w:type="dxa"/>
          </w:tcPr>
          <w:p w14:paraId="11D06029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171.5</w:t>
            </w:r>
          </w:p>
        </w:tc>
        <w:tc>
          <w:tcPr>
            <w:tcW w:w="410" w:type="dxa"/>
          </w:tcPr>
          <w:p w14:paraId="0205D2C0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3472B8A9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29.75</w:t>
            </w:r>
          </w:p>
        </w:tc>
        <w:tc>
          <w:tcPr>
            <w:tcW w:w="1730" w:type="dxa"/>
          </w:tcPr>
          <w:p w14:paraId="30230BFB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4B8F6BD5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-2.25</w:t>
            </w:r>
          </w:p>
        </w:tc>
        <w:tc>
          <w:tcPr>
            <w:tcW w:w="1085" w:type="dxa"/>
          </w:tcPr>
          <w:p w14:paraId="5828A770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AAC6475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-14.34</w:t>
            </w:r>
          </w:p>
        </w:tc>
      </w:tr>
      <w:tr w:rsidR="007D26D1" w:rsidRPr="007D26D1" w14:paraId="3EB09870" w14:textId="77777777" w:rsidTr="007D26D1">
        <w:tc>
          <w:tcPr>
            <w:tcW w:w="1445" w:type="dxa"/>
          </w:tcPr>
          <w:p w14:paraId="573DA969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244</w:t>
            </w:r>
          </w:p>
        </w:tc>
        <w:tc>
          <w:tcPr>
            <w:tcW w:w="410" w:type="dxa"/>
          </w:tcPr>
          <w:p w14:paraId="73991548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52D259D3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44.83</w:t>
            </w:r>
          </w:p>
        </w:tc>
        <w:tc>
          <w:tcPr>
            <w:tcW w:w="1730" w:type="dxa"/>
          </w:tcPr>
          <w:p w14:paraId="6ACCD86E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4F97D990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12.83</w:t>
            </w:r>
          </w:p>
        </w:tc>
        <w:tc>
          <w:tcPr>
            <w:tcW w:w="1085" w:type="dxa"/>
          </w:tcPr>
          <w:p w14:paraId="0F824ED8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5176CAB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-14.47</w:t>
            </w:r>
          </w:p>
        </w:tc>
      </w:tr>
      <w:tr w:rsidR="007D26D1" w:rsidRPr="007D26D1" w14:paraId="024117CC" w14:textId="77777777" w:rsidTr="007D26D1">
        <w:tc>
          <w:tcPr>
            <w:tcW w:w="1445" w:type="dxa"/>
          </w:tcPr>
          <w:p w14:paraId="17D4E2FF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244.75</w:t>
            </w:r>
          </w:p>
        </w:tc>
        <w:tc>
          <w:tcPr>
            <w:tcW w:w="410" w:type="dxa"/>
          </w:tcPr>
          <w:p w14:paraId="5D151019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0C178985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38.48</w:t>
            </w:r>
          </w:p>
        </w:tc>
        <w:tc>
          <w:tcPr>
            <w:tcW w:w="1730" w:type="dxa"/>
          </w:tcPr>
          <w:p w14:paraId="7E035F25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6266189B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6.48</w:t>
            </w:r>
          </w:p>
        </w:tc>
        <w:tc>
          <w:tcPr>
            <w:tcW w:w="1085" w:type="dxa"/>
          </w:tcPr>
          <w:p w14:paraId="01CAF06B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175E0E2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-14.50</w:t>
            </w:r>
          </w:p>
        </w:tc>
      </w:tr>
      <w:tr w:rsidR="007D26D1" w:rsidRPr="007D26D1" w14:paraId="6FF84B44" w14:textId="77777777" w:rsidTr="007D26D1">
        <w:tc>
          <w:tcPr>
            <w:tcW w:w="1445" w:type="dxa"/>
          </w:tcPr>
          <w:p w14:paraId="163AA17D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2091.5</w:t>
            </w:r>
          </w:p>
        </w:tc>
        <w:tc>
          <w:tcPr>
            <w:tcW w:w="410" w:type="dxa"/>
          </w:tcPr>
          <w:p w14:paraId="6251EA9D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7BA26E56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41.57</w:t>
            </w:r>
          </w:p>
        </w:tc>
        <w:tc>
          <w:tcPr>
            <w:tcW w:w="1730" w:type="dxa"/>
          </w:tcPr>
          <w:p w14:paraId="216FC943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5888D818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-4.43</w:t>
            </w:r>
          </w:p>
        </w:tc>
        <w:tc>
          <w:tcPr>
            <w:tcW w:w="1085" w:type="dxa"/>
          </w:tcPr>
          <w:p w14:paraId="14D6F8DF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61648EC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8.83</w:t>
            </w:r>
          </w:p>
        </w:tc>
      </w:tr>
      <w:tr w:rsidR="007D26D1" w:rsidRPr="00B665B4" w14:paraId="21BB64F8" w14:textId="77777777" w:rsidTr="007D26D1">
        <w:tc>
          <w:tcPr>
            <w:tcW w:w="1445" w:type="dxa"/>
          </w:tcPr>
          <w:p w14:paraId="236C5F20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2340.25</w:t>
            </w:r>
          </w:p>
        </w:tc>
        <w:tc>
          <w:tcPr>
            <w:tcW w:w="410" w:type="dxa"/>
          </w:tcPr>
          <w:p w14:paraId="0F8A0600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3D14EA65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41.53</w:t>
            </w:r>
          </w:p>
        </w:tc>
        <w:tc>
          <w:tcPr>
            <w:tcW w:w="1730" w:type="dxa"/>
          </w:tcPr>
          <w:p w14:paraId="6670E79A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1471E0A8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-4.47</w:t>
            </w:r>
          </w:p>
        </w:tc>
        <w:tc>
          <w:tcPr>
            <w:tcW w:w="1085" w:type="dxa"/>
          </w:tcPr>
          <w:p w14:paraId="6FC43B1C" w14:textId="77777777" w:rsidR="007D26D1" w:rsidRPr="007D26D1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61C9635" w14:textId="77777777" w:rsidR="007D26D1" w:rsidRPr="00B665B4" w:rsidRDefault="007D26D1" w:rsidP="003E3491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9.48</w:t>
            </w:r>
          </w:p>
        </w:tc>
      </w:tr>
    </w:tbl>
    <w:p w14:paraId="2D1D3F48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5611880B" w14:textId="77777777" w:rsidR="007D26D1" w:rsidRPr="00CF27E0" w:rsidRDefault="007D26D1" w:rsidP="007D26D1">
      <w:pPr>
        <w:rPr>
          <w:lang w:val="en-GB"/>
        </w:rPr>
      </w:pPr>
    </w:p>
    <w:p w14:paraId="799CF47F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1622C4EC" w14:textId="77777777" w:rsidTr="005D5B1E">
        <w:tc>
          <w:tcPr>
            <w:tcW w:w="2265" w:type="dxa"/>
            <w:shd w:val="clear" w:color="auto" w:fill="CCFFCC"/>
            <w:vAlign w:val="center"/>
          </w:tcPr>
          <w:p w14:paraId="155C989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1C55797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1MHz</w:t>
            </w:r>
          </w:p>
        </w:tc>
      </w:tr>
    </w:tbl>
    <w:p w14:paraId="4EE945A9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48612B72" w14:textId="77777777" w:rsidTr="005D5B1E">
        <w:tc>
          <w:tcPr>
            <w:tcW w:w="1418" w:type="dxa"/>
            <w:shd w:val="clear" w:color="auto" w:fill="CCFFCC"/>
            <w:vAlign w:val="center"/>
          </w:tcPr>
          <w:p w14:paraId="6622398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A053D9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4619A6D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12395F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D3E417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1MHz</w:t>
            </w:r>
          </w:p>
        </w:tc>
      </w:tr>
      <w:tr w:rsidR="007D26D1" w:rsidRPr="00AC2007" w14:paraId="73BEDE22" w14:textId="77777777" w:rsidTr="005D5B1E">
        <w:tc>
          <w:tcPr>
            <w:tcW w:w="1418" w:type="dxa"/>
            <w:shd w:val="clear" w:color="auto" w:fill="CCFFCC"/>
            <w:vAlign w:val="center"/>
          </w:tcPr>
          <w:p w14:paraId="52CC926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D183E2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615FAE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447060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487F9DEA" w14:textId="77777777" w:rsidTr="005D5B1E">
        <w:tc>
          <w:tcPr>
            <w:tcW w:w="1418" w:type="dxa"/>
            <w:shd w:val="clear" w:color="auto" w:fill="CCFFCC"/>
            <w:vAlign w:val="center"/>
          </w:tcPr>
          <w:p w14:paraId="7C5CA2E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8E26F2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CE1E8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B75FD3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0DE9F2EC" w14:textId="77777777" w:rsidTr="005D5B1E">
        <w:tc>
          <w:tcPr>
            <w:tcW w:w="1418" w:type="dxa"/>
            <w:shd w:val="clear" w:color="auto" w:fill="CCFFCC"/>
            <w:vAlign w:val="center"/>
          </w:tcPr>
          <w:p w14:paraId="62D9F4A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E8C3C1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4E9C40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712F91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13D806DE" w14:textId="77777777" w:rsidTr="005D5B1E">
        <w:tc>
          <w:tcPr>
            <w:tcW w:w="1418" w:type="dxa"/>
            <w:shd w:val="clear" w:color="auto" w:fill="CCFFCC"/>
            <w:vAlign w:val="center"/>
          </w:tcPr>
          <w:p w14:paraId="6318F0D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EDD6A2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3D935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84B17A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4BCED483" w14:textId="77777777" w:rsidTr="005D5B1E">
        <w:tc>
          <w:tcPr>
            <w:tcW w:w="1418" w:type="dxa"/>
            <w:shd w:val="clear" w:color="auto" w:fill="CCFFCC"/>
            <w:vAlign w:val="center"/>
          </w:tcPr>
          <w:p w14:paraId="618C1CE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73DDB3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B0F3B7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268714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6F5AF6BB" w14:textId="77777777" w:rsidTr="005D5B1E">
        <w:tc>
          <w:tcPr>
            <w:tcW w:w="1418" w:type="dxa"/>
            <w:shd w:val="clear" w:color="auto" w:fill="CCFFCC"/>
            <w:vAlign w:val="center"/>
          </w:tcPr>
          <w:p w14:paraId="58BB7B0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B6AD84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CF768B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A782CC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F330D8B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FB84A5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90F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60A98D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62C6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49B4CF7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5E1BD4D0" w14:textId="77777777" w:rsidTr="005D5B1E">
        <w:tc>
          <w:tcPr>
            <w:tcW w:w="1418" w:type="dxa"/>
            <w:shd w:val="clear" w:color="auto" w:fill="CCFFCC"/>
            <w:vAlign w:val="center"/>
          </w:tcPr>
          <w:p w14:paraId="54E44D7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57B93E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00E528E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25F240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6F5C88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1MHz</w:t>
            </w:r>
          </w:p>
        </w:tc>
      </w:tr>
      <w:tr w:rsidR="007D26D1" w:rsidRPr="00AC2007" w14:paraId="65159E95" w14:textId="77777777" w:rsidTr="005D5B1E">
        <w:tc>
          <w:tcPr>
            <w:tcW w:w="1418" w:type="dxa"/>
            <w:shd w:val="clear" w:color="auto" w:fill="CCFFCC"/>
            <w:vAlign w:val="center"/>
          </w:tcPr>
          <w:p w14:paraId="6CC0189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07D0BD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3BF19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EB15BA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6B7FE566" w14:textId="77777777" w:rsidTr="005D5B1E">
        <w:tc>
          <w:tcPr>
            <w:tcW w:w="1418" w:type="dxa"/>
            <w:shd w:val="clear" w:color="auto" w:fill="CCFFCC"/>
            <w:vAlign w:val="center"/>
          </w:tcPr>
          <w:p w14:paraId="0971AB9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8CFDA0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8EC1E2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54D8F5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6AD7BEB9" w14:textId="77777777" w:rsidTr="005D5B1E">
        <w:tc>
          <w:tcPr>
            <w:tcW w:w="1418" w:type="dxa"/>
            <w:shd w:val="clear" w:color="auto" w:fill="CCFFCC"/>
            <w:vAlign w:val="center"/>
          </w:tcPr>
          <w:p w14:paraId="2490652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2846C3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377F6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51F3F9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7F6A78AC" w14:textId="77777777" w:rsidTr="005D5B1E">
        <w:tc>
          <w:tcPr>
            <w:tcW w:w="1418" w:type="dxa"/>
            <w:shd w:val="clear" w:color="auto" w:fill="CCFFCC"/>
            <w:vAlign w:val="center"/>
          </w:tcPr>
          <w:p w14:paraId="71BCBFD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119301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E57B69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6052BB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703F8394" w14:textId="77777777" w:rsidTr="005D5B1E">
        <w:tc>
          <w:tcPr>
            <w:tcW w:w="1418" w:type="dxa"/>
            <w:shd w:val="clear" w:color="auto" w:fill="CCFFCC"/>
            <w:vAlign w:val="center"/>
          </w:tcPr>
          <w:p w14:paraId="32A447F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36A5EC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2C3803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119A79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4E82B2FE" w14:textId="77777777" w:rsidTr="005D5B1E">
        <w:tc>
          <w:tcPr>
            <w:tcW w:w="1418" w:type="dxa"/>
            <w:shd w:val="clear" w:color="auto" w:fill="CCFFCC"/>
            <w:vAlign w:val="center"/>
          </w:tcPr>
          <w:p w14:paraId="4FA7C44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222511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98D525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D9BD68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7CD0BD43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71996F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294A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C59F87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EAFF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EF9B82F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10A774F4" w14:textId="77777777" w:rsidTr="005D5B1E">
        <w:tc>
          <w:tcPr>
            <w:tcW w:w="1418" w:type="dxa"/>
            <w:shd w:val="clear" w:color="auto" w:fill="CCFFCC"/>
            <w:vAlign w:val="center"/>
          </w:tcPr>
          <w:p w14:paraId="7D1BE53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235A92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4FA80BB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CD6930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ED3065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1MHz</w:t>
            </w:r>
          </w:p>
        </w:tc>
      </w:tr>
      <w:tr w:rsidR="007D26D1" w:rsidRPr="00AC2007" w14:paraId="5C40039C" w14:textId="77777777" w:rsidTr="005D5B1E">
        <w:tc>
          <w:tcPr>
            <w:tcW w:w="1418" w:type="dxa"/>
            <w:shd w:val="clear" w:color="auto" w:fill="CCFFCC"/>
            <w:vAlign w:val="center"/>
          </w:tcPr>
          <w:p w14:paraId="033E685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C35B83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3E7B01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A5BBBC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261A5313" w14:textId="77777777" w:rsidTr="005D5B1E">
        <w:tc>
          <w:tcPr>
            <w:tcW w:w="1418" w:type="dxa"/>
            <w:shd w:val="clear" w:color="auto" w:fill="CCFFCC"/>
            <w:vAlign w:val="center"/>
          </w:tcPr>
          <w:p w14:paraId="1ED758B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672D3D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35F93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7A73EA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55F49747" w14:textId="77777777" w:rsidTr="005D5B1E">
        <w:tc>
          <w:tcPr>
            <w:tcW w:w="1418" w:type="dxa"/>
            <w:shd w:val="clear" w:color="auto" w:fill="CCFFCC"/>
            <w:vAlign w:val="center"/>
          </w:tcPr>
          <w:p w14:paraId="5AF1B64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5EB7CD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2222C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69CBC6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660BA994" w14:textId="77777777" w:rsidTr="005D5B1E">
        <w:tc>
          <w:tcPr>
            <w:tcW w:w="1418" w:type="dxa"/>
            <w:shd w:val="clear" w:color="auto" w:fill="CCFFCC"/>
            <w:vAlign w:val="center"/>
          </w:tcPr>
          <w:p w14:paraId="235C732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CBAA2B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F022B5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1466E8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37424BD1" w14:textId="77777777" w:rsidTr="005D5B1E">
        <w:tc>
          <w:tcPr>
            <w:tcW w:w="1418" w:type="dxa"/>
            <w:shd w:val="clear" w:color="auto" w:fill="CCFFCC"/>
            <w:vAlign w:val="center"/>
          </w:tcPr>
          <w:p w14:paraId="68757FD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EB706B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8A8F7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4AEF6E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7FAB2AD8" w14:textId="77777777" w:rsidTr="005D5B1E">
        <w:tc>
          <w:tcPr>
            <w:tcW w:w="1418" w:type="dxa"/>
            <w:shd w:val="clear" w:color="auto" w:fill="CCFFCC"/>
            <w:vAlign w:val="center"/>
          </w:tcPr>
          <w:p w14:paraId="0563533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E7D1B7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094331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07911C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28E1091A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497ABD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04E3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DD051A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86D2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C26F54C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1CD7845B" w14:textId="77777777" w:rsidTr="005D5B1E">
        <w:tc>
          <w:tcPr>
            <w:tcW w:w="1418" w:type="dxa"/>
            <w:shd w:val="clear" w:color="auto" w:fill="CCFFCC"/>
            <w:vAlign w:val="center"/>
          </w:tcPr>
          <w:p w14:paraId="5D9D500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715150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7ED5B07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6DFEB7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75A436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1MHz</w:t>
            </w:r>
          </w:p>
        </w:tc>
      </w:tr>
      <w:tr w:rsidR="007D26D1" w:rsidRPr="00AC2007" w14:paraId="44E8859A" w14:textId="77777777" w:rsidTr="005D5B1E">
        <w:tc>
          <w:tcPr>
            <w:tcW w:w="1418" w:type="dxa"/>
            <w:shd w:val="clear" w:color="auto" w:fill="CCFFCC"/>
            <w:vAlign w:val="center"/>
          </w:tcPr>
          <w:p w14:paraId="12FD5FA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D4BD6F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182DC9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456117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2B9A4AAD" w14:textId="77777777" w:rsidTr="005D5B1E">
        <w:tc>
          <w:tcPr>
            <w:tcW w:w="1418" w:type="dxa"/>
            <w:shd w:val="clear" w:color="auto" w:fill="CCFFCC"/>
            <w:vAlign w:val="center"/>
          </w:tcPr>
          <w:p w14:paraId="275A50F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EE0874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6B31C3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04F41C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3700EA94" w14:textId="77777777" w:rsidTr="005D5B1E">
        <w:tc>
          <w:tcPr>
            <w:tcW w:w="1418" w:type="dxa"/>
            <w:shd w:val="clear" w:color="auto" w:fill="CCFFCC"/>
            <w:vAlign w:val="center"/>
          </w:tcPr>
          <w:p w14:paraId="592FA64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40B3DC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E4CB29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F6B008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7EA2A366" w14:textId="77777777" w:rsidTr="005D5B1E">
        <w:tc>
          <w:tcPr>
            <w:tcW w:w="1418" w:type="dxa"/>
            <w:shd w:val="clear" w:color="auto" w:fill="CCFFCC"/>
            <w:vAlign w:val="center"/>
          </w:tcPr>
          <w:p w14:paraId="393402F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B617C7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5F1B64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4EBA19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2F064741" w14:textId="77777777" w:rsidTr="005D5B1E">
        <w:tc>
          <w:tcPr>
            <w:tcW w:w="1418" w:type="dxa"/>
            <w:shd w:val="clear" w:color="auto" w:fill="CCFFCC"/>
            <w:vAlign w:val="center"/>
          </w:tcPr>
          <w:p w14:paraId="40636AD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1061AB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23B8DD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1BD1CC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21FF9ABC" w14:textId="77777777" w:rsidTr="005D5B1E">
        <w:tc>
          <w:tcPr>
            <w:tcW w:w="1418" w:type="dxa"/>
            <w:shd w:val="clear" w:color="auto" w:fill="CCFFCC"/>
            <w:vAlign w:val="center"/>
          </w:tcPr>
          <w:p w14:paraId="1EE8423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F41C56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93FA0F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90F10A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6AD5D2E3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5DFE8A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C232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30D97F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C925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80847C7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455DBB8" w14:textId="77777777" w:rsidTr="005D5B1E">
        <w:tc>
          <w:tcPr>
            <w:tcW w:w="1418" w:type="dxa"/>
            <w:shd w:val="clear" w:color="auto" w:fill="CCFFCC"/>
            <w:vAlign w:val="center"/>
          </w:tcPr>
          <w:p w14:paraId="60B653C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DB8621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3596F42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B223F8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6BED294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1MHz</w:t>
            </w:r>
          </w:p>
        </w:tc>
      </w:tr>
      <w:tr w:rsidR="007D26D1" w:rsidRPr="00AC2007" w14:paraId="29A740F1" w14:textId="77777777" w:rsidTr="005D5B1E">
        <w:tc>
          <w:tcPr>
            <w:tcW w:w="1418" w:type="dxa"/>
            <w:shd w:val="clear" w:color="auto" w:fill="CCFFCC"/>
            <w:vAlign w:val="center"/>
          </w:tcPr>
          <w:p w14:paraId="6CDAE19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40DE74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46D6A7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49A973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3C958587" w14:textId="77777777" w:rsidTr="005D5B1E">
        <w:tc>
          <w:tcPr>
            <w:tcW w:w="1418" w:type="dxa"/>
            <w:shd w:val="clear" w:color="auto" w:fill="CCFFCC"/>
            <w:vAlign w:val="center"/>
          </w:tcPr>
          <w:p w14:paraId="107326F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CAB455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8F485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0D6D42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287D464" w14:textId="77777777" w:rsidTr="005D5B1E">
        <w:tc>
          <w:tcPr>
            <w:tcW w:w="1418" w:type="dxa"/>
            <w:shd w:val="clear" w:color="auto" w:fill="CCFFCC"/>
            <w:vAlign w:val="center"/>
          </w:tcPr>
          <w:p w14:paraId="4F30701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0484F3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12A67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388649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E38E4AF" w14:textId="77777777" w:rsidTr="005D5B1E">
        <w:tc>
          <w:tcPr>
            <w:tcW w:w="1418" w:type="dxa"/>
            <w:shd w:val="clear" w:color="auto" w:fill="CCFFCC"/>
            <w:vAlign w:val="center"/>
          </w:tcPr>
          <w:p w14:paraId="4FEBCA8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3C4B05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BAD247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C5D9C1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0A787451" w14:textId="77777777" w:rsidTr="005D5B1E">
        <w:tc>
          <w:tcPr>
            <w:tcW w:w="1418" w:type="dxa"/>
            <w:shd w:val="clear" w:color="auto" w:fill="CCFFCC"/>
            <w:vAlign w:val="center"/>
          </w:tcPr>
          <w:p w14:paraId="27A9E35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B84662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502B0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B8EA5B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782C21C2" w14:textId="77777777" w:rsidTr="005D5B1E">
        <w:tc>
          <w:tcPr>
            <w:tcW w:w="1418" w:type="dxa"/>
            <w:shd w:val="clear" w:color="auto" w:fill="CCFFCC"/>
            <w:vAlign w:val="center"/>
          </w:tcPr>
          <w:p w14:paraId="4A12ED3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322394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2FB654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168450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63B624AB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0180CF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DC9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33A4E4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A9C9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DA9AFD4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2E2DEAF5" w14:textId="77777777" w:rsidTr="005D5B1E">
        <w:tc>
          <w:tcPr>
            <w:tcW w:w="1418" w:type="dxa"/>
            <w:shd w:val="clear" w:color="auto" w:fill="CCFFCC"/>
            <w:vAlign w:val="center"/>
          </w:tcPr>
          <w:p w14:paraId="51CB2D9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AA0979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7DE4CD0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D9B715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F572B8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1MHz</w:t>
            </w:r>
          </w:p>
        </w:tc>
      </w:tr>
      <w:tr w:rsidR="007D26D1" w:rsidRPr="00AC2007" w14:paraId="30FB8D77" w14:textId="77777777" w:rsidTr="005D5B1E">
        <w:tc>
          <w:tcPr>
            <w:tcW w:w="1418" w:type="dxa"/>
            <w:shd w:val="clear" w:color="auto" w:fill="CCFFCC"/>
            <w:vAlign w:val="center"/>
          </w:tcPr>
          <w:p w14:paraId="329B77B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14CA8F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4FA940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C0E706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17BE240C" w14:textId="77777777" w:rsidTr="005D5B1E">
        <w:tc>
          <w:tcPr>
            <w:tcW w:w="1418" w:type="dxa"/>
            <w:shd w:val="clear" w:color="auto" w:fill="CCFFCC"/>
            <w:vAlign w:val="center"/>
          </w:tcPr>
          <w:p w14:paraId="3D6EEAD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334276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2D95AF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7836B7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1AAA96B6" w14:textId="77777777" w:rsidTr="005D5B1E">
        <w:tc>
          <w:tcPr>
            <w:tcW w:w="1418" w:type="dxa"/>
            <w:shd w:val="clear" w:color="auto" w:fill="CCFFCC"/>
            <w:vAlign w:val="center"/>
          </w:tcPr>
          <w:p w14:paraId="7479B13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B9017B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EAC32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64EDE1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17B9C888" w14:textId="77777777" w:rsidTr="005D5B1E">
        <w:tc>
          <w:tcPr>
            <w:tcW w:w="1418" w:type="dxa"/>
            <w:shd w:val="clear" w:color="auto" w:fill="CCFFCC"/>
            <w:vAlign w:val="center"/>
          </w:tcPr>
          <w:p w14:paraId="1D6477B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25293A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4F67F0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F72F1F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246E92EC" w14:textId="77777777" w:rsidTr="005D5B1E">
        <w:tc>
          <w:tcPr>
            <w:tcW w:w="1418" w:type="dxa"/>
            <w:shd w:val="clear" w:color="auto" w:fill="CCFFCC"/>
            <w:vAlign w:val="center"/>
          </w:tcPr>
          <w:p w14:paraId="4D4ED28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3EFB66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E353EB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BB4069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0A74D755" w14:textId="77777777" w:rsidTr="005D5B1E">
        <w:tc>
          <w:tcPr>
            <w:tcW w:w="1418" w:type="dxa"/>
            <w:shd w:val="clear" w:color="auto" w:fill="CCFFCC"/>
            <w:vAlign w:val="center"/>
          </w:tcPr>
          <w:p w14:paraId="4107321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C1870D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ADF0E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C00818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796F4B0A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F75847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77FA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F981863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C39B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D9EC0DC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0E598613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5D058CC7" w14:textId="77777777" w:rsidTr="005D5B1E">
        <w:tc>
          <w:tcPr>
            <w:tcW w:w="934" w:type="dxa"/>
            <w:gridSpan w:val="3"/>
            <w:hideMark/>
          </w:tcPr>
          <w:p w14:paraId="1B794BB0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17596F0A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76AA9C31" w14:textId="77777777" w:rsidTr="005D5B1E">
        <w:tc>
          <w:tcPr>
            <w:tcW w:w="766" w:type="dxa"/>
            <w:hideMark/>
          </w:tcPr>
          <w:p w14:paraId="38F68656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648C5520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0516AEBB" w14:textId="77777777" w:rsidTr="005D5B1E">
        <w:tc>
          <w:tcPr>
            <w:tcW w:w="920" w:type="dxa"/>
            <w:gridSpan w:val="2"/>
            <w:hideMark/>
          </w:tcPr>
          <w:p w14:paraId="0A36EF67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788AEF99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NDN/WD, 18/02/2025 08:49:55</w:t>
            </w:r>
          </w:p>
        </w:tc>
      </w:tr>
      <w:tr w:rsidR="007D26D1" w:rsidRPr="00046327" w14:paraId="499C5A71" w14:textId="77777777" w:rsidTr="005D5B1E">
        <w:tc>
          <w:tcPr>
            <w:tcW w:w="1733" w:type="dxa"/>
            <w:gridSpan w:val="5"/>
            <w:hideMark/>
          </w:tcPr>
          <w:p w14:paraId="5239F002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13B95FC9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Y, Housing connected to the ground plane:no, Configuration of the power return line LV:remotely grounded, -</w:t>
            </w:r>
          </w:p>
        </w:tc>
      </w:tr>
      <w:tr w:rsidR="007D26D1" w14:paraId="2E5FCC77" w14:textId="77777777" w:rsidTr="005D5B1E">
        <w:tc>
          <w:tcPr>
            <w:tcW w:w="1495" w:type="dxa"/>
            <w:gridSpan w:val="4"/>
            <w:hideMark/>
          </w:tcPr>
          <w:p w14:paraId="0E467247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3F9ABD5F" w14:textId="77777777" w:rsidR="007D26D1" w:rsidRPr="005D1757" w:rsidRDefault="007D26D1" w:rsidP="007D26D1">
            <w:r>
              <w:t>Mode 3, Conclusion : comply</w:t>
            </w:r>
          </w:p>
        </w:tc>
      </w:tr>
    </w:tbl>
    <w:p w14:paraId="2C33BABD" w14:textId="532677B7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2A1FBB11" wp14:editId="662FCF09">
            <wp:extent cx="6115050" cy="3238500"/>
            <wp:effectExtent l="0" t="0" r="0" b="0"/>
            <wp:docPr id="1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1E58467B" wp14:editId="6B7141E5">
            <wp:extent cx="6115050" cy="3238500"/>
            <wp:effectExtent l="0" t="0" r="0" b="0"/>
            <wp:docPr id="1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578F9F67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04150CE8" w14:textId="77777777" w:rsidTr="007D26D1">
        <w:tc>
          <w:tcPr>
            <w:tcW w:w="1445" w:type="dxa"/>
          </w:tcPr>
          <w:p w14:paraId="3BE31BD8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2AFF6C0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0399EFF5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43973311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1A8EDB56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758122A5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761AFAD1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2EDCBCC7" w14:textId="77777777" w:rsidTr="007D26D1">
        <w:tc>
          <w:tcPr>
            <w:tcW w:w="1445" w:type="dxa"/>
          </w:tcPr>
          <w:p w14:paraId="369CBFD4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1175.90575</w:t>
            </w:r>
          </w:p>
        </w:tc>
        <w:tc>
          <w:tcPr>
            <w:tcW w:w="410" w:type="dxa"/>
          </w:tcPr>
          <w:p w14:paraId="3677ED8D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31E10347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0.16</w:t>
            </w:r>
          </w:p>
        </w:tc>
        <w:tc>
          <w:tcPr>
            <w:tcW w:w="1670" w:type="dxa"/>
          </w:tcPr>
          <w:p w14:paraId="20479875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75B075ED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-3.84</w:t>
            </w:r>
          </w:p>
        </w:tc>
        <w:tc>
          <w:tcPr>
            <w:tcW w:w="1085" w:type="dxa"/>
          </w:tcPr>
          <w:p w14:paraId="0DA8F27F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56BAD1B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7D26D1" w:rsidRPr="00B665B4" w14:paraId="285E49E1" w14:textId="77777777" w:rsidTr="007D26D1">
        <w:tc>
          <w:tcPr>
            <w:tcW w:w="1445" w:type="dxa"/>
          </w:tcPr>
          <w:p w14:paraId="6542DB35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1175.90575</w:t>
            </w:r>
          </w:p>
        </w:tc>
        <w:tc>
          <w:tcPr>
            <w:tcW w:w="410" w:type="dxa"/>
          </w:tcPr>
          <w:p w14:paraId="50E073F1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4DCCCFC6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0.76</w:t>
            </w:r>
          </w:p>
        </w:tc>
        <w:tc>
          <w:tcPr>
            <w:tcW w:w="1670" w:type="dxa"/>
          </w:tcPr>
          <w:p w14:paraId="454BB5FF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0491D407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-3.24</w:t>
            </w:r>
          </w:p>
        </w:tc>
        <w:tc>
          <w:tcPr>
            <w:tcW w:w="1085" w:type="dxa"/>
          </w:tcPr>
          <w:p w14:paraId="697FC298" w14:textId="77777777" w:rsidR="007D26D1" w:rsidRPr="007D26D1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55927F2" w14:textId="77777777" w:rsidR="007D26D1" w:rsidRPr="00B665B4" w:rsidRDefault="007D26D1" w:rsidP="00482A50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20.75</w:t>
            </w:r>
          </w:p>
        </w:tc>
      </w:tr>
    </w:tbl>
    <w:p w14:paraId="444503D8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26B15DC5" w14:textId="77777777" w:rsidR="007D26D1" w:rsidRPr="00CF27E0" w:rsidRDefault="007D26D1" w:rsidP="007D26D1">
      <w:pPr>
        <w:rPr>
          <w:lang w:val="en-GB"/>
        </w:rPr>
      </w:pPr>
    </w:p>
    <w:p w14:paraId="7D672268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06A6F53B" w14:textId="77777777" w:rsidTr="005D5B1E">
        <w:tc>
          <w:tcPr>
            <w:tcW w:w="2265" w:type="dxa"/>
            <w:shd w:val="clear" w:color="auto" w:fill="CCFFCC"/>
            <w:vAlign w:val="center"/>
          </w:tcPr>
          <w:p w14:paraId="789FF9C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2C3EF76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9kHz_GNSS</w:t>
            </w:r>
          </w:p>
        </w:tc>
      </w:tr>
    </w:tbl>
    <w:p w14:paraId="4E1A89BC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48D0FD43" w14:textId="77777777" w:rsidTr="005D5B1E">
        <w:tc>
          <w:tcPr>
            <w:tcW w:w="1418" w:type="dxa"/>
            <w:shd w:val="clear" w:color="auto" w:fill="CCFFCC"/>
            <w:vAlign w:val="center"/>
          </w:tcPr>
          <w:p w14:paraId="6B22DF1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3D46CF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7765E94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BB2E13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877039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9kHz_GNSS</w:t>
            </w:r>
          </w:p>
        </w:tc>
      </w:tr>
      <w:tr w:rsidR="007D26D1" w:rsidRPr="00AC2007" w14:paraId="2806D123" w14:textId="77777777" w:rsidTr="005D5B1E">
        <w:tc>
          <w:tcPr>
            <w:tcW w:w="1418" w:type="dxa"/>
            <w:shd w:val="clear" w:color="auto" w:fill="CCFFCC"/>
            <w:vAlign w:val="center"/>
          </w:tcPr>
          <w:p w14:paraId="1490CB8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1DCF23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445826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9A8490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7D26D1" w:rsidRPr="00AC2007" w14:paraId="0F3C58AF" w14:textId="77777777" w:rsidTr="005D5B1E">
        <w:tc>
          <w:tcPr>
            <w:tcW w:w="1418" w:type="dxa"/>
            <w:shd w:val="clear" w:color="auto" w:fill="CCFFCC"/>
            <w:vAlign w:val="center"/>
          </w:tcPr>
          <w:p w14:paraId="2891F0A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1C9EE5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AC957D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93CDEC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467BEA6" w14:textId="77777777" w:rsidTr="005D5B1E">
        <w:tc>
          <w:tcPr>
            <w:tcW w:w="1418" w:type="dxa"/>
            <w:shd w:val="clear" w:color="auto" w:fill="CCFFCC"/>
            <w:vAlign w:val="center"/>
          </w:tcPr>
          <w:p w14:paraId="1922EED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C32847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9102CC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C91E76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0F3CD682" w14:textId="77777777" w:rsidTr="005D5B1E">
        <w:tc>
          <w:tcPr>
            <w:tcW w:w="1418" w:type="dxa"/>
            <w:shd w:val="clear" w:color="auto" w:fill="CCFFCC"/>
            <w:vAlign w:val="center"/>
          </w:tcPr>
          <w:p w14:paraId="4B09CAC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1B54AD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304574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894CB0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3296700D" w14:textId="77777777" w:rsidTr="005D5B1E">
        <w:tc>
          <w:tcPr>
            <w:tcW w:w="1418" w:type="dxa"/>
            <w:shd w:val="clear" w:color="auto" w:fill="CCFFCC"/>
            <w:vAlign w:val="center"/>
          </w:tcPr>
          <w:p w14:paraId="2BFDF75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906B4B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14F06A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FBFF7E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1EF0EB51" w14:textId="77777777" w:rsidTr="005D5B1E">
        <w:tc>
          <w:tcPr>
            <w:tcW w:w="1418" w:type="dxa"/>
            <w:shd w:val="clear" w:color="auto" w:fill="CCFFCC"/>
            <w:vAlign w:val="center"/>
          </w:tcPr>
          <w:p w14:paraId="5055646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6FADBA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0C8792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5DC493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6DE0E4CC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B80487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9908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3D9FF2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D736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7B650BB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38621C7B" w14:textId="77777777" w:rsidTr="005D5B1E">
        <w:tc>
          <w:tcPr>
            <w:tcW w:w="1418" w:type="dxa"/>
            <w:shd w:val="clear" w:color="auto" w:fill="CCFFCC"/>
            <w:vAlign w:val="center"/>
          </w:tcPr>
          <w:p w14:paraId="5844020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40FB10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2907EAA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FC20BF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250FF6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9kHz_GNSS</w:t>
            </w:r>
          </w:p>
        </w:tc>
      </w:tr>
      <w:tr w:rsidR="007D26D1" w:rsidRPr="00AC2007" w14:paraId="519A6A8C" w14:textId="77777777" w:rsidTr="005D5B1E">
        <w:tc>
          <w:tcPr>
            <w:tcW w:w="1418" w:type="dxa"/>
            <w:shd w:val="clear" w:color="auto" w:fill="CCFFCC"/>
            <w:vAlign w:val="center"/>
          </w:tcPr>
          <w:p w14:paraId="26EB784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271C3E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174A69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328DC5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7D26D1" w:rsidRPr="00AC2007" w14:paraId="2DF9E820" w14:textId="77777777" w:rsidTr="005D5B1E">
        <w:tc>
          <w:tcPr>
            <w:tcW w:w="1418" w:type="dxa"/>
            <w:shd w:val="clear" w:color="auto" w:fill="CCFFCC"/>
            <w:vAlign w:val="center"/>
          </w:tcPr>
          <w:p w14:paraId="2BF64E6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329E80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9B854D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F9BFB0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EEBDD3E" w14:textId="77777777" w:rsidTr="005D5B1E">
        <w:tc>
          <w:tcPr>
            <w:tcW w:w="1418" w:type="dxa"/>
            <w:shd w:val="clear" w:color="auto" w:fill="CCFFCC"/>
            <w:vAlign w:val="center"/>
          </w:tcPr>
          <w:p w14:paraId="674AF06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0F4DAD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C7CFC0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1DE0ED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5D8C1652" w14:textId="77777777" w:rsidTr="005D5B1E">
        <w:tc>
          <w:tcPr>
            <w:tcW w:w="1418" w:type="dxa"/>
            <w:shd w:val="clear" w:color="auto" w:fill="CCFFCC"/>
            <w:vAlign w:val="center"/>
          </w:tcPr>
          <w:p w14:paraId="2993618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6112EE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C40B92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A0C866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0267FB7" w14:textId="77777777" w:rsidTr="005D5B1E">
        <w:tc>
          <w:tcPr>
            <w:tcW w:w="1418" w:type="dxa"/>
            <w:shd w:val="clear" w:color="auto" w:fill="CCFFCC"/>
            <w:vAlign w:val="center"/>
          </w:tcPr>
          <w:p w14:paraId="624134E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A96ADE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19B1F3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708300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31C74020" w14:textId="77777777" w:rsidTr="005D5B1E">
        <w:tc>
          <w:tcPr>
            <w:tcW w:w="1418" w:type="dxa"/>
            <w:shd w:val="clear" w:color="auto" w:fill="CCFFCC"/>
            <w:vAlign w:val="center"/>
          </w:tcPr>
          <w:p w14:paraId="6FFE5D4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C4C754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C3C2FE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C07C96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6FBA862B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3F3EA2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BEFC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AD9A16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26BB3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1BA1F26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3C49D4A3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42E73D1F" w14:textId="77777777" w:rsidTr="005D5B1E">
        <w:tc>
          <w:tcPr>
            <w:tcW w:w="934" w:type="dxa"/>
            <w:gridSpan w:val="3"/>
            <w:hideMark/>
          </w:tcPr>
          <w:p w14:paraId="776F5744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0573B4AE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586FA2EB" w14:textId="77777777" w:rsidTr="005D5B1E">
        <w:tc>
          <w:tcPr>
            <w:tcW w:w="766" w:type="dxa"/>
            <w:hideMark/>
          </w:tcPr>
          <w:p w14:paraId="3C2093CC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8D2C22A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3A75D96E" w14:textId="77777777" w:rsidTr="005D5B1E">
        <w:tc>
          <w:tcPr>
            <w:tcW w:w="920" w:type="dxa"/>
            <w:gridSpan w:val="2"/>
            <w:hideMark/>
          </w:tcPr>
          <w:p w14:paraId="4DC9ED28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569C04ED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NDN/WD, 19/02/2025 15:51:50</w:t>
            </w:r>
          </w:p>
        </w:tc>
      </w:tr>
      <w:tr w:rsidR="007D26D1" w:rsidRPr="00046327" w14:paraId="191D2991" w14:textId="77777777" w:rsidTr="005D5B1E">
        <w:tc>
          <w:tcPr>
            <w:tcW w:w="1733" w:type="dxa"/>
            <w:gridSpan w:val="5"/>
            <w:hideMark/>
          </w:tcPr>
          <w:p w14:paraId="562328ED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1DE5EF61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Y, Housing connected to the ground plane:no, Configuration of the power return line LV:remotely grounded, -</w:t>
            </w:r>
          </w:p>
        </w:tc>
      </w:tr>
      <w:tr w:rsidR="007D26D1" w14:paraId="01B29822" w14:textId="77777777" w:rsidTr="005D5B1E">
        <w:tc>
          <w:tcPr>
            <w:tcW w:w="1495" w:type="dxa"/>
            <w:gridSpan w:val="4"/>
            <w:hideMark/>
          </w:tcPr>
          <w:p w14:paraId="0ED0648A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BADB2D5" w14:textId="77777777" w:rsidR="007D26D1" w:rsidRPr="005D1757" w:rsidRDefault="007D26D1" w:rsidP="007D26D1">
            <w:r>
              <w:t>Mode 3, Conclusion : not comply</w:t>
            </w:r>
          </w:p>
        </w:tc>
      </w:tr>
    </w:tbl>
    <w:p w14:paraId="3B83027B" w14:textId="15BFF7DE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3B94A537" wp14:editId="784F5014">
            <wp:extent cx="6115050" cy="3790950"/>
            <wp:effectExtent l="0" t="0" r="0" b="0"/>
            <wp:docPr id="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5093023A" wp14:editId="349691AD">
            <wp:extent cx="6115050" cy="3790950"/>
            <wp:effectExtent l="0" t="0" r="0" b="0"/>
            <wp:docPr id="1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2C02F005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3463CC1F" w14:textId="77777777" w:rsidTr="007D26D1">
        <w:tc>
          <w:tcPr>
            <w:tcW w:w="1445" w:type="dxa"/>
          </w:tcPr>
          <w:p w14:paraId="07BEB74D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A8AC363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78769291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77E1AA33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274B6B87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1368DD68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39029D92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2698CD99" w14:textId="77777777" w:rsidTr="007D26D1">
        <w:tc>
          <w:tcPr>
            <w:tcW w:w="1445" w:type="dxa"/>
          </w:tcPr>
          <w:p w14:paraId="739A922E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87.51</w:t>
            </w:r>
          </w:p>
        </w:tc>
        <w:tc>
          <w:tcPr>
            <w:tcW w:w="410" w:type="dxa"/>
          </w:tcPr>
          <w:p w14:paraId="0BE6F583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36654D60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19.41</w:t>
            </w:r>
          </w:p>
        </w:tc>
        <w:tc>
          <w:tcPr>
            <w:tcW w:w="1670" w:type="dxa"/>
          </w:tcPr>
          <w:p w14:paraId="67562AD9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6FB6B1E7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7.41</w:t>
            </w:r>
          </w:p>
        </w:tc>
        <w:tc>
          <w:tcPr>
            <w:tcW w:w="1085" w:type="dxa"/>
          </w:tcPr>
          <w:p w14:paraId="4ED3DA69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06ED2C6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-18.74</w:t>
            </w:r>
          </w:p>
        </w:tc>
      </w:tr>
      <w:tr w:rsidR="007D26D1" w:rsidRPr="007D26D1" w14:paraId="776A9F2E" w14:textId="77777777" w:rsidTr="007D26D1">
        <w:tc>
          <w:tcPr>
            <w:tcW w:w="1445" w:type="dxa"/>
          </w:tcPr>
          <w:p w14:paraId="4F142DFD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99.18</w:t>
            </w:r>
          </w:p>
        </w:tc>
        <w:tc>
          <w:tcPr>
            <w:tcW w:w="410" w:type="dxa"/>
          </w:tcPr>
          <w:p w14:paraId="543520B8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15351C92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17.43</w:t>
            </w:r>
          </w:p>
        </w:tc>
        <w:tc>
          <w:tcPr>
            <w:tcW w:w="1670" w:type="dxa"/>
          </w:tcPr>
          <w:p w14:paraId="3195CBD5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5AB96618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5.43</w:t>
            </w:r>
          </w:p>
        </w:tc>
        <w:tc>
          <w:tcPr>
            <w:tcW w:w="1085" w:type="dxa"/>
          </w:tcPr>
          <w:p w14:paraId="158E9E02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B506CCC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-18.12</w:t>
            </w:r>
          </w:p>
        </w:tc>
      </w:tr>
      <w:tr w:rsidR="007D26D1" w:rsidRPr="007D26D1" w14:paraId="2EEE260F" w14:textId="77777777" w:rsidTr="007D26D1">
        <w:tc>
          <w:tcPr>
            <w:tcW w:w="1445" w:type="dxa"/>
          </w:tcPr>
          <w:p w14:paraId="50699614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434.18</w:t>
            </w:r>
          </w:p>
        </w:tc>
        <w:tc>
          <w:tcPr>
            <w:tcW w:w="410" w:type="dxa"/>
          </w:tcPr>
          <w:p w14:paraId="7DAF6C88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4DE3937E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6.20</w:t>
            </w:r>
          </w:p>
        </w:tc>
        <w:tc>
          <w:tcPr>
            <w:tcW w:w="1670" w:type="dxa"/>
          </w:tcPr>
          <w:p w14:paraId="2E9E2CCE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0529A11F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-11.80</w:t>
            </w:r>
          </w:p>
        </w:tc>
        <w:tc>
          <w:tcPr>
            <w:tcW w:w="1085" w:type="dxa"/>
          </w:tcPr>
          <w:p w14:paraId="2916E446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E402C3E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-10.11</w:t>
            </w:r>
          </w:p>
        </w:tc>
      </w:tr>
      <w:tr w:rsidR="007D26D1" w:rsidRPr="007D26D1" w14:paraId="1EDF7783" w14:textId="77777777" w:rsidTr="007D26D1">
        <w:tc>
          <w:tcPr>
            <w:tcW w:w="1445" w:type="dxa"/>
          </w:tcPr>
          <w:p w14:paraId="0136D7B5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432.02</w:t>
            </w:r>
          </w:p>
        </w:tc>
        <w:tc>
          <w:tcPr>
            <w:tcW w:w="410" w:type="dxa"/>
          </w:tcPr>
          <w:p w14:paraId="2FFDEE75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3BB1BEB8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5.55</w:t>
            </w:r>
          </w:p>
        </w:tc>
        <w:tc>
          <w:tcPr>
            <w:tcW w:w="1670" w:type="dxa"/>
          </w:tcPr>
          <w:p w14:paraId="2CEE715F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52802779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-12.45</w:t>
            </w:r>
          </w:p>
        </w:tc>
        <w:tc>
          <w:tcPr>
            <w:tcW w:w="1085" w:type="dxa"/>
          </w:tcPr>
          <w:p w14:paraId="19771E42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9D08087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-10.22</w:t>
            </w:r>
          </w:p>
        </w:tc>
      </w:tr>
      <w:tr w:rsidR="007D26D1" w:rsidRPr="007D26D1" w14:paraId="18FE78B8" w14:textId="77777777" w:rsidTr="007D26D1">
        <w:tc>
          <w:tcPr>
            <w:tcW w:w="1445" w:type="dxa"/>
          </w:tcPr>
          <w:p w14:paraId="7DF8A677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1976.75</w:t>
            </w:r>
          </w:p>
        </w:tc>
        <w:tc>
          <w:tcPr>
            <w:tcW w:w="410" w:type="dxa"/>
          </w:tcPr>
          <w:p w14:paraId="4717272E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5E46E49A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14.78</w:t>
            </w:r>
          </w:p>
        </w:tc>
        <w:tc>
          <w:tcPr>
            <w:tcW w:w="1670" w:type="dxa"/>
          </w:tcPr>
          <w:p w14:paraId="60BCE06E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48FAB8CC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-15.22</w:t>
            </w:r>
          </w:p>
        </w:tc>
        <w:tc>
          <w:tcPr>
            <w:tcW w:w="1085" w:type="dxa"/>
          </w:tcPr>
          <w:p w14:paraId="559045F8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AD92F76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6.16</w:t>
            </w:r>
          </w:p>
        </w:tc>
      </w:tr>
      <w:tr w:rsidR="007D26D1" w14:paraId="2C6E92DB" w14:textId="77777777" w:rsidTr="007D26D1">
        <w:tc>
          <w:tcPr>
            <w:tcW w:w="1445" w:type="dxa"/>
          </w:tcPr>
          <w:p w14:paraId="7569DCD1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1985.3</w:t>
            </w:r>
          </w:p>
        </w:tc>
        <w:tc>
          <w:tcPr>
            <w:tcW w:w="410" w:type="dxa"/>
          </w:tcPr>
          <w:p w14:paraId="7949440B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0AC45F99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14.68</w:t>
            </w:r>
          </w:p>
        </w:tc>
        <w:tc>
          <w:tcPr>
            <w:tcW w:w="1670" w:type="dxa"/>
          </w:tcPr>
          <w:p w14:paraId="2A941EF7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0F74ADEB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-15.32</w:t>
            </w:r>
          </w:p>
        </w:tc>
        <w:tc>
          <w:tcPr>
            <w:tcW w:w="1085" w:type="dxa"/>
          </w:tcPr>
          <w:p w14:paraId="0A40CF17" w14:textId="77777777" w:rsidR="007D26D1" w:rsidRP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73555A1A" w14:textId="77777777" w:rsidR="007D26D1" w:rsidRDefault="007D26D1" w:rsidP="00384E2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6.24</w:t>
            </w:r>
          </w:p>
        </w:tc>
      </w:tr>
    </w:tbl>
    <w:p w14:paraId="29049554" w14:textId="77777777" w:rsidR="007D26D1" w:rsidRDefault="007D26D1" w:rsidP="007D26D1">
      <w:pPr>
        <w:rPr>
          <w:sz w:val="16"/>
          <w:szCs w:val="16"/>
          <w:lang w:val="en-GB"/>
        </w:rPr>
      </w:pPr>
    </w:p>
    <w:p w14:paraId="2FE19314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7D26D1" w:rsidRPr="007D26D1" w14:paraId="09CE05E6" w14:textId="77777777" w:rsidTr="007D26D1">
        <w:tc>
          <w:tcPr>
            <w:tcW w:w="1445" w:type="dxa"/>
          </w:tcPr>
          <w:p w14:paraId="7BD43EC1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8785FD0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5D005F0A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724AF07A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3FF85D19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36186DC3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23797F9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3B67679B" w14:textId="77777777" w:rsidTr="007D26D1">
        <w:tc>
          <w:tcPr>
            <w:tcW w:w="1445" w:type="dxa"/>
          </w:tcPr>
          <w:p w14:paraId="3FC5053F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87.72</w:t>
            </w:r>
          </w:p>
        </w:tc>
        <w:tc>
          <w:tcPr>
            <w:tcW w:w="410" w:type="dxa"/>
          </w:tcPr>
          <w:p w14:paraId="046720AD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035D37B6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26.01</w:t>
            </w:r>
          </w:p>
        </w:tc>
        <w:tc>
          <w:tcPr>
            <w:tcW w:w="1910" w:type="dxa"/>
          </w:tcPr>
          <w:p w14:paraId="2A2EF0B3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65D4C39D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1.01</w:t>
            </w:r>
          </w:p>
        </w:tc>
        <w:tc>
          <w:tcPr>
            <w:tcW w:w="1085" w:type="dxa"/>
          </w:tcPr>
          <w:p w14:paraId="2E614DE8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5F67806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-18.72</w:t>
            </w:r>
          </w:p>
        </w:tc>
      </w:tr>
      <w:tr w:rsidR="007D26D1" w14:paraId="7C850D84" w14:textId="77777777" w:rsidTr="007D26D1">
        <w:tc>
          <w:tcPr>
            <w:tcW w:w="1445" w:type="dxa"/>
          </w:tcPr>
          <w:p w14:paraId="08FE6E98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155.91</w:t>
            </w:r>
          </w:p>
        </w:tc>
        <w:tc>
          <w:tcPr>
            <w:tcW w:w="410" w:type="dxa"/>
          </w:tcPr>
          <w:p w14:paraId="23E5630F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321605E0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26.91</w:t>
            </w:r>
          </w:p>
        </w:tc>
        <w:tc>
          <w:tcPr>
            <w:tcW w:w="1910" w:type="dxa"/>
          </w:tcPr>
          <w:p w14:paraId="11EC2A89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2C287A2D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1.91</w:t>
            </w:r>
          </w:p>
        </w:tc>
        <w:tc>
          <w:tcPr>
            <w:tcW w:w="1085" w:type="dxa"/>
          </w:tcPr>
          <w:p w14:paraId="27E3D0DD" w14:textId="77777777" w:rsidR="007D26D1" w:rsidRP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9D070D2" w14:textId="77777777" w:rsidR="007D26D1" w:rsidRDefault="007D26D1" w:rsidP="006008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-14.99</w:t>
            </w:r>
          </w:p>
        </w:tc>
      </w:tr>
    </w:tbl>
    <w:p w14:paraId="17646A01" w14:textId="77777777" w:rsidR="007D26D1" w:rsidRDefault="007D26D1" w:rsidP="007D26D1">
      <w:pPr>
        <w:rPr>
          <w:sz w:val="16"/>
          <w:szCs w:val="16"/>
          <w:lang w:val="en-GB"/>
        </w:rPr>
      </w:pPr>
    </w:p>
    <w:p w14:paraId="02437552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7D26D1" w:rsidRPr="007D26D1" w14:paraId="42EDC812" w14:textId="77777777" w:rsidTr="007D26D1">
        <w:tc>
          <w:tcPr>
            <w:tcW w:w="1445" w:type="dxa"/>
          </w:tcPr>
          <w:p w14:paraId="70F86CCE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05730684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28CD9ABF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72B64BFA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568DB7AC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15CC1316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104DF0D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44CE5A7B" w14:textId="77777777" w:rsidTr="007D26D1">
        <w:tc>
          <w:tcPr>
            <w:tcW w:w="1445" w:type="dxa"/>
          </w:tcPr>
          <w:p w14:paraId="372125EB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434.69</w:t>
            </w:r>
          </w:p>
        </w:tc>
        <w:tc>
          <w:tcPr>
            <w:tcW w:w="410" w:type="dxa"/>
          </w:tcPr>
          <w:p w14:paraId="0DB877E0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78DB7522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20.18</w:t>
            </w:r>
          </w:p>
        </w:tc>
        <w:tc>
          <w:tcPr>
            <w:tcW w:w="1730" w:type="dxa"/>
          </w:tcPr>
          <w:p w14:paraId="1629925D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53E0BABF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-4.82</w:t>
            </w:r>
          </w:p>
        </w:tc>
        <w:tc>
          <w:tcPr>
            <w:tcW w:w="1085" w:type="dxa"/>
          </w:tcPr>
          <w:p w14:paraId="6F691DBB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EA681CD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-10.11</w:t>
            </w:r>
          </w:p>
        </w:tc>
      </w:tr>
      <w:tr w:rsidR="007D26D1" w:rsidRPr="007D26D1" w14:paraId="4FB8B9F1" w14:textId="77777777" w:rsidTr="007D26D1">
        <w:tc>
          <w:tcPr>
            <w:tcW w:w="1445" w:type="dxa"/>
          </w:tcPr>
          <w:p w14:paraId="3B7205B0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433.25</w:t>
            </w:r>
          </w:p>
        </w:tc>
        <w:tc>
          <w:tcPr>
            <w:tcW w:w="410" w:type="dxa"/>
          </w:tcPr>
          <w:p w14:paraId="20510516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5F3CCFCB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19.66</w:t>
            </w:r>
          </w:p>
        </w:tc>
        <w:tc>
          <w:tcPr>
            <w:tcW w:w="1730" w:type="dxa"/>
          </w:tcPr>
          <w:p w14:paraId="3AFC7E6E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038B1A15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-5.34</w:t>
            </w:r>
          </w:p>
        </w:tc>
        <w:tc>
          <w:tcPr>
            <w:tcW w:w="1085" w:type="dxa"/>
          </w:tcPr>
          <w:p w14:paraId="0A743C1F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8333659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-10.15</w:t>
            </w:r>
          </w:p>
        </w:tc>
      </w:tr>
      <w:tr w:rsidR="007D26D1" w:rsidRPr="007D26D1" w14:paraId="16F173AB" w14:textId="77777777" w:rsidTr="007D26D1">
        <w:tc>
          <w:tcPr>
            <w:tcW w:w="1445" w:type="dxa"/>
          </w:tcPr>
          <w:p w14:paraId="7CC22292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1984.64</w:t>
            </w:r>
          </w:p>
        </w:tc>
        <w:tc>
          <w:tcPr>
            <w:tcW w:w="410" w:type="dxa"/>
          </w:tcPr>
          <w:p w14:paraId="3EB53AF1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49A30BCA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28.82</w:t>
            </w:r>
          </w:p>
        </w:tc>
        <w:tc>
          <w:tcPr>
            <w:tcW w:w="1730" w:type="dxa"/>
          </w:tcPr>
          <w:p w14:paraId="0F080EDD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432EFCE4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-14.18</w:t>
            </w:r>
          </w:p>
        </w:tc>
        <w:tc>
          <w:tcPr>
            <w:tcW w:w="1085" w:type="dxa"/>
          </w:tcPr>
          <w:p w14:paraId="7CA8910A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9D12125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6.23</w:t>
            </w:r>
          </w:p>
        </w:tc>
      </w:tr>
      <w:tr w:rsidR="007D26D1" w:rsidRPr="00B665B4" w14:paraId="7DFE94CC" w14:textId="77777777" w:rsidTr="007D26D1">
        <w:tc>
          <w:tcPr>
            <w:tcW w:w="1445" w:type="dxa"/>
          </w:tcPr>
          <w:p w14:paraId="47EF17D3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1966.67</w:t>
            </w:r>
          </w:p>
        </w:tc>
        <w:tc>
          <w:tcPr>
            <w:tcW w:w="410" w:type="dxa"/>
          </w:tcPr>
          <w:p w14:paraId="3A71D60A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3C2D160C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28.72</w:t>
            </w:r>
          </w:p>
        </w:tc>
        <w:tc>
          <w:tcPr>
            <w:tcW w:w="1730" w:type="dxa"/>
          </w:tcPr>
          <w:p w14:paraId="28B3B116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109D73F5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-14.28</w:t>
            </w:r>
          </w:p>
        </w:tc>
        <w:tc>
          <w:tcPr>
            <w:tcW w:w="1085" w:type="dxa"/>
          </w:tcPr>
          <w:p w14:paraId="0376451D" w14:textId="77777777" w:rsidR="007D26D1" w:rsidRPr="007D26D1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B462B78" w14:textId="77777777" w:rsidR="007D26D1" w:rsidRPr="00B665B4" w:rsidRDefault="007D26D1" w:rsidP="001F6BEB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6.08</w:t>
            </w:r>
          </w:p>
        </w:tc>
      </w:tr>
    </w:tbl>
    <w:p w14:paraId="2A9F6034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3F3A7BBD" w14:textId="77777777" w:rsidR="007D26D1" w:rsidRPr="00CF27E0" w:rsidRDefault="007D26D1" w:rsidP="007D26D1">
      <w:pPr>
        <w:rPr>
          <w:lang w:val="en-GB"/>
        </w:rPr>
      </w:pPr>
    </w:p>
    <w:p w14:paraId="41A9DB20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2BFCF416" w14:textId="77777777" w:rsidTr="005D5B1E">
        <w:tc>
          <w:tcPr>
            <w:tcW w:w="2265" w:type="dxa"/>
            <w:shd w:val="clear" w:color="auto" w:fill="CCFFCC"/>
            <w:vAlign w:val="center"/>
          </w:tcPr>
          <w:p w14:paraId="2C482FD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685F52E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</w:tbl>
    <w:p w14:paraId="222CCD5B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16ADD50D" w14:textId="77777777" w:rsidTr="005D5B1E">
        <w:tc>
          <w:tcPr>
            <w:tcW w:w="1418" w:type="dxa"/>
            <w:shd w:val="clear" w:color="auto" w:fill="CCFFCC"/>
            <w:vAlign w:val="center"/>
          </w:tcPr>
          <w:p w14:paraId="2BCEDBF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9D9B6F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704D4E4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0C152E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39783F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3A845B18" w14:textId="77777777" w:rsidTr="005D5B1E">
        <w:tc>
          <w:tcPr>
            <w:tcW w:w="1418" w:type="dxa"/>
            <w:shd w:val="clear" w:color="auto" w:fill="CCFFCC"/>
            <w:vAlign w:val="center"/>
          </w:tcPr>
          <w:p w14:paraId="25D30A3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C3AFC0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DE3668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7E1BFB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20AD6BC4" w14:textId="77777777" w:rsidTr="005D5B1E">
        <w:tc>
          <w:tcPr>
            <w:tcW w:w="1418" w:type="dxa"/>
            <w:shd w:val="clear" w:color="auto" w:fill="CCFFCC"/>
            <w:vAlign w:val="center"/>
          </w:tcPr>
          <w:p w14:paraId="02A7877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005326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6B868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214527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805C8A2" w14:textId="77777777" w:rsidTr="005D5B1E">
        <w:tc>
          <w:tcPr>
            <w:tcW w:w="1418" w:type="dxa"/>
            <w:shd w:val="clear" w:color="auto" w:fill="CCFFCC"/>
            <w:vAlign w:val="center"/>
          </w:tcPr>
          <w:p w14:paraId="380BF65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DF5A9D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48269B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A1E509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75FF854" w14:textId="77777777" w:rsidTr="005D5B1E">
        <w:tc>
          <w:tcPr>
            <w:tcW w:w="1418" w:type="dxa"/>
            <w:shd w:val="clear" w:color="auto" w:fill="CCFFCC"/>
            <w:vAlign w:val="center"/>
          </w:tcPr>
          <w:p w14:paraId="00EEAF4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FC78BD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54B93E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F7645C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78D7E775" w14:textId="77777777" w:rsidTr="005D5B1E">
        <w:tc>
          <w:tcPr>
            <w:tcW w:w="1418" w:type="dxa"/>
            <w:shd w:val="clear" w:color="auto" w:fill="CCFFCC"/>
            <w:vAlign w:val="center"/>
          </w:tcPr>
          <w:p w14:paraId="77C66CD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24AEC3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F53FD8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431E2D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51237B8E" w14:textId="77777777" w:rsidTr="005D5B1E">
        <w:tc>
          <w:tcPr>
            <w:tcW w:w="1418" w:type="dxa"/>
            <w:shd w:val="clear" w:color="auto" w:fill="CCFFCC"/>
            <w:vAlign w:val="center"/>
          </w:tcPr>
          <w:p w14:paraId="0DD76AC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C28A7D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BACDF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F7D9E0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3F603F7B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947E5B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4128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C88246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96F5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A702F57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1DE47036" w14:textId="77777777" w:rsidTr="005D5B1E">
        <w:tc>
          <w:tcPr>
            <w:tcW w:w="1418" w:type="dxa"/>
            <w:shd w:val="clear" w:color="auto" w:fill="CCFFCC"/>
            <w:vAlign w:val="center"/>
          </w:tcPr>
          <w:p w14:paraId="6CD51EC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709BF8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5C04BF8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D35A8E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E9DFC4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5983A2E6" w14:textId="77777777" w:rsidTr="005D5B1E">
        <w:tc>
          <w:tcPr>
            <w:tcW w:w="1418" w:type="dxa"/>
            <w:shd w:val="clear" w:color="auto" w:fill="CCFFCC"/>
            <w:vAlign w:val="center"/>
          </w:tcPr>
          <w:p w14:paraId="5FB18C7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966FB6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C6E15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EC0121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42B7D50F" w14:textId="77777777" w:rsidTr="005D5B1E">
        <w:tc>
          <w:tcPr>
            <w:tcW w:w="1418" w:type="dxa"/>
            <w:shd w:val="clear" w:color="auto" w:fill="CCFFCC"/>
            <w:vAlign w:val="center"/>
          </w:tcPr>
          <w:p w14:paraId="2A0D2C9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674914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0F6CE6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759FFD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C2444AD" w14:textId="77777777" w:rsidTr="005D5B1E">
        <w:tc>
          <w:tcPr>
            <w:tcW w:w="1418" w:type="dxa"/>
            <w:shd w:val="clear" w:color="auto" w:fill="CCFFCC"/>
            <w:vAlign w:val="center"/>
          </w:tcPr>
          <w:p w14:paraId="21757C0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323579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DE3B67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3DBA3B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8EA9CA6" w14:textId="77777777" w:rsidTr="005D5B1E">
        <w:tc>
          <w:tcPr>
            <w:tcW w:w="1418" w:type="dxa"/>
            <w:shd w:val="clear" w:color="auto" w:fill="CCFFCC"/>
            <w:vAlign w:val="center"/>
          </w:tcPr>
          <w:p w14:paraId="066B663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13DC6E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A04E4E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8CE99A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D9CAED3" w14:textId="77777777" w:rsidTr="005D5B1E">
        <w:tc>
          <w:tcPr>
            <w:tcW w:w="1418" w:type="dxa"/>
            <w:shd w:val="clear" w:color="auto" w:fill="CCFFCC"/>
            <w:vAlign w:val="center"/>
          </w:tcPr>
          <w:p w14:paraId="1B88707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C50194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7E625D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3465E4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2D31665A" w14:textId="77777777" w:rsidTr="005D5B1E">
        <w:tc>
          <w:tcPr>
            <w:tcW w:w="1418" w:type="dxa"/>
            <w:shd w:val="clear" w:color="auto" w:fill="CCFFCC"/>
            <w:vAlign w:val="center"/>
          </w:tcPr>
          <w:p w14:paraId="5EEBC25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58BA72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99930D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4F319C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13E0230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B3049D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E5B7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E58605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5B21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2E69925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DEB98AA" w14:textId="77777777" w:rsidTr="005D5B1E">
        <w:tc>
          <w:tcPr>
            <w:tcW w:w="1418" w:type="dxa"/>
            <w:shd w:val="clear" w:color="auto" w:fill="CCFFCC"/>
            <w:vAlign w:val="center"/>
          </w:tcPr>
          <w:p w14:paraId="238DF2A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7A2467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4776D2C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480B39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876BAD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1919088F" w14:textId="77777777" w:rsidTr="005D5B1E">
        <w:tc>
          <w:tcPr>
            <w:tcW w:w="1418" w:type="dxa"/>
            <w:shd w:val="clear" w:color="auto" w:fill="CCFFCC"/>
            <w:vAlign w:val="center"/>
          </w:tcPr>
          <w:p w14:paraId="224C663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7F9DEC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E4B58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C16286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74F171F2" w14:textId="77777777" w:rsidTr="005D5B1E">
        <w:tc>
          <w:tcPr>
            <w:tcW w:w="1418" w:type="dxa"/>
            <w:shd w:val="clear" w:color="auto" w:fill="CCFFCC"/>
            <w:vAlign w:val="center"/>
          </w:tcPr>
          <w:p w14:paraId="706A033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E09D70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A8A179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EB871C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5EFF7240" w14:textId="77777777" w:rsidTr="005D5B1E">
        <w:tc>
          <w:tcPr>
            <w:tcW w:w="1418" w:type="dxa"/>
            <w:shd w:val="clear" w:color="auto" w:fill="CCFFCC"/>
            <w:vAlign w:val="center"/>
          </w:tcPr>
          <w:p w14:paraId="6DAD59E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E5E0E7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95CC8B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78CC8C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5336E0DF" w14:textId="77777777" w:rsidTr="005D5B1E">
        <w:tc>
          <w:tcPr>
            <w:tcW w:w="1418" w:type="dxa"/>
            <w:shd w:val="clear" w:color="auto" w:fill="CCFFCC"/>
            <w:vAlign w:val="center"/>
          </w:tcPr>
          <w:p w14:paraId="08CEFA0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75AFD9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8C061C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773DEC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D97AB08" w14:textId="77777777" w:rsidTr="005D5B1E">
        <w:tc>
          <w:tcPr>
            <w:tcW w:w="1418" w:type="dxa"/>
            <w:shd w:val="clear" w:color="auto" w:fill="CCFFCC"/>
            <w:vAlign w:val="center"/>
          </w:tcPr>
          <w:p w14:paraId="7B5D9DA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1761D4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4E38A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2E1702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6B49EF53" w14:textId="77777777" w:rsidTr="005D5B1E">
        <w:tc>
          <w:tcPr>
            <w:tcW w:w="1418" w:type="dxa"/>
            <w:shd w:val="clear" w:color="auto" w:fill="CCFFCC"/>
            <w:vAlign w:val="center"/>
          </w:tcPr>
          <w:p w14:paraId="1E89343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0A4E17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069A67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024B53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7D8AADD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E6F4143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4F6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81EE94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7489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E1FAA3D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6DBA350" w14:textId="77777777" w:rsidTr="005D5B1E">
        <w:tc>
          <w:tcPr>
            <w:tcW w:w="1418" w:type="dxa"/>
            <w:shd w:val="clear" w:color="auto" w:fill="CCFFCC"/>
            <w:vAlign w:val="center"/>
          </w:tcPr>
          <w:p w14:paraId="4FD2CAB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4B79F5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736832F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F789C6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113FCF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17355ECE" w14:textId="77777777" w:rsidTr="005D5B1E">
        <w:tc>
          <w:tcPr>
            <w:tcW w:w="1418" w:type="dxa"/>
            <w:shd w:val="clear" w:color="auto" w:fill="CCFFCC"/>
            <w:vAlign w:val="center"/>
          </w:tcPr>
          <w:p w14:paraId="3314EDE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4F7BFD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8662E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18E328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7BE2E443" w14:textId="77777777" w:rsidTr="005D5B1E">
        <w:tc>
          <w:tcPr>
            <w:tcW w:w="1418" w:type="dxa"/>
            <w:shd w:val="clear" w:color="auto" w:fill="CCFFCC"/>
            <w:vAlign w:val="center"/>
          </w:tcPr>
          <w:p w14:paraId="7582BEA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3D9FBB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9B7C7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402D64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56DC6512" w14:textId="77777777" w:rsidTr="005D5B1E">
        <w:tc>
          <w:tcPr>
            <w:tcW w:w="1418" w:type="dxa"/>
            <w:shd w:val="clear" w:color="auto" w:fill="CCFFCC"/>
            <w:vAlign w:val="center"/>
          </w:tcPr>
          <w:p w14:paraId="4A5BDE5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16CAC8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124A95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6813BB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0583AFF3" w14:textId="77777777" w:rsidTr="005D5B1E">
        <w:tc>
          <w:tcPr>
            <w:tcW w:w="1418" w:type="dxa"/>
            <w:shd w:val="clear" w:color="auto" w:fill="CCFFCC"/>
            <w:vAlign w:val="center"/>
          </w:tcPr>
          <w:p w14:paraId="601E528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6501F7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AD3003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BBB8FA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65E232E" w14:textId="77777777" w:rsidTr="005D5B1E">
        <w:tc>
          <w:tcPr>
            <w:tcW w:w="1418" w:type="dxa"/>
            <w:shd w:val="clear" w:color="auto" w:fill="CCFFCC"/>
            <w:vAlign w:val="center"/>
          </w:tcPr>
          <w:p w14:paraId="2801B76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4E6824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A20A1A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0E7596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0805FE07" w14:textId="77777777" w:rsidTr="005D5B1E">
        <w:tc>
          <w:tcPr>
            <w:tcW w:w="1418" w:type="dxa"/>
            <w:shd w:val="clear" w:color="auto" w:fill="CCFFCC"/>
            <w:vAlign w:val="center"/>
          </w:tcPr>
          <w:p w14:paraId="7478763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C5C52B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CDEAAA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546610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3C544FBA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8EEFEE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5ABC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B8BAC2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97E7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9835F86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2E59D416" w14:textId="77777777" w:rsidTr="005D5B1E">
        <w:tc>
          <w:tcPr>
            <w:tcW w:w="1418" w:type="dxa"/>
            <w:shd w:val="clear" w:color="auto" w:fill="CCFFCC"/>
            <w:vAlign w:val="center"/>
          </w:tcPr>
          <w:p w14:paraId="0FF4601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D160B1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41B57EC6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ACD5BF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634D7A4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4CAF9CC5" w14:textId="77777777" w:rsidTr="005D5B1E">
        <w:tc>
          <w:tcPr>
            <w:tcW w:w="1418" w:type="dxa"/>
            <w:shd w:val="clear" w:color="auto" w:fill="CCFFCC"/>
            <w:vAlign w:val="center"/>
          </w:tcPr>
          <w:p w14:paraId="472A09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2CDF90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2D6DA9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78C4E9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078BDAA3" w14:textId="77777777" w:rsidTr="005D5B1E">
        <w:tc>
          <w:tcPr>
            <w:tcW w:w="1418" w:type="dxa"/>
            <w:shd w:val="clear" w:color="auto" w:fill="CCFFCC"/>
            <w:vAlign w:val="center"/>
          </w:tcPr>
          <w:p w14:paraId="081E07F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3242C6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C8429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6AE4B4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102B24DE" w14:textId="77777777" w:rsidTr="005D5B1E">
        <w:tc>
          <w:tcPr>
            <w:tcW w:w="1418" w:type="dxa"/>
            <w:shd w:val="clear" w:color="auto" w:fill="CCFFCC"/>
            <w:vAlign w:val="center"/>
          </w:tcPr>
          <w:p w14:paraId="1B4F56E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DC51AB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9F50B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3E8AC6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706287B9" w14:textId="77777777" w:rsidTr="005D5B1E">
        <w:tc>
          <w:tcPr>
            <w:tcW w:w="1418" w:type="dxa"/>
            <w:shd w:val="clear" w:color="auto" w:fill="CCFFCC"/>
            <w:vAlign w:val="center"/>
          </w:tcPr>
          <w:p w14:paraId="623221A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840F42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E4689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B8E626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4BD7CCF2" w14:textId="77777777" w:rsidTr="005D5B1E">
        <w:tc>
          <w:tcPr>
            <w:tcW w:w="1418" w:type="dxa"/>
            <w:shd w:val="clear" w:color="auto" w:fill="CCFFCC"/>
            <w:vAlign w:val="center"/>
          </w:tcPr>
          <w:p w14:paraId="0EFDB0C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573A3C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05EC8D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F4B6E6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32523530" w14:textId="77777777" w:rsidTr="005D5B1E">
        <w:tc>
          <w:tcPr>
            <w:tcW w:w="1418" w:type="dxa"/>
            <w:shd w:val="clear" w:color="auto" w:fill="CCFFCC"/>
            <w:vAlign w:val="center"/>
          </w:tcPr>
          <w:p w14:paraId="30DE441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9E720F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E7775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4D9605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6725986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6CF39C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8116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FF0B0A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4CEE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BE128D8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72EC793F" w14:textId="77777777" w:rsidTr="005D5B1E">
        <w:tc>
          <w:tcPr>
            <w:tcW w:w="1418" w:type="dxa"/>
            <w:shd w:val="clear" w:color="auto" w:fill="CCFFCC"/>
            <w:vAlign w:val="center"/>
          </w:tcPr>
          <w:p w14:paraId="47E8C50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7DB803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4AD2ED0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8DB71E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5AE187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057679AC" w14:textId="77777777" w:rsidTr="005D5B1E">
        <w:tc>
          <w:tcPr>
            <w:tcW w:w="1418" w:type="dxa"/>
            <w:shd w:val="clear" w:color="auto" w:fill="CCFFCC"/>
            <w:vAlign w:val="center"/>
          </w:tcPr>
          <w:p w14:paraId="74F449B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ABBE30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501EB7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5B2551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3EC35076" w14:textId="77777777" w:rsidTr="005D5B1E">
        <w:tc>
          <w:tcPr>
            <w:tcW w:w="1418" w:type="dxa"/>
            <w:shd w:val="clear" w:color="auto" w:fill="CCFFCC"/>
            <w:vAlign w:val="center"/>
          </w:tcPr>
          <w:p w14:paraId="2D265EB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40BE11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C787C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FAF9A6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6C7EE5D" w14:textId="77777777" w:rsidTr="005D5B1E">
        <w:tc>
          <w:tcPr>
            <w:tcW w:w="1418" w:type="dxa"/>
            <w:shd w:val="clear" w:color="auto" w:fill="CCFFCC"/>
            <w:vAlign w:val="center"/>
          </w:tcPr>
          <w:p w14:paraId="65F2A03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7F89C7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798710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E35F36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5ED4CE0E" w14:textId="77777777" w:rsidTr="005D5B1E">
        <w:tc>
          <w:tcPr>
            <w:tcW w:w="1418" w:type="dxa"/>
            <w:shd w:val="clear" w:color="auto" w:fill="CCFFCC"/>
            <w:vAlign w:val="center"/>
          </w:tcPr>
          <w:p w14:paraId="6F10634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2BDF15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BDF656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441E40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32D6EA8F" w14:textId="77777777" w:rsidTr="005D5B1E">
        <w:tc>
          <w:tcPr>
            <w:tcW w:w="1418" w:type="dxa"/>
            <w:shd w:val="clear" w:color="auto" w:fill="CCFFCC"/>
            <w:vAlign w:val="center"/>
          </w:tcPr>
          <w:p w14:paraId="24F1EB2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FD7A2A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884F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E717D0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59F2AE1E" w14:textId="77777777" w:rsidTr="005D5B1E">
        <w:tc>
          <w:tcPr>
            <w:tcW w:w="1418" w:type="dxa"/>
            <w:shd w:val="clear" w:color="auto" w:fill="CCFFCC"/>
            <w:vAlign w:val="center"/>
          </w:tcPr>
          <w:p w14:paraId="79F1487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874DE6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6842C7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7A9D8E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5457191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0EA87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0ADFA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FF08C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022D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4228AE3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4C36FDAE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4058362D" w14:textId="77777777" w:rsidTr="005D5B1E">
        <w:tc>
          <w:tcPr>
            <w:tcW w:w="934" w:type="dxa"/>
            <w:gridSpan w:val="3"/>
            <w:hideMark/>
          </w:tcPr>
          <w:p w14:paraId="74AEE688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74CEE5F1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3F0034C1" w14:textId="77777777" w:rsidTr="005D5B1E">
        <w:tc>
          <w:tcPr>
            <w:tcW w:w="766" w:type="dxa"/>
            <w:hideMark/>
          </w:tcPr>
          <w:p w14:paraId="13233E48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A191324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00849958" w14:textId="77777777" w:rsidTr="005D5B1E">
        <w:tc>
          <w:tcPr>
            <w:tcW w:w="920" w:type="dxa"/>
            <w:gridSpan w:val="2"/>
            <w:hideMark/>
          </w:tcPr>
          <w:p w14:paraId="05F4A071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14BBB7BD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NDN/WD, 19/02/2025 15:54:51</w:t>
            </w:r>
          </w:p>
        </w:tc>
      </w:tr>
      <w:tr w:rsidR="007D26D1" w:rsidRPr="00046327" w14:paraId="1AC95652" w14:textId="77777777" w:rsidTr="005D5B1E">
        <w:tc>
          <w:tcPr>
            <w:tcW w:w="1733" w:type="dxa"/>
            <w:gridSpan w:val="5"/>
            <w:hideMark/>
          </w:tcPr>
          <w:p w14:paraId="79FB639C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3C29630A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Y, Housing connected to the ground plane:no, Configuration of the power return line LV:remotely grounded, -</w:t>
            </w:r>
          </w:p>
        </w:tc>
      </w:tr>
      <w:tr w:rsidR="007D26D1" w14:paraId="23F5C5C8" w14:textId="77777777" w:rsidTr="005D5B1E">
        <w:tc>
          <w:tcPr>
            <w:tcW w:w="1495" w:type="dxa"/>
            <w:gridSpan w:val="4"/>
            <w:hideMark/>
          </w:tcPr>
          <w:p w14:paraId="3901398B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7F095459" w14:textId="77777777" w:rsidR="007D26D1" w:rsidRPr="005D1757" w:rsidRDefault="007D26D1" w:rsidP="007D26D1">
            <w:r>
              <w:t>Mode 3, Conclusion : not comply</w:t>
            </w:r>
          </w:p>
        </w:tc>
      </w:tr>
    </w:tbl>
    <w:p w14:paraId="26B14F6B" w14:textId="3A05A24B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32C93D58" wp14:editId="49541710">
            <wp:extent cx="6115050" cy="3609975"/>
            <wp:effectExtent l="0" t="0" r="0" b="0"/>
            <wp:docPr id="1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6D431D60" wp14:editId="0AF18602">
            <wp:extent cx="6115050" cy="3609975"/>
            <wp:effectExtent l="0" t="0" r="0" b="0"/>
            <wp:docPr id="1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7B407377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3A2BAF3B" w14:textId="77777777" w:rsidTr="007D26D1">
        <w:tc>
          <w:tcPr>
            <w:tcW w:w="1445" w:type="dxa"/>
          </w:tcPr>
          <w:p w14:paraId="729A93E3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2F286ED1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3D300B70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77339469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10D1805A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5035A814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357DE7A0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40A51480" w14:textId="77777777" w:rsidTr="007D26D1">
        <w:tc>
          <w:tcPr>
            <w:tcW w:w="1445" w:type="dxa"/>
          </w:tcPr>
          <w:p w14:paraId="38EE3690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171</w:t>
            </w:r>
          </w:p>
        </w:tc>
        <w:tc>
          <w:tcPr>
            <w:tcW w:w="410" w:type="dxa"/>
          </w:tcPr>
          <w:p w14:paraId="25AFFAC5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6B3423D7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25.72</w:t>
            </w:r>
          </w:p>
        </w:tc>
        <w:tc>
          <w:tcPr>
            <w:tcW w:w="1670" w:type="dxa"/>
          </w:tcPr>
          <w:p w14:paraId="4A4FEBDC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77184164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3.72</w:t>
            </w:r>
          </w:p>
        </w:tc>
        <w:tc>
          <w:tcPr>
            <w:tcW w:w="1085" w:type="dxa"/>
          </w:tcPr>
          <w:p w14:paraId="78919DCC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55FA0B6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-14.36</w:t>
            </w:r>
          </w:p>
        </w:tc>
      </w:tr>
      <w:tr w:rsidR="007D26D1" w:rsidRPr="007D26D1" w14:paraId="3BEF62F8" w14:textId="77777777" w:rsidTr="007D26D1">
        <w:tc>
          <w:tcPr>
            <w:tcW w:w="1445" w:type="dxa"/>
          </w:tcPr>
          <w:p w14:paraId="181036B0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187.25</w:t>
            </w:r>
          </w:p>
        </w:tc>
        <w:tc>
          <w:tcPr>
            <w:tcW w:w="410" w:type="dxa"/>
          </w:tcPr>
          <w:p w14:paraId="410EBCA7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6D682DC7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26.85</w:t>
            </w:r>
          </w:p>
        </w:tc>
        <w:tc>
          <w:tcPr>
            <w:tcW w:w="1670" w:type="dxa"/>
          </w:tcPr>
          <w:p w14:paraId="50B126B3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37268129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4.85</w:t>
            </w:r>
          </w:p>
        </w:tc>
        <w:tc>
          <w:tcPr>
            <w:tcW w:w="1085" w:type="dxa"/>
          </w:tcPr>
          <w:p w14:paraId="5B35DD75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C7DA9FF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-13.64</w:t>
            </w:r>
          </w:p>
        </w:tc>
      </w:tr>
      <w:tr w:rsidR="007D26D1" w:rsidRPr="007D26D1" w14:paraId="468ADE16" w14:textId="77777777" w:rsidTr="007D26D1">
        <w:tc>
          <w:tcPr>
            <w:tcW w:w="1445" w:type="dxa"/>
          </w:tcPr>
          <w:p w14:paraId="69B49AEF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236.75</w:t>
            </w:r>
          </w:p>
        </w:tc>
        <w:tc>
          <w:tcPr>
            <w:tcW w:w="410" w:type="dxa"/>
          </w:tcPr>
          <w:p w14:paraId="50A8B0AB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728E74E6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33.23</w:t>
            </w:r>
          </w:p>
        </w:tc>
        <w:tc>
          <w:tcPr>
            <w:tcW w:w="1670" w:type="dxa"/>
          </w:tcPr>
          <w:p w14:paraId="5E278128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2C92C110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11.23</w:t>
            </w:r>
          </w:p>
        </w:tc>
        <w:tc>
          <w:tcPr>
            <w:tcW w:w="1085" w:type="dxa"/>
          </w:tcPr>
          <w:p w14:paraId="15053B03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4B59E69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-14.24</w:t>
            </w:r>
          </w:p>
        </w:tc>
      </w:tr>
      <w:tr w:rsidR="007D26D1" w:rsidRPr="007D26D1" w14:paraId="24281E78" w14:textId="77777777" w:rsidTr="007D26D1">
        <w:tc>
          <w:tcPr>
            <w:tcW w:w="1445" w:type="dxa"/>
          </w:tcPr>
          <w:p w14:paraId="5876D7D2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200</w:t>
            </w:r>
          </w:p>
        </w:tc>
        <w:tc>
          <w:tcPr>
            <w:tcW w:w="410" w:type="dxa"/>
          </w:tcPr>
          <w:p w14:paraId="6242675B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2884069F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21.88</w:t>
            </w:r>
          </w:p>
        </w:tc>
        <w:tc>
          <w:tcPr>
            <w:tcW w:w="1670" w:type="dxa"/>
          </w:tcPr>
          <w:p w14:paraId="6BFEBF33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26FA05A2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-0.12</w:t>
            </w:r>
          </w:p>
        </w:tc>
        <w:tc>
          <w:tcPr>
            <w:tcW w:w="1085" w:type="dxa"/>
          </w:tcPr>
          <w:p w14:paraId="60B6E64D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3ADF8A1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-16.04</w:t>
            </w:r>
          </w:p>
        </w:tc>
      </w:tr>
      <w:tr w:rsidR="007D26D1" w:rsidRPr="007D26D1" w14:paraId="73FEE6B3" w14:textId="77777777" w:rsidTr="007D26D1">
        <w:tc>
          <w:tcPr>
            <w:tcW w:w="1445" w:type="dxa"/>
          </w:tcPr>
          <w:p w14:paraId="32259D3D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14:paraId="680DF71D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7ACDF816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29.71</w:t>
            </w:r>
          </w:p>
        </w:tc>
        <w:tc>
          <w:tcPr>
            <w:tcW w:w="1670" w:type="dxa"/>
          </w:tcPr>
          <w:p w14:paraId="4AB35B0E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5DB8F3B0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-6.29</w:t>
            </w:r>
          </w:p>
        </w:tc>
        <w:tc>
          <w:tcPr>
            <w:tcW w:w="1085" w:type="dxa"/>
          </w:tcPr>
          <w:p w14:paraId="1B698B58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B1371BB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8.85</w:t>
            </w:r>
          </w:p>
        </w:tc>
      </w:tr>
      <w:tr w:rsidR="007D26D1" w14:paraId="09AAC77C" w14:textId="77777777" w:rsidTr="007D26D1">
        <w:tc>
          <w:tcPr>
            <w:tcW w:w="1445" w:type="dxa"/>
          </w:tcPr>
          <w:p w14:paraId="14E56414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14:paraId="3F3D2144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27320AEA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27.07</w:t>
            </w:r>
          </w:p>
        </w:tc>
        <w:tc>
          <w:tcPr>
            <w:tcW w:w="1670" w:type="dxa"/>
          </w:tcPr>
          <w:p w14:paraId="45D98B59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45C3B517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-8.93</w:t>
            </w:r>
          </w:p>
        </w:tc>
        <w:tc>
          <w:tcPr>
            <w:tcW w:w="1085" w:type="dxa"/>
          </w:tcPr>
          <w:p w14:paraId="00071272" w14:textId="77777777" w:rsidR="007D26D1" w:rsidRP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A5B3FC9" w14:textId="77777777" w:rsidR="007D26D1" w:rsidRDefault="007D26D1" w:rsidP="006E4F37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8.85</w:t>
            </w:r>
          </w:p>
        </w:tc>
      </w:tr>
    </w:tbl>
    <w:p w14:paraId="77B38967" w14:textId="77777777" w:rsidR="007D26D1" w:rsidRDefault="007D26D1" w:rsidP="007D26D1">
      <w:pPr>
        <w:rPr>
          <w:sz w:val="16"/>
          <w:szCs w:val="16"/>
          <w:lang w:val="en-GB"/>
        </w:rPr>
      </w:pPr>
    </w:p>
    <w:p w14:paraId="3DAB3ED0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Peak/Lim.Peak (6)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7D26D1" w:rsidRPr="007D26D1" w14:paraId="049A4BAA" w14:textId="77777777" w:rsidTr="007D26D1">
        <w:tc>
          <w:tcPr>
            <w:tcW w:w="1445" w:type="dxa"/>
          </w:tcPr>
          <w:p w14:paraId="6D9577EB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A2661B8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4D7F8052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2F6AB7A3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2C13A6A2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08EC5418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D62DBE1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6CB1A119" w14:textId="77777777" w:rsidTr="007D26D1">
        <w:tc>
          <w:tcPr>
            <w:tcW w:w="1445" w:type="dxa"/>
          </w:tcPr>
          <w:p w14:paraId="2E55753A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172.5</w:t>
            </w:r>
          </w:p>
        </w:tc>
        <w:tc>
          <w:tcPr>
            <w:tcW w:w="410" w:type="dxa"/>
          </w:tcPr>
          <w:p w14:paraId="1F7EFBF4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659476DC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35.70</w:t>
            </w:r>
          </w:p>
        </w:tc>
        <w:tc>
          <w:tcPr>
            <w:tcW w:w="1730" w:type="dxa"/>
          </w:tcPr>
          <w:p w14:paraId="0BA0D11C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3382C3F6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3.70</w:t>
            </w:r>
          </w:p>
        </w:tc>
        <w:tc>
          <w:tcPr>
            <w:tcW w:w="1085" w:type="dxa"/>
          </w:tcPr>
          <w:p w14:paraId="3AA49553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7016CA4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-14.31</w:t>
            </w:r>
          </w:p>
        </w:tc>
      </w:tr>
      <w:tr w:rsidR="007D26D1" w:rsidRPr="007D26D1" w14:paraId="45B798A0" w14:textId="77777777" w:rsidTr="007D26D1">
        <w:tc>
          <w:tcPr>
            <w:tcW w:w="1445" w:type="dxa"/>
          </w:tcPr>
          <w:p w14:paraId="757E2DE5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186.75</w:t>
            </w:r>
          </w:p>
        </w:tc>
        <w:tc>
          <w:tcPr>
            <w:tcW w:w="410" w:type="dxa"/>
          </w:tcPr>
          <w:p w14:paraId="04B3A71A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7B1E3C20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36.75</w:t>
            </w:r>
          </w:p>
        </w:tc>
        <w:tc>
          <w:tcPr>
            <w:tcW w:w="1730" w:type="dxa"/>
          </w:tcPr>
          <w:p w14:paraId="51F593DB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553618B1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4.75</w:t>
            </w:r>
          </w:p>
        </w:tc>
        <w:tc>
          <w:tcPr>
            <w:tcW w:w="1085" w:type="dxa"/>
          </w:tcPr>
          <w:p w14:paraId="175E19DE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0130BC7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-13.67</w:t>
            </w:r>
          </w:p>
        </w:tc>
      </w:tr>
      <w:tr w:rsidR="007D26D1" w:rsidRPr="007D26D1" w14:paraId="5A225CD1" w14:textId="77777777" w:rsidTr="007D26D1">
        <w:tc>
          <w:tcPr>
            <w:tcW w:w="1445" w:type="dxa"/>
          </w:tcPr>
          <w:p w14:paraId="2F6708F8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237</w:t>
            </w:r>
          </w:p>
        </w:tc>
        <w:tc>
          <w:tcPr>
            <w:tcW w:w="410" w:type="dxa"/>
          </w:tcPr>
          <w:p w14:paraId="1ECFD994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26DAC12F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44.82</w:t>
            </w:r>
          </w:p>
        </w:tc>
        <w:tc>
          <w:tcPr>
            <w:tcW w:w="1730" w:type="dxa"/>
          </w:tcPr>
          <w:p w14:paraId="3131E751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6283CD97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12.82</w:t>
            </w:r>
          </w:p>
        </w:tc>
        <w:tc>
          <w:tcPr>
            <w:tcW w:w="1085" w:type="dxa"/>
          </w:tcPr>
          <w:p w14:paraId="7572F869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6B0DD30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-14.25</w:t>
            </w:r>
          </w:p>
        </w:tc>
      </w:tr>
      <w:tr w:rsidR="007D26D1" w:rsidRPr="007D26D1" w14:paraId="1C315351" w14:textId="77777777" w:rsidTr="007D26D1">
        <w:tc>
          <w:tcPr>
            <w:tcW w:w="1445" w:type="dxa"/>
          </w:tcPr>
          <w:p w14:paraId="734FAAB8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239.25</w:t>
            </w:r>
          </w:p>
        </w:tc>
        <w:tc>
          <w:tcPr>
            <w:tcW w:w="410" w:type="dxa"/>
          </w:tcPr>
          <w:p w14:paraId="52554B28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2D31102E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33.77</w:t>
            </w:r>
          </w:p>
        </w:tc>
        <w:tc>
          <w:tcPr>
            <w:tcW w:w="1730" w:type="dxa"/>
          </w:tcPr>
          <w:p w14:paraId="4E467599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001A53F7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1.77</w:t>
            </w:r>
          </w:p>
        </w:tc>
        <w:tc>
          <w:tcPr>
            <w:tcW w:w="1085" w:type="dxa"/>
          </w:tcPr>
          <w:p w14:paraId="0D13D4FE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CDED8D5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-14.35</w:t>
            </w:r>
          </w:p>
        </w:tc>
      </w:tr>
      <w:tr w:rsidR="007D26D1" w:rsidRPr="007D26D1" w14:paraId="48FCD56E" w14:textId="77777777" w:rsidTr="007D26D1">
        <w:tc>
          <w:tcPr>
            <w:tcW w:w="1445" w:type="dxa"/>
          </w:tcPr>
          <w:p w14:paraId="2B55FCDB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14:paraId="1CD21A67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434BA7C7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41.99</w:t>
            </w:r>
          </w:p>
        </w:tc>
        <w:tc>
          <w:tcPr>
            <w:tcW w:w="1730" w:type="dxa"/>
          </w:tcPr>
          <w:p w14:paraId="48704646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1644C220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-4.01</w:t>
            </w:r>
          </w:p>
        </w:tc>
        <w:tc>
          <w:tcPr>
            <w:tcW w:w="1085" w:type="dxa"/>
          </w:tcPr>
          <w:p w14:paraId="66D7FF2B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76501A5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8.85</w:t>
            </w:r>
          </w:p>
        </w:tc>
      </w:tr>
      <w:tr w:rsidR="007D26D1" w:rsidRPr="00B665B4" w14:paraId="262AB902" w14:textId="77777777" w:rsidTr="007D26D1">
        <w:tc>
          <w:tcPr>
            <w:tcW w:w="1445" w:type="dxa"/>
          </w:tcPr>
          <w:p w14:paraId="2694C989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2443</w:t>
            </w:r>
          </w:p>
        </w:tc>
        <w:tc>
          <w:tcPr>
            <w:tcW w:w="410" w:type="dxa"/>
          </w:tcPr>
          <w:p w14:paraId="350447D0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0043D580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41.60</w:t>
            </w:r>
          </w:p>
        </w:tc>
        <w:tc>
          <w:tcPr>
            <w:tcW w:w="1730" w:type="dxa"/>
          </w:tcPr>
          <w:p w14:paraId="4562484C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667C594F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-4.40</w:t>
            </w:r>
          </w:p>
        </w:tc>
        <w:tc>
          <w:tcPr>
            <w:tcW w:w="1085" w:type="dxa"/>
          </w:tcPr>
          <w:p w14:paraId="4B7B21C9" w14:textId="77777777" w:rsidR="007D26D1" w:rsidRPr="007D26D1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DCC000C" w14:textId="77777777" w:rsidR="007D26D1" w:rsidRPr="00B665B4" w:rsidRDefault="007D26D1" w:rsidP="00FD3DC8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9.87</w:t>
            </w:r>
          </w:p>
        </w:tc>
      </w:tr>
    </w:tbl>
    <w:p w14:paraId="500843BD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681B8479" w14:textId="77777777" w:rsidR="007D26D1" w:rsidRPr="00CF27E0" w:rsidRDefault="007D26D1" w:rsidP="007D26D1">
      <w:pPr>
        <w:rPr>
          <w:lang w:val="en-GB"/>
        </w:rPr>
      </w:pPr>
    </w:p>
    <w:p w14:paraId="02B5F57F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36DE3100" w14:textId="77777777" w:rsidTr="005D5B1E">
        <w:tc>
          <w:tcPr>
            <w:tcW w:w="2265" w:type="dxa"/>
            <w:shd w:val="clear" w:color="auto" w:fill="CCFFCC"/>
            <w:vAlign w:val="center"/>
          </w:tcPr>
          <w:p w14:paraId="1997ACF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6AD2DFB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</w:tbl>
    <w:p w14:paraId="050A90AA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6B361ECB" w14:textId="77777777" w:rsidTr="005D5B1E">
        <w:tc>
          <w:tcPr>
            <w:tcW w:w="1418" w:type="dxa"/>
            <w:shd w:val="clear" w:color="auto" w:fill="CCFFCC"/>
            <w:vAlign w:val="center"/>
          </w:tcPr>
          <w:p w14:paraId="015C7E1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45CD70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08B2B9C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B8E0B7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35ABDF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04F21908" w14:textId="77777777" w:rsidTr="005D5B1E">
        <w:tc>
          <w:tcPr>
            <w:tcW w:w="1418" w:type="dxa"/>
            <w:shd w:val="clear" w:color="auto" w:fill="CCFFCC"/>
            <w:vAlign w:val="center"/>
          </w:tcPr>
          <w:p w14:paraId="164833D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AF91D0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DAE37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55625B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2F04894A" w14:textId="77777777" w:rsidTr="005D5B1E">
        <w:tc>
          <w:tcPr>
            <w:tcW w:w="1418" w:type="dxa"/>
            <w:shd w:val="clear" w:color="auto" w:fill="CCFFCC"/>
            <w:vAlign w:val="center"/>
          </w:tcPr>
          <w:p w14:paraId="56B6EDE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2D1478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B2D27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442500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3873545" w14:textId="77777777" w:rsidTr="005D5B1E">
        <w:tc>
          <w:tcPr>
            <w:tcW w:w="1418" w:type="dxa"/>
            <w:shd w:val="clear" w:color="auto" w:fill="CCFFCC"/>
            <w:vAlign w:val="center"/>
          </w:tcPr>
          <w:p w14:paraId="5C139BA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746F8E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C6DE2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04649B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20441CA2" w14:textId="77777777" w:rsidTr="005D5B1E">
        <w:tc>
          <w:tcPr>
            <w:tcW w:w="1418" w:type="dxa"/>
            <w:shd w:val="clear" w:color="auto" w:fill="CCFFCC"/>
            <w:vAlign w:val="center"/>
          </w:tcPr>
          <w:p w14:paraId="1513639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3E0AA0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CE82A1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1A3496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2EF778F" w14:textId="77777777" w:rsidTr="005D5B1E">
        <w:tc>
          <w:tcPr>
            <w:tcW w:w="1418" w:type="dxa"/>
            <w:shd w:val="clear" w:color="auto" w:fill="CCFFCC"/>
            <w:vAlign w:val="center"/>
          </w:tcPr>
          <w:p w14:paraId="700B447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B4DC23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1FF0D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1688CD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3430DD3D" w14:textId="77777777" w:rsidTr="005D5B1E">
        <w:tc>
          <w:tcPr>
            <w:tcW w:w="1418" w:type="dxa"/>
            <w:shd w:val="clear" w:color="auto" w:fill="CCFFCC"/>
            <w:vAlign w:val="center"/>
          </w:tcPr>
          <w:p w14:paraId="47CA7AF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DDD5E8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07F5AD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0CD047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88B0FF2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1A433BE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1DDE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C8AFDF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1A7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9EF64FF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22C3A0E4" w14:textId="77777777" w:rsidTr="005D5B1E">
        <w:tc>
          <w:tcPr>
            <w:tcW w:w="1418" w:type="dxa"/>
            <w:shd w:val="clear" w:color="auto" w:fill="CCFFCC"/>
            <w:vAlign w:val="center"/>
          </w:tcPr>
          <w:p w14:paraId="6002594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529214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25EDE0F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1DBD3C6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958125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108B80F7" w14:textId="77777777" w:rsidTr="005D5B1E">
        <w:tc>
          <w:tcPr>
            <w:tcW w:w="1418" w:type="dxa"/>
            <w:shd w:val="clear" w:color="auto" w:fill="CCFFCC"/>
            <w:vAlign w:val="center"/>
          </w:tcPr>
          <w:p w14:paraId="4600212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E046BE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AB254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2C1D16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033439D5" w14:textId="77777777" w:rsidTr="005D5B1E">
        <w:tc>
          <w:tcPr>
            <w:tcW w:w="1418" w:type="dxa"/>
            <w:shd w:val="clear" w:color="auto" w:fill="CCFFCC"/>
            <w:vAlign w:val="center"/>
          </w:tcPr>
          <w:p w14:paraId="52DF32B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7A945A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3E3350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E76EB7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0B0F6037" w14:textId="77777777" w:rsidTr="005D5B1E">
        <w:tc>
          <w:tcPr>
            <w:tcW w:w="1418" w:type="dxa"/>
            <w:shd w:val="clear" w:color="auto" w:fill="CCFFCC"/>
            <w:vAlign w:val="center"/>
          </w:tcPr>
          <w:p w14:paraId="059B4EB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226732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81C9F5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D1A753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12A7C7EC" w14:textId="77777777" w:rsidTr="005D5B1E">
        <w:tc>
          <w:tcPr>
            <w:tcW w:w="1418" w:type="dxa"/>
            <w:shd w:val="clear" w:color="auto" w:fill="CCFFCC"/>
            <w:vAlign w:val="center"/>
          </w:tcPr>
          <w:p w14:paraId="67EAD3A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6C5A36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1B619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07AD0C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0CD13C98" w14:textId="77777777" w:rsidTr="005D5B1E">
        <w:tc>
          <w:tcPr>
            <w:tcW w:w="1418" w:type="dxa"/>
            <w:shd w:val="clear" w:color="auto" w:fill="CCFFCC"/>
            <w:vAlign w:val="center"/>
          </w:tcPr>
          <w:p w14:paraId="49AD5E9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B13512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F1D0DC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8A63F2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36CFFA42" w14:textId="77777777" w:rsidTr="005D5B1E">
        <w:tc>
          <w:tcPr>
            <w:tcW w:w="1418" w:type="dxa"/>
            <w:shd w:val="clear" w:color="auto" w:fill="CCFFCC"/>
            <w:vAlign w:val="center"/>
          </w:tcPr>
          <w:p w14:paraId="520E580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B52EE7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793056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E420BE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458EEB48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3C07F2E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BF34E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311F13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C5BE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6E4FA28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189F0ED" w14:textId="77777777" w:rsidTr="005D5B1E">
        <w:tc>
          <w:tcPr>
            <w:tcW w:w="1418" w:type="dxa"/>
            <w:shd w:val="clear" w:color="auto" w:fill="CCFFCC"/>
            <w:vAlign w:val="center"/>
          </w:tcPr>
          <w:p w14:paraId="695D919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5A65AF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19FD8AA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EBD145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6C2281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7E015232" w14:textId="77777777" w:rsidTr="005D5B1E">
        <w:tc>
          <w:tcPr>
            <w:tcW w:w="1418" w:type="dxa"/>
            <w:shd w:val="clear" w:color="auto" w:fill="CCFFCC"/>
            <w:vAlign w:val="center"/>
          </w:tcPr>
          <w:p w14:paraId="23EC686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F6DE2A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59CFE9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2DFC7D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18CFEE86" w14:textId="77777777" w:rsidTr="005D5B1E">
        <w:tc>
          <w:tcPr>
            <w:tcW w:w="1418" w:type="dxa"/>
            <w:shd w:val="clear" w:color="auto" w:fill="CCFFCC"/>
            <w:vAlign w:val="center"/>
          </w:tcPr>
          <w:p w14:paraId="13BB4D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3ABA64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168A3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AC1686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62BE01C1" w14:textId="77777777" w:rsidTr="005D5B1E">
        <w:tc>
          <w:tcPr>
            <w:tcW w:w="1418" w:type="dxa"/>
            <w:shd w:val="clear" w:color="auto" w:fill="CCFFCC"/>
            <w:vAlign w:val="center"/>
          </w:tcPr>
          <w:p w14:paraId="7BFE44B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4A04AD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6348C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FED03F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5A5C97B3" w14:textId="77777777" w:rsidTr="005D5B1E">
        <w:tc>
          <w:tcPr>
            <w:tcW w:w="1418" w:type="dxa"/>
            <w:shd w:val="clear" w:color="auto" w:fill="CCFFCC"/>
            <w:vAlign w:val="center"/>
          </w:tcPr>
          <w:p w14:paraId="2E563FF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DE02A4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BC2362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4A3C8D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33B061CD" w14:textId="77777777" w:rsidTr="005D5B1E">
        <w:tc>
          <w:tcPr>
            <w:tcW w:w="1418" w:type="dxa"/>
            <w:shd w:val="clear" w:color="auto" w:fill="CCFFCC"/>
            <w:vAlign w:val="center"/>
          </w:tcPr>
          <w:p w14:paraId="2D34A5B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7C52DD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27CC0A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6F803A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5C32615C" w14:textId="77777777" w:rsidTr="005D5B1E">
        <w:tc>
          <w:tcPr>
            <w:tcW w:w="1418" w:type="dxa"/>
            <w:shd w:val="clear" w:color="auto" w:fill="CCFFCC"/>
            <w:vAlign w:val="center"/>
          </w:tcPr>
          <w:p w14:paraId="10A4CA4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CF16A6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8BAC0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D52CA9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43FECDCB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3CDFF3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669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9A0ED5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58A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129B765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37E955F0" w14:textId="77777777" w:rsidTr="005D5B1E">
        <w:tc>
          <w:tcPr>
            <w:tcW w:w="1418" w:type="dxa"/>
            <w:shd w:val="clear" w:color="auto" w:fill="CCFFCC"/>
            <w:vAlign w:val="center"/>
          </w:tcPr>
          <w:p w14:paraId="586D5E9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6D2392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79E7111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0867DB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29276E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380962BA" w14:textId="77777777" w:rsidTr="005D5B1E">
        <w:tc>
          <w:tcPr>
            <w:tcW w:w="1418" w:type="dxa"/>
            <w:shd w:val="clear" w:color="auto" w:fill="CCFFCC"/>
            <w:vAlign w:val="center"/>
          </w:tcPr>
          <w:p w14:paraId="0D92AA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EB6545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3CF9DA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EDFBAA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784B5567" w14:textId="77777777" w:rsidTr="005D5B1E">
        <w:tc>
          <w:tcPr>
            <w:tcW w:w="1418" w:type="dxa"/>
            <w:shd w:val="clear" w:color="auto" w:fill="CCFFCC"/>
            <w:vAlign w:val="center"/>
          </w:tcPr>
          <w:p w14:paraId="5B1D584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FD08C6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A7723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8D541D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69B0C18" w14:textId="77777777" w:rsidTr="005D5B1E">
        <w:tc>
          <w:tcPr>
            <w:tcW w:w="1418" w:type="dxa"/>
            <w:shd w:val="clear" w:color="auto" w:fill="CCFFCC"/>
            <w:vAlign w:val="center"/>
          </w:tcPr>
          <w:p w14:paraId="7D18462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747479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9333F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E3D741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5FF6604A" w14:textId="77777777" w:rsidTr="005D5B1E">
        <w:tc>
          <w:tcPr>
            <w:tcW w:w="1418" w:type="dxa"/>
            <w:shd w:val="clear" w:color="auto" w:fill="CCFFCC"/>
            <w:vAlign w:val="center"/>
          </w:tcPr>
          <w:p w14:paraId="252BAC9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789F03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1D0EDA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73B108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059B4525" w14:textId="77777777" w:rsidTr="005D5B1E">
        <w:tc>
          <w:tcPr>
            <w:tcW w:w="1418" w:type="dxa"/>
            <w:shd w:val="clear" w:color="auto" w:fill="CCFFCC"/>
            <w:vAlign w:val="center"/>
          </w:tcPr>
          <w:p w14:paraId="09D8CEC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D815E3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70941F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934B1F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484A52B9" w14:textId="77777777" w:rsidTr="005D5B1E">
        <w:tc>
          <w:tcPr>
            <w:tcW w:w="1418" w:type="dxa"/>
            <w:shd w:val="clear" w:color="auto" w:fill="CCFFCC"/>
            <w:vAlign w:val="center"/>
          </w:tcPr>
          <w:p w14:paraId="30B840B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797364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0AD39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D63CA0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730500D1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654576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AD0B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016717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CEDA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1FD4F22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54981A32" w14:textId="77777777" w:rsidTr="005D5B1E">
        <w:tc>
          <w:tcPr>
            <w:tcW w:w="1418" w:type="dxa"/>
            <w:shd w:val="clear" w:color="auto" w:fill="CCFFCC"/>
            <w:vAlign w:val="center"/>
          </w:tcPr>
          <w:p w14:paraId="0DD192E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BFDBA0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0FD6800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2FA4C1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7459CA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4694B970" w14:textId="77777777" w:rsidTr="005D5B1E">
        <w:tc>
          <w:tcPr>
            <w:tcW w:w="1418" w:type="dxa"/>
            <w:shd w:val="clear" w:color="auto" w:fill="CCFFCC"/>
            <w:vAlign w:val="center"/>
          </w:tcPr>
          <w:p w14:paraId="6A31D45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4AC083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C2F99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0ED319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54A5C8C5" w14:textId="77777777" w:rsidTr="005D5B1E">
        <w:tc>
          <w:tcPr>
            <w:tcW w:w="1418" w:type="dxa"/>
            <w:shd w:val="clear" w:color="auto" w:fill="CCFFCC"/>
            <w:vAlign w:val="center"/>
          </w:tcPr>
          <w:p w14:paraId="529AC50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68527A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D4F45E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538872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E3943F3" w14:textId="77777777" w:rsidTr="005D5B1E">
        <w:tc>
          <w:tcPr>
            <w:tcW w:w="1418" w:type="dxa"/>
            <w:shd w:val="clear" w:color="auto" w:fill="CCFFCC"/>
            <w:vAlign w:val="center"/>
          </w:tcPr>
          <w:p w14:paraId="7714131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82D5E4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F86AC9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C99400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2ED3A68B" w14:textId="77777777" w:rsidTr="005D5B1E">
        <w:tc>
          <w:tcPr>
            <w:tcW w:w="1418" w:type="dxa"/>
            <w:shd w:val="clear" w:color="auto" w:fill="CCFFCC"/>
            <w:vAlign w:val="center"/>
          </w:tcPr>
          <w:p w14:paraId="65F0961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9BB083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37C6C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1D0B59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655DA160" w14:textId="77777777" w:rsidTr="005D5B1E">
        <w:tc>
          <w:tcPr>
            <w:tcW w:w="1418" w:type="dxa"/>
            <w:shd w:val="clear" w:color="auto" w:fill="CCFFCC"/>
            <w:vAlign w:val="center"/>
          </w:tcPr>
          <w:p w14:paraId="08A8F4E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4C8ADB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BD373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2FC553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1EA6879B" w14:textId="77777777" w:rsidTr="005D5B1E">
        <w:tc>
          <w:tcPr>
            <w:tcW w:w="1418" w:type="dxa"/>
            <w:shd w:val="clear" w:color="auto" w:fill="CCFFCC"/>
            <w:vAlign w:val="center"/>
          </w:tcPr>
          <w:p w14:paraId="5404D8E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9013D5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9B8B1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D33288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39415AB2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5AD008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91B6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79BE28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444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B411EA8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971B152" w14:textId="77777777" w:rsidTr="005D5B1E">
        <w:tc>
          <w:tcPr>
            <w:tcW w:w="1418" w:type="dxa"/>
            <w:shd w:val="clear" w:color="auto" w:fill="CCFFCC"/>
            <w:vAlign w:val="center"/>
          </w:tcPr>
          <w:p w14:paraId="2C41CB2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31B72E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7F13082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82D18C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51CB5A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02CF179F" w14:textId="77777777" w:rsidTr="005D5B1E">
        <w:tc>
          <w:tcPr>
            <w:tcW w:w="1418" w:type="dxa"/>
            <w:shd w:val="clear" w:color="auto" w:fill="CCFFCC"/>
            <w:vAlign w:val="center"/>
          </w:tcPr>
          <w:p w14:paraId="69AC4E9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2509CE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9F0DE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5E5FAB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798047E2" w14:textId="77777777" w:rsidTr="005D5B1E">
        <w:tc>
          <w:tcPr>
            <w:tcW w:w="1418" w:type="dxa"/>
            <w:shd w:val="clear" w:color="auto" w:fill="CCFFCC"/>
            <w:vAlign w:val="center"/>
          </w:tcPr>
          <w:p w14:paraId="5DC9CE8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20511D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78A858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83161C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06FB0A3C" w14:textId="77777777" w:rsidTr="005D5B1E">
        <w:tc>
          <w:tcPr>
            <w:tcW w:w="1418" w:type="dxa"/>
            <w:shd w:val="clear" w:color="auto" w:fill="CCFFCC"/>
            <w:vAlign w:val="center"/>
          </w:tcPr>
          <w:p w14:paraId="4952A55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29D8E0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5DE4A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A19B32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45B60270" w14:textId="77777777" w:rsidTr="005D5B1E">
        <w:tc>
          <w:tcPr>
            <w:tcW w:w="1418" w:type="dxa"/>
            <w:shd w:val="clear" w:color="auto" w:fill="CCFFCC"/>
            <w:vAlign w:val="center"/>
          </w:tcPr>
          <w:p w14:paraId="67C4473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FECAAE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566047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5C51B5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7BB5D52F" w14:textId="77777777" w:rsidTr="005D5B1E">
        <w:tc>
          <w:tcPr>
            <w:tcW w:w="1418" w:type="dxa"/>
            <w:shd w:val="clear" w:color="auto" w:fill="CCFFCC"/>
            <w:vAlign w:val="center"/>
          </w:tcPr>
          <w:p w14:paraId="728860D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4F9313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6E1DB8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1AFAE1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2B1FBD44" w14:textId="77777777" w:rsidTr="005D5B1E">
        <w:tc>
          <w:tcPr>
            <w:tcW w:w="1418" w:type="dxa"/>
            <w:shd w:val="clear" w:color="auto" w:fill="CCFFCC"/>
            <w:vAlign w:val="center"/>
          </w:tcPr>
          <w:p w14:paraId="09C0549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27A5A6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AEB260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A1F3AC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E43AEB2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BAC97AA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5D4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E5E44D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389A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591A7E6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4FE2F619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68FFC08A" w14:textId="77777777" w:rsidTr="005D5B1E">
        <w:tc>
          <w:tcPr>
            <w:tcW w:w="934" w:type="dxa"/>
            <w:gridSpan w:val="3"/>
            <w:hideMark/>
          </w:tcPr>
          <w:p w14:paraId="51080B3A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3CA38A5C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1FB9B123" w14:textId="77777777" w:rsidTr="005D5B1E">
        <w:tc>
          <w:tcPr>
            <w:tcW w:w="766" w:type="dxa"/>
            <w:hideMark/>
          </w:tcPr>
          <w:p w14:paraId="368A5529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73F1D65D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410DDBF3" w14:textId="77777777" w:rsidTr="005D5B1E">
        <w:tc>
          <w:tcPr>
            <w:tcW w:w="920" w:type="dxa"/>
            <w:gridSpan w:val="2"/>
            <w:hideMark/>
          </w:tcPr>
          <w:p w14:paraId="31CD4F3A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2C6530CC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NDN/WD, 18/02/2025 09:05:59</w:t>
            </w:r>
          </w:p>
        </w:tc>
      </w:tr>
      <w:tr w:rsidR="007D26D1" w:rsidRPr="00046327" w14:paraId="1C915F59" w14:textId="77777777" w:rsidTr="005D5B1E">
        <w:tc>
          <w:tcPr>
            <w:tcW w:w="1733" w:type="dxa"/>
            <w:gridSpan w:val="5"/>
            <w:hideMark/>
          </w:tcPr>
          <w:p w14:paraId="4BBBCAF3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7E65A5AA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Z, Housing connected to the ground plane:no, Configuration of the power return line LV:remotely grounded, -</w:t>
            </w:r>
          </w:p>
        </w:tc>
      </w:tr>
      <w:tr w:rsidR="007D26D1" w14:paraId="3221F2FA" w14:textId="77777777" w:rsidTr="005D5B1E">
        <w:tc>
          <w:tcPr>
            <w:tcW w:w="1495" w:type="dxa"/>
            <w:gridSpan w:val="4"/>
            <w:hideMark/>
          </w:tcPr>
          <w:p w14:paraId="1003A516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76E108F7" w14:textId="77777777" w:rsidR="007D26D1" w:rsidRPr="005D1757" w:rsidRDefault="007D26D1" w:rsidP="007D26D1">
            <w:r>
              <w:t>Mode 3, Conclusion : comply</w:t>
            </w:r>
          </w:p>
        </w:tc>
      </w:tr>
    </w:tbl>
    <w:p w14:paraId="5B73356A" w14:textId="4CD16D9B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42CAE5DC" wp14:editId="13089F3C">
            <wp:extent cx="6115050" cy="3238500"/>
            <wp:effectExtent l="0" t="0" r="0" b="0"/>
            <wp:docPr id="2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7CE0F7AB" wp14:editId="05F1E411">
            <wp:extent cx="6115050" cy="3238500"/>
            <wp:effectExtent l="0" t="0" r="0" b="0"/>
            <wp:docPr id="2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6DD5001E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12342813" w14:textId="77777777" w:rsidTr="007D26D1">
        <w:tc>
          <w:tcPr>
            <w:tcW w:w="1445" w:type="dxa"/>
          </w:tcPr>
          <w:p w14:paraId="1F726C39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03AE7AC9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57A92DB6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104B7DE8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3B29D824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4F55B305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25C1ADC5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2DEC90D0" w14:textId="77777777" w:rsidTr="007D26D1">
        <w:tc>
          <w:tcPr>
            <w:tcW w:w="1445" w:type="dxa"/>
          </w:tcPr>
          <w:p w14:paraId="75F21BA5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1175.90575</w:t>
            </w:r>
          </w:p>
        </w:tc>
        <w:tc>
          <w:tcPr>
            <w:tcW w:w="410" w:type="dxa"/>
          </w:tcPr>
          <w:p w14:paraId="641B725D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0BFF4982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2.46</w:t>
            </w:r>
          </w:p>
        </w:tc>
        <w:tc>
          <w:tcPr>
            <w:tcW w:w="1670" w:type="dxa"/>
          </w:tcPr>
          <w:p w14:paraId="5BB3AD08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1701FD93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-1.54</w:t>
            </w:r>
          </w:p>
        </w:tc>
        <w:tc>
          <w:tcPr>
            <w:tcW w:w="1085" w:type="dxa"/>
          </w:tcPr>
          <w:p w14:paraId="4269B8EF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CE87C11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7D26D1" w:rsidRPr="00B665B4" w14:paraId="229A21B2" w14:textId="77777777" w:rsidTr="007D26D1">
        <w:tc>
          <w:tcPr>
            <w:tcW w:w="1445" w:type="dxa"/>
          </w:tcPr>
          <w:p w14:paraId="677C401F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1599.871</w:t>
            </w:r>
          </w:p>
        </w:tc>
        <w:tc>
          <w:tcPr>
            <w:tcW w:w="410" w:type="dxa"/>
          </w:tcPr>
          <w:p w14:paraId="24B4C6D2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463C2CCC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-0.12</w:t>
            </w:r>
          </w:p>
        </w:tc>
        <w:tc>
          <w:tcPr>
            <w:tcW w:w="1670" w:type="dxa"/>
          </w:tcPr>
          <w:p w14:paraId="0D8F6508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51238BFE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-4.12</w:t>
            </w:r>
          </w:p>
        </w:tc>
        <w:tc>
          <w:tcPr>
            <w:tcW w:w="1085" w:type="dxa"/>
          </w:tcPr>
          <w:p w14:paraId="5BBE6FEE" w14:textId="77777777" w:rsidR="007D26D1" w:rsidRPr="007D26D1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3D8E370" w14:textId="77777777" w:rsidR="007D26D1" w:rsidRPr="00B665B4" w:rsidRDefault="007D26D1" w:rsidP="00727912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21.58</w:t>
            </w:r>
          </w:p>
        </w:tc>
      </w:tr>
    </w:tbl>
    <w:p w14:paraId="0E0B739F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685F58F3" w14:textId="77777777" w:rsidR="007D26D1" w:rsidRPr="00CF27E0" w:rsidRDefault="007D26D1" w:rsidP="007D26D1">
      <w:pPr>
        <w:rPr>
          <w:lang w:val="en-GB"/>
        </w:rPr>
      </w:pPr>
    </w:p>
    <w:p w14:paraId="2CE45957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00960745" w14:textId="77777777" w:rsidTr="005D5B1E">
        <w:tc>
          <w:tcPr>
            <w:tcW w:w="2265" w:type="dxa"/>
            <w:shd w:val="clear" w:color="auto" w:fill="CCFFCC"/>
            <w:vAlign w:val="center"/>
          </w:tcPr>
          <w:p w14:paraId="4F442A2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051137C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9kHz_GNSS</w:t>
            </w:r>
          </w:p>
        </w:tc>
      </w:tr>
    </w:tbl>
    <w:p w14:paraId="16A18F1A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027150C9" w14:textId="77777777" w:rsidTr="005D5B1E">
        <w:tc>
          <w:tcPr>
            <w:tcW w:w="1418" w:type="dxa"/>
            <w:shd w:val="clear" w:color="auto" w:fill="CCFFCC"/>
            <w:vAlign w:val="center"/>
          </w:tcPr>
          <w:p w14:paraId="4EFB924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4280EE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2FD10A1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17BE69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94A4CC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9kHz_GNSS</w:t>
            </w:r>
          </w:p>
        </w:tc>
      </w:tr>
      <w:tr w:rsidR="007D26D1" w:rsidRPr="00AC2007" w14:paraId="2105B8A9" w14:textId="77777777" w:rsidTr="005D5B1E">
        <w:tc>
          <w:tcPr>
            <w:tcW w:w="1418" w:type="dxa"/>
            <w:shd w:val="clear" w:color="auto" w:fill="CCFFCC"/>
            <w:vAlign w:val="center"/>
          </w:tcPr>
          <w:p w14:paraId="5034D4B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5D27B8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DA559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1136B3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7D26D1" w:rsidRPr="00AC2007" w14:paraId="4A58CC88" w14:textId="77777777" w:rsidTr="005D5B1E">
        <w:tc>
          <w:tcPr>
            <w:tcW w:w="1418" w:type="dxa"/>
            <w:shd w:val="clear" w:color="auto" w:fill="CCFFCC"/>
            <w:vAlign w:val="center"/>
          </w:tcPr>
          <w:p w14:paraId="7389F96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F3174E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5E9A4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350B5B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1DB03EB" w14:textId="77777777" w:rsidTr="005D5B1E">
        <w:tc>
          <w:tcPr>
            <w:tcW w:w="1418" w:type="dxa"/>
            <w:shd w:val="clear" w:color="auto" w:fill="CCFFCC"/>
            <w:vAlign w:val="center"/>
          </w:tcPr>
          <w:p w14:paraId="4BAB521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6789D7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C3E7E2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47B864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0DFD1755" w14:textId="77777777" w:rsidTr="005D5B1E">
        <w:tc>
          <w:tcPr>
            <w:tcW w:w="1418" w:type="dxa"/>
            <w:shd w:val="clear" w:color="auto" w:fill="CCFFCC"/>
            <w:vAlign w:val="center"/>
          </w:tcPr>
          <w:p w14:paraId="7A323C1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4372F0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4139A6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F161A5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7B3ACCD7" w14:textId="77777777" w:rsidTr="005D5B1E">
        <w:tc>
          <w:tcPr>
            <w:tcW w:w="1418" w:type="dxa"/>
            <w:shd w:val="clear" w:color="auto" w:fill="CCFFCC"/>
            <w:vAlign w:val="center"/>
          </w:tcPr>
          <w:p w14:paraId="4174D37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9E0A5C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A44128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087224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285F8BDC" w14:textId="77777777" w:rsidTr="005D5B1E">
        <w:tc>
          <w:tcPr>
            <w:tcW w:w="1418" w:type="dxa"/>
            <w:shd w:val="clear" w:color="auto" w:fill="CCFFCC"/>
            <w:vAlign w:val="center"/>
          </w:tcPr>
          <w:p w14:paraId="19D1462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C7CE4F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68A44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F74369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190910ED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4854F8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A1C9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B374EE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E3E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BDB1F2E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5045A641" w14:textId="77777777" w:rsidTr="005D5B1E">
        <w:tc>
          <w:tcPr>
            <w:tcW w:w="1418" w:type="dxa"/>
            <w:shd w:val="clear" w:color="auto" w:fill="CCFFCC"/>
            <w:vAlign w:val="center"/>
          </w:tcPr>
          <w:p w14:paraId="7047DB5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FB651D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606EE95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9FAA3F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F703FA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CRE2-2025-TP002-03_ER_In front of DUT RBW 9kHz_GNSS</w:t>
            </w:r>
          </w:p>
        </w:tc>
      </w:tr>
      <w:tr w:rsidR="007D26D1" w:rsidRPr="00AC2007" w14:paraId="62117389" w14:textId="77777777" w:rsidTr="005D5B1E">
        <w:tc>
          <w:tcPr>
            <w:tcW w:w="1418" w:type="dxa"/>
            <w:shd w:val="clear" w:color="auto" w:fill="CCFFCC"/>
            <w:vAlign w:val="center"/>
          </w:tcPr>
          <w:p w14:paraId="1B07F03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A98523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95E93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220741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7D26D1" w:rsidRPr="00AC2007" w14:paraId="0A761A26" w14:textId="77777777" w:rsidTr="005D5B1E">
        <w:tc>
          <w:tcPr>
            <w:tcW w:w="1418" w:type="dxa"/>
            <w:shd w:val="clear" w:color="auto" w:fill="CCFFCC"/>
            <w:vAlign w:val="center"/>
          </w:tcPr>
          <w:p w14:paraId="528A33F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AF9A6B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67C7AB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07D857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C2F7ADF" w14:textId="77777777" w:rsidTr="005D5B1E">
        <w:tc>
          <w:tcPr>
            <w:tcW w:w="1418" w:type="dxa"/>
            <w:shd w:val="clear" w:color="auto" w:fill="CCFFCC"/>
            <w:vAlign w:val="center"/>
          </w:tcPr>
          <w:p w14:paraId="6FD5D73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9ADD6F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1C529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2993FB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21BBD370" w14:textId="77777777" w:rsidTr="005D5B1E">
        <w:tc>
          <w:tcPr>
            <w:tcW w:w="1418" w:type="dxa"/>
            <w:shd w:val="clear" w:color="auto" w:fill="CCFFCC"/>
            <w:vAlign w:val="center"/>
          </w:tcPr>
          <w:p w14:paraId="348999D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DDFF5B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3E17BA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C5205F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0B53781" w14:textId="77777777" w:rsidTr="005D5B1E">
        <w:tc>
          <w:tcPr>
            <w:tcW w:w="1418" w:type="dxa"/>
            <w:shd w:val="clear" w:color="auto" w:fill="CCFFCC"/>
            <w:vAlign w:val="center"/>
          </w:tcPr>
          <w:p w14:paraId="3DAB292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A56C99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E80421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974CBA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588D564A" w14:textId="77777777" w:rsidTr="005D5B1E">
        <w:tc>
          <w:tcPr>
            <w:tcW w:w="1418" w:type="dxa"/>
            <w:shd w:val="clear" w:color="auto" w:fill="CCFFCC"/>
            <w:vAlign w:val="center"/>
          </w:tcPr>
          <w:p w14:paraId="531F436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169A3B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CBA0FB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8F921A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3EB9CB8A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134456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839B2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CAA260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09AA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8C24313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4F9416DA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18FF83BB" w14:textId="77777777" w:rsidTr="005D5B1E">
        <w:tc>
          <w:tcPr>
            <w:tcW w:w="934" w:type="dxa"/>
            <w:gridSpan w:val="3"/>
            <w:hideMark/>
          </w:tcPr>
          <w:p w14:paraId="7F3D9936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792B9BA8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59C346F0" w14:textId="77777777" w:rsidTr="005D5B1E">
        <w:tc>
          <w:tcPr>
            <w:tcW w:w="766" w:type="dxa"/>
            <w:hideMark/>
          </w:tcPr>
          <w:p w14:paraId="1D6D4E9D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056DA0ED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69643C74" w14:textId="77777777" w:rsidTr="005D5B1E">
        <w:tc>
          <w:tcPr>
            <w:tcW w:w="920" w:type="dxa"/>
            <w:gridSpan w:val="2"/>
            <w:hideMark/>
          </w:tcPr>
          <w:p w14:paraId="338550C9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1C790291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NDN/WD, 20/02/2025 10:57:23</w:t>
            </w:r>
          </w:p>
        </w:tc>
      </w:tr>
      <w:tr w:rsidR="007D26D1" w:rsidRPr="00046327" w14:paraId="0E6E6351" w14:textId="77777777" w:rsidTr="005D5B1E">
        <w:tc>
          <w:tcPr>
            <w:tcW w:w="1733" w:type="dxa"/>
            <w:gridSpan w:val="5"/>
            <w:hideMark/>
          </w:tcPr>
          <w:p w14:paraId="45702ECB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7BBFF6DC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Z, Housing connected to the ground plane:no, Configuration of the power return line LV:remotely grounded, -</w:t>
            </w:r>
          </w:p>
        </w:tc>
      </w:tr>
      <w:tr w:rsidR="007D26D1" w14:paraId="00BB77CF" w14:textId="77777777" w:rsidTr="005D5B1E">
        <w:tc>
          <w:tcPr>
            <w:tcW w:w="1495" w:type="dxa"/>
            <w:gridSpan w:val="4"/>
            <w:hideMark/>
          </w:tcPr>
          <w:p w14:paraId="3BE4C49C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525778A0" w14:textId="77777777" w:rsidR="007D26D1" w:rsidRPr="005D1757" w:rsidRDefault="007D26D1" w:rsidP="007D26D1">
            <w:r>
              <w:t>Mode 3, Conclusion : not comply</w:t>
            </w:r>
          </w:p>
        </w:tc>
      </w:tr>
    </w:tbl>
    <w:p w14:paraId="32EFDFF8" w14:textId="2F95F06F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5D8A57A7" wp14:editId="01AB9C40">
            <wp:extent cx="6115050" cy="3790950"/>
            <wp:effectExtent l="0" t="0" r="0" b="0"/>
            <wp:docPr id="2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1F517750" wp14:editId="4AC50D26">
            <wp:extent cx="6115050" cy="3790950"/>
            <wp:effectExtent l="0" t="0" r="0" b="0"/>
            <wp:docPr id="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37700789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60F930A0" w14:textId="77777777" w:rsidTr="007D26D1">
        <w:tc>
          <w:tcPr>
            <w:tcW w:w="1445" w:type="dxa"/>
          </w:tcPr>
          <w:p w14:paraId="5FDDDAF6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D25FCC3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155EA62D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6B19BDF3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5598F68E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68379959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3802DD86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587951AB" w14:textId="77777777" w:rsidTr="007D26D1">
        <w:tc>
          <w:tcPr>
            <w:tcW w:w="1445" w:type="dxa"/>
          </w:tcPr>
          <w:p w14:paraId="52CB46E3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87.78</w:t>
            </w:r>
          </w:p>
        </w:tc>
        <w:tc>
          <w:tcPr>
            <w:tcW w:w="410" w:type="dxa"/>
          </w:tcPr>
          <w:p w14:paraId="5B6B475B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3D9D668B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19.52</w:t>
            </w:r>
          </w:p>
        </w:tc>
        <w:tc>
          <w:tcPr>
            <w:tcW w:w="1670" w:type="dxa"/>
          </w:tcPr>
          <w:p w14:paraId="5A73BF55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257FFBBE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7.52</w:t>
            </w:r>
          </w:p>
        </w:tc>
        <w:tc>
          <w:tcPr>
            <w:tcW w:w="1085" w:type="dxa"/>
          </w:tcPr>
          <w:p w14:paraId="39E97606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C61A164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-18.72</w:t>
            </w:r>
          </w:p>
        </w:tc>
      </w:tr>
      <w:tr w:rsidR="007D26D1" w:rsidRPr="007D26D1" w14:paraId="28356683" w14:textId="77777777" w:rsidTr="007D26D1">
        <w:tc>
          <w:tcPr>
            <w:tcW w:w="1445" w:type="dxa"/>
          </w:tcPr>
          <w:p w14:paraId="413EECE1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164.7</w:t>
            </w:r>
          </w:p>
        </w:tc>
        <w:tc>
          <w:tcPr>
            <w:tcW w:w="410" w:type="dxa"/>
          </w:tcPr>
          <w:p w14:paraId="261252D3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28002F63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19.78</w:t>
            </w:r>
          </w:p>
        </w:tc>
        <w:tc>
          <w:tcPr>
            <w:tcW w:w="1670" w:type="dxa"/>
          </w:tcPr>
          <w:p w14:paraId="2A26AE6D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28FE4DB0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1.78</w:t>
            </w:r>
          </w:p>
        </w:tc>
        <w:tc>
          <w:tcPr>
            <w:tcW w:w="1085" w:type="dxa"/>
          </w:tcPr>
          <w:p w14:paraId="3EF7145B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7D4C279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-14.60</w:t>
            </w:r>
          </w:p>
        </w:tc>
      </w:tr>
      <w:tr w:rsidR="007D26D1" w:rsidRPr="007D26D1" w14:paraId="6D7FAEBE" w14:textId="77777777" w:rsidTr="007D26D1">
        <w:tc>
          <w:tcPr>
            <w:tcW w:w="1445" w:type="dxa"/>
          </w:tcPr>
          <w:p w14:paraId="23AA7F2A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432.02</w:t>
            </w:r>
          </w:p>
        </w:tc>
        <w:tc>
          <w:tcPr>
            <w:tcW w:w="410" w:type="dxa"/>
          </w:tcPr>
          <w:p w14:paraId="5EDD4459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6993FF38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10.40</w:t>
            </w:r>
          </w:p>
        </w:tc>
        <w:tc>
          <w:tcPr>
            <w:tcW w:w="1670" w:type="dxa"/>
          </w:tcPr>
          <w:p w14:paraId="6DB2EEF8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048681F4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-7.60</w:t>
            </w:r>
          </w:p>
        </w:tc>
        <w:tc>
          <w:tcPr>
            <w:tcW w:w="1085" w:type="dxa"/>
          </w:tcPr>
          <w:p w14:paraId="373429CF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734BE91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-10.22</w:t>
            </w:r>
          </w:p>
        </w:tc>
      </w:tr>
      <w:tr w:rsidR="007D26D1" w:rsidRPr="007D26D1" w14:paraId="5B88AEDA" w14:textId="77777777" w:rsidTr="007D26D1">
        <w:tc>
          <w:tcPr>
            <w:tcW w:w="1445" w:type="dxa"/>
          </w:tcPr>
          <w:p w14:paraId="565FA8B5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432.56</w:t>
            </w:r>
          </w:p>
        </w:tc>
        <w:tc>
          <w:tcPr>
            <w:tcW w:w="410" w:type="dxa"/>
          </w:tcPr>
          <w:p w14:paraId="2ED800FF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2FAAF6ED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9.26</w:t>
            </w:r>
          </w:p>
        </w:tc>
        <w:tc>
          <w:tcPr>
            <w:tcW w:w="1670" w:type="dxa"/>
          </w:tcPr>
          <w:p w14:paraId="4CCFB618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578981F2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-8.74</w:t>
            </w:r>
          </w:p>
        </w:tc>
        <w:tc>
          <w:tcPr>
            <w:tcW w:w="1085" w:type="dxa"/>
          </w:tcPr>
          <w:p w14:paraId="514B08D7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69EF779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-10.19</w:t>
            </w:r>
          </w:p>
        </w:tc>
      </w:tr>
      <w:tr w:rsidR="007D26D1" w:rsidRPr="007D26D1" w14:paraId="03B6B428" w14:textId="77777777" w:rsidTr="007D26D1">
        <w:tc>
          <w:tcPr>
            <w:tcW w:w="1445" w:type="dxa"/>
          </w:tcPr>
          <w:p w14:paraId="25A8CF7E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1984.46</w:t>
            </w:r>
          </w:p>
        </w:tc>
        <w:tc>
          <w:tcPr>
            <w:tcW w:w="410" w:type="dxa"/>
          </w:tcPr>
          <w:p w14:paraId="582CD6A2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4B32F817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14.62</w:t>
            </w:r>
          </w:p>
        </w:tc>
        <w:tc>
          <w:tcPr>
            <w:tcW w:w="1670" w:type="dxa"/>
          </w:tcPr>
          <w:p w14:paraId="7D647221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117B4BC9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-15.38</w:t>
            </w:r>
          </w:p>
        </w:tc>
        <w:tc>
          <w:tcPr>
            <w:tcW w:w="1085" w:type="dxa"/>
          </w:tcPr>
          <w:p w14:paraId="421711CC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A12864B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6.23</w:t>
            </w:r>
          </w:p>
        </w:tc>
      </w:tr>
      <w:tr w:rsidR="007D26D1" w14:paraId="26EA68F4" w14:textId="77777777" w:rsidTr="007D26D1">
        <w:tc>
          <w:tcPr>
            <w:tcW w:w="1445" w:type="dxa"/>
          </w:tcPr>
          <w:p w14:paraId="132A0BE5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1984.31</w:t>
            </w:r>
          </w:p>
        </w:tc>
        <w:tc>
          <w:tcPr>
            <w:tcW w:w="410" w:type="dxa"/>
          </w:tcPr>
          <w:p w14:paraId="4F170DDB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427B7734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14.58</w:t>
            </w:r>
          </w:p>
        </w:tc>
        <w:tc>
          <w:tcPr>
            <w:tcW w:w="1670" w:type="dxa"/>
          </w:tcPr>
          <w:p w14:paraId="1598EE45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26F98185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-15.42</w:t>
            </w:r>
          </w:p>
        </w:tc>
        <w:tc>
          <w:tcPr>
            <w:tcW w:w="1085" w:type="dxa"/>
          </w:tcPr>
          <w:p w14:paraId="4CEA847C" w14:textId="77777777" w:rsidR="007D26D1" w:rsidRP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BE97996" w14:textId="77777777" w:rsidR="007D26D1" w:rsidRDefault="007D26D1" w:rsidP="00FD7025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6.23</w:t>
            </w:r>
          </w:p>
        </w:tc>
      </w:tr>
    </w:tbl>
    <w:p w14:paraId="09C91CFB" w14:textId="77777777" w:rsidR="007D26D1" w:rsidRDefault="007D26D1" w:rsidP="007D26D1">
      <w:pPr>
        <w:rPr>
          <w:sz w:val="16"/>
          <w:szCs w:val="16"/>
          <w:lang w:val="en-GB"/>
        </w:rPr>
      </w:pPr>
    </w:p>
    <w:p w14:paraId="03696F7A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7D26D1" w:rsidRPr="007D26D1" w14:paraId="6ADA0932" w14:textId="77777777" w:rsidTr="007D26D1">
        <w:tc>
          <w:tcPr>
            <w:tcW w:w="1445" w:type="dxa"/>
          </w:tcPr>
          <w:p w14:paraId="7EE647D3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635E65CF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37748F4A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0DA9E29A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4966E3D2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0B3EB9C5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0069832D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7EB9041F" w14:textId="77777777" w:rsidTr="007D26D1">
        <w:tc>
          <w:tcPr>
            <w:tcW w:w="1445" w:type="dxa"/>
          </w:tcPr>
          <w:p w14:paraId="499FB7AE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166.77</w:t>
            </w:r>
          </w:p>
        </w:tc>
        <w:tc>
          <w:tcPr>
            <w:tcW w:w="410" w:type="dxa"/>
          </w:tcPr>
          <w:p w14:paraId="0F566176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7FE597C6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27.16</w:t>
            </w:r>
          </w:p>
        </w:tc>
        <w:tc>
          <w:tcPr>
            <w:tcW w:w="1910" w:type="dxa"/>
          </w:tcPr>
          <w:p w14:paraId="25FC71B4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60A2DA15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2.16</w:t>
            </w:r>
          </w:p>
        </w:tc>
        <w:tc>
          <w:tcPr>
            <w:tcW w:w="1085" w:type="dxa"/>
          </w:tcPr>
          <w:p w14:paraId="629553B5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5B93F2B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-14.52</w:t>
            </w:r>
          </w:p>
        </w:tc>
      </w:tr>
      <w:tr w:rsidR="007D26D1" w14:paraId="6357D4AB" w14:textId="77777777" w:rsidTr="007D26D1">
        <w:tc>
          <w:tcPr>
            <w:tcW w:w="1445" w:type="dxa"/>
          </w:tcPr>
          <w:p w14:paraId="1AE01F9C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164.28</w:t>
            </w:r>
          </w:p>
        </w:tc>
        <w:tc>
          <w:tcPr>
            <w:tcW w:w="410" w:type="dxa"/>
          </w:tcPr>
          <w:p w14:paraId="23297160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07EF3137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24.12</w:t>
            </w:r>
          </w:p>
        </w:tc>
        <w:tc>
          <w:tcPr>
            <w:tcW w:w="1910" w:type="dxa"/>
          </w:tcPr>
          <w:p w14:paraId="7E3FCD70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70B9464F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-0.88</w:t>
            </w:r>
          </w:p>
        </w:tc>
        <w:tc>
          <w:tcPr>
            <w:tcW w:w="1085" w:type="dxa"/>
          </w:tcPr>
          <w:p w14:paraId="0ECB3206" w14:textId="77777777" w:rsidR="007D26D1" w:rsidRP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44AC442" w14:textId="77777777" w:rsidR="007D26D1" w:rsidRDefault="007D26D1" w:rsidP="001674A4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-14.61</w:t>
            </w:r>
          </w:p>
        </w:tc>
      </w:tr>
    </w:tbl>
    <w:p w14:paraId="3B8682E8" w14:textId="77777777" w:rsidR="007D26D1" w:rsidRDefault="007D26D1" w:rsidP="007D26D1">
      <w:pPr>
        <w:rPr>
          <w:sz w:val="16"/>
          <w:szCs w:val="16"/>
          <w:lang w:val="en-GB"/>
        </w:rPr>
      </w:pPr>
    </w:p>
    <w:p w14:paraId="3258CF81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7D26D1" w:rsidRPr="007D26D1" w14:paraId="6E99E701" w14:textId="77777777" w:rsidTr="007D26D1">
        <w:tc>
          <w:tcPr>
            <w:tcW w:w="1445" w:type="dxa"/>
          </w:tcPr>
          <w:p w14:paraId="141D5DCF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45A48ECA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5506A4E3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7AF07992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7674BF76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77E20195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3463AABD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3A757F9A" w14:textId="77777777" w:rsidTr="007D26D1">
        <w:tc>
          <w:tcPr>
            <w:tcW w:w="1445" w:type="dxa"/>
          </w:tcPr>
          <w:p w14:paraId="2140031B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432.29</w:t>
            </w:r>
          </w:p>
        </w:tc>
        <w:tc>
          <w:tcPr>
            <w:tcW w:w="410" w:type="dxa"/>
          </w:tcPr>
          <w:p w14:paraId="2FC3F275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0B394F92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22.93</w:t>
            </w:r>
          </w:p>
        </w:tc>
        <w:tc>
          <w:tcPr>
            <w:tcW w:w="1730" w:type="dxa"/>
          </w:tcPr>
          <w:p w14:paraId="30AE3815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26AA3F45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-2.07</w:t>
            </w:r>
          </w:p>
        </w:tc>
        <w:tc>
          <w:tcPr>
            <w:tcW w:w="1085" w:type="dxa"/>
          </w:tcPr>
          <w:p w14:paraId="6C49F209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BD73768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7D26D1" w:rsidRPr="007D26D1" w14:paraId="06CAFEBD" w14:textId="77777777" w:rsidTr="007D26D1">
        <w:tc>
          <w:tcPr>
            <w:tcW w:w="1445" w:type="dxa"/>
          </w:tcPr>
          <w:p w14:paraId="48AD034C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432.83</w:t>
            </w:r>
          </w:p>
        </w:tc>
        <w:tc>
          <w:tcPr>
            <w:tcW w:w="410" w:type="dxa"/>
          </w:tcPr>
          <w:p w14:paraId="306457F9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148FAB60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22.74</w:t>
            </w:r>
          </w:p>
        </w:tc>
        <w:tc>
          <w:tcPr>
            <w:tcW w:w="1730" w:type="dxa"/>
          </w:tcPr>
          <w:p w14:paraId="66AE3307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43E87360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-2.26</w:t>
            </w:r>
          </w:p>
        </w:tc>
        <w:tc>
          <w:tcPr>
            <w:tcW w:w="1085" w:type="dxa"/>
          </w:tcPr>
          <w:p w14:paraId="479F0FED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C32E013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-10.18</w:t>
            </w:r>
          </w:p>
        </w:tc>
      </w:tr>
      <w:tr w:rsidR="007D26D1" w:rsidRPr="007D26D1" w14:paraId="17029BCA" w14:textId="77777777" w:rsidTr="007D26D1">
        <w:tc>
          <w:tcPr>
            <w:tcW w:w="1445" w:type="dxa"/>
          </w:tcPr>
          <w:p w14:paraId="349B573A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1967.57</w:t>
            </w:r>
          </w:p>
        </w:tc>
        <w:tc>
          <w:tcPr>
            <w:tcW w:w="410" w:type="dxa"/>
          </w:tcPr>
          <w:p w14:paraId="466E193F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08CB632D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28.97</w:t>
            </w:r>
          </w:p>
        </w:tc>
        <w:tc>
          <w:tcPr>
            <w:tcW w:w="1730" w:type="dxa"/>
          </w:tcPr>
          <w:p w14:paraId="7DA86E4A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419C0EE2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-14.03</w:t>
            </w:r>
          </w:p>
        </w:tc>
        <w:tc>
          <w:tcPr>
            <w:tcW w:w="1085" w:type="dxa"/>
          </w:tcPr>
          <w:p w14:paraId="1AF3D3A3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70ADE66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6.08</w:t>
            </w:r>
          </w:p>
        </w:tc>
      </w:tr>
      <w:tr w:rsidR="007D26D1" w:rsidRPr="00B665B4" w14:paraId="724374D1" w14:textId="77777777" w:rsidTr="007D26D1">
        <w:tc>
          <w:tcPr>
            <w:tcW w:w="1445" w:type="dxa"/>
          </w:tcPr>
          <w:p w14:paraId="5A1F58B7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1976.18</w:t>
            </w:r>
          </w:p>
        </w:tc>
        <w:tc>
          <w:tcPr>
            <w:tcW w:w="410" w:type="dxa"/>
          </w:tcPr>
          <w:p w14:paraId="7F9B577E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05787603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29.18</w:t>
            </w:r>
          </w:p>
        </w:tc>
        <w:tc>
          <w:tcPr>
            <w:tcW w:w="1730" w:type="dxa"/>
          </w:tcPr>
          <w:p w14:paraId="795400AB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26AA8713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-13.82</w:t>
            </w:r>
          </w:p>
        </w:tc>
        <w:tc>
          <w:tcPr>
            <w:tcW w:w="1085" w:type="dxa"/>
          </w:tcPr>
          <w:p w14:paraId="770CAD8E" w14:textId="77777777" w:rsidR="007D26D1" w:rsidRPr="007D26D1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C6B0FA1" w14:textId="77777777" w:rsidR="007D26D1" w:rsidRPr="00B665B4" w:rsidRDefault="007D26D1" w:rsidP="00245EEC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6.16</w:t>
            </w:r>
          </w:p>
        </w:tc>
      </w:tr>
    </w:tbl>
    <w:p w14:paraId="20E57442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1DA9C50C" w14:textId="77777777" w:rsidR="007D26D1" w:rsidRPr="00CF27E0" w:rsidRDefault="007D26D1" w:rsidP="007D26D1">
      <w:pPr>
        <w:rPr>
          <w:lang w:val="en-GB"/>
        </w:rPr>
      </w:pPr>
    </w:p>
    <w:p w14:paraId="14F91243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7B3DB3A1" w14:textId="77777777" w:rsidTr="005D5B1E">
        <w:tc>
          <w:tcPr>
            <w:tcW w:w="2265" w:type="dxa"/>
            <w:shd w:val="clear" w:color="auto" w:fill="CCFFCC"/>
            <w:vAlign w:val="center"/>
          </w:tcPr>
          <w:p w14:paraId="323E50F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1BB49ED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</w:tbl>
    <w:p w14:paraId="0921236C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42B8DF6E" w14:textId="77777777" w:rsidTr="005D5B1E">
        <w:tc>
          <w:tcPr>
            <w:tcW w:w="1418" w:type="dxa"/>
            <w:shd w:val="clear" w:color="auto" w:fill="CCFFCC"/>
            <w:vAlign w:val="center"/>
          </w:tcPr>
          <w:p w14:paraId="5758AA7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F918FD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0E47424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EC699A6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40158D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3FEFA6C9" w14:textId="77777777" w:rsidTr="005D5B1E">
        <w:tc>
          <w:tcPr>
            <w:tcW w:w="1418" w:type="dxa"/>
            <w:shd w:val="clear" w:color="auto" w:fill="CCFFCC"/>
            <w:vAlign w:val="center"/>
          </w:tcPr>
          <w:p w14:paraId="49605DD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0FC197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26A558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45F1D3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28F8ECC7" w14:textId="77777777" w:rsidTr="005D5B1E">
        <w:tc>
          <w:tcPr>
            <w:tcW w:w="1418" w:type="dxa"/>
            <w:shd w:val="clear" w:color="auto" w:fill="CCFFCC"/>
            <w:vAlign w:val="center"/>
          </w:tcPr>
          <w:p w14:paraId="67DE398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3518E9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AD8FB1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124B9C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11539271" w14:textId="77777777" w:rsidTr="005D5B1E">
        <w:tc>
          <w:tcPr>
            <w:tcW w:w="1418" w:type="dxa"/>
            <w:shd w:val="clear" w:color="auto" w:fill="CCFFCC"/>
            <w:vAlign w:val="center"/>
          </w:tcPr>
          <w:p w14:paraId="70A0592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288CBE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502AF9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316EB7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21A2F80B" w14:textId="77777777" w:rsidTr="005D5B1E">
        <w:tc>
          <w:tcPr>
            <w:tcW w:w="1418" w:type="dxa"/>
            <w:shd w:val="clear" w:color="auto" w:fill="CCFFCC"/>
            <w:vAlign w:val="center"/>
          </w:tcPr>
          <w:p w14:paraId="4E25AF9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6CE636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6C8A36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A30EA8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1347A16" w14:textId="77777777" w:rsidTr="005D5B1E">
        <w:tc>
          <w:tcPr>
            <w:tcW w:w="1418" w:type="dxa"/>
            <w:shd w:val="clear" w:color="auto" w:fill="CCFFCC"/>
            <w:vAlign w:val="center"/>
          </w:tcPr>
          <w:p w14:paraId="0412892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62457C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B47AF5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81DFB0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4DC2FAFD" w14:textId="77777777" w:rsidTr="005D5B1E">
        <w:tc>
          <w:tcPr>
            <w:tcW w:w="1418" w:type="dxa"/>
            <w:shd w:val="clear" w:color="auto" w:fill="CCFFCC"/>
            <w:vAlign w:val="center"/>
          </w:tcPr>
          <w:p w14:paraId="653C747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B4C9DD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551470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A1EE1A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290F5E4A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C238E6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051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69F575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6747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DA0FAEC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6C5580E6" w14:textId="77777777" w:rsidTr="005D5B1E">
        <w:tc>
          <w:tcPr>
            <w:tcW w:w="1418" w:type="dxa"/>
            <w:shd w:val="clear" w:color="auto" w:fill="CCFFCC"/>
            <w:vAlign w:val="center"/>
          </w:tcPr>
          <w:p w14:paraId="33C718D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81183B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52F5F9F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1842CE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6BBC3D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5A37FBB6" w14:textId="77777777" w:rsidTr="005D5B1E">
        <w:tc>
          <w:tcPr>
            <w:tcW w:w="1418" w:type="dxa"/>
            <w:shd w:val="clear" w:color="auto" w:fill="CCFFCC"/>
            <w:vAlign w:val="center"/>
          </w:tcPr>
          <w:p w14:paraId="273ED75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0D6F74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D9F34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156CE5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6DC37025" w14:textId="77777777" w:rsidTr="005D5B1E">
        <w:tc>
          <w:tcPr>
            <w:tcW w:w="1418" w:type="dxa"/>
            <w:shd w:val="clear" w:color="auto" w:fill="CCFFCC"/>
            <w:vAlign w:val="center"/>
          </w:tcPr>
          <w:p w14:paraId="30C04FD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CC45D1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3562E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F20F0D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759FA74" w14:textId="77777777" w:rsidTr="005D5B1E">
        <w:tc>
          <w:tcPr>
            <w:tcW w:w="1418" w:type="dxa"/>
            <w:shd w:val="clear" w:color="auto" w:fill="CCFFCC"/>
            <w:vAlign w:val="center"/>
          </w:tcPr>
          <w:p w14:paraId="7DB21CB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503D02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E561D6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8B29DB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2750B1CE" w14:textId="77777777" w:rsidTr="005D5B1E">
        <w:tc>
          <w:tcPr>
            <w:tcW w:w="1418" w:type="dxa"/>
            <w:shd w:val="clear" w:color="auto" w:fill="CCFFCC"/>
            <w:vAlign w:val="center"/>
          </w:tcPr>
          <w:p w14:paraId="51EA272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EECFC7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49EB11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6FC478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479955B7" w14:textId="77777777" w:rsidTr="005D5B1E">
        <w:tc>
          <w:tcPr>
            <w:tcW w:w="1418" w:type="dxa"/>
            <w:shd w:val="clear" w:color="auto" w:fill="CCFFCC"/>
            <w:vAlign w:val="center"/>
          </w:tcPr>
          <w:p w14:paraId="5DC1E24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213CC8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C9B7E4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449A05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5B43AC2F" w14:textId="77777777" w:rsidTr="005D5B1E">
        <w:tc>
          <w:tcPr>
            <w:tcW w:w="1418" w:type="dxa"/>
            <w:shd w:val="clear" w:color="auto" w:fill="CCFFCC"/>
            <w:vAlign w:val="center"/>
          </w:tcPr>
          <w:p w14:paraId="607A302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A96773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67C55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D0B082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4F134F2F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316AF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0F15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897D3F3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EB5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2D18B1A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1B6EA3B0" w14:textId="77777777" w:rsidTr="005D5B1E">
        <w:tc>
          <w:tcPr>
            <w:tcW w:w="1418" w:type="dxa"/>
            <w:shd w:val="clear" w:color="auto" w:fill="CCFFCC"/>
            <w:vAlign w:val="center"/>
          </w:tcPr>
          <w:p w14:paraId="2BD233C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A19DA4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0CD8708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6609EA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3B2BFA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214174EC" w14:textId="77777777" w:rsidTr="005D5B1E">
        <w:tc>
          <w:tcPr>
            <w:tcW w:w="1418" w:type="dxa"/>
            <w:shd w:val="clear" w:color="auto" w:fill="CCFFCC"/>
            <w:vAlign w:val="center"/>
          </w:tcPr>
          <w:p w14:paraId="7E8A57B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C553F2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D64DCA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17143C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25569E6D" w14:textId="77777777" w:rsidTr="005D5B1E">
        <w:tc>
          <w:tcPr>
            <w:tcW w:w="1418" w:type="dxa"/>
            <w:shd w:val="clear" w:color="auto" w:fill="CCFFCC"/>
            <w:vAlign w:val="center"/>
          </w:tcPr>
          <w:p w14:paraId="672F368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94CE7F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6BA44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A8B194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550F8057" w14:textId="77777777" w:rsidTr="005D5B1E">
        <w:tc>
          <w:tcPr>
            <w:tcW w:w="1418" w:type="dxa"/>
            <w:shd w:val="clear" w:color="auto" w:fill="CCFFCC"/>
            <w:vAlign w:val="center"/>
          </w:tcPr>
          <w:p w14:paraId="0708945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F2E9D4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A555D7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7EEF3E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0222518C" w14:textId="77777777" w:rsidTr="005D5B1E">
        <w:tc>
          <w:tcPr>
            <w:tcW w:w="1418" w:type="dxa"/>
            <w:shd w:val="clear" w:color="auto" w:fill="CCFFCC"/>
            <w:vAlign w:val="center"/>
          </w:tcPr>
          <w:p w14:paraId="4EBB75E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8A5FE4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3188C7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FD24EB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3B70CB9" w14:textId="77777777" w:rsidTr="005D5B1E">
        <w:tc>
          <w:tcPr>
            <w:tcW w:w="1418" w:type="dxa"/>
            <w:shd w:val="clear" w:color="auto" w:fill="CCFFCC"/>
            <w:vAlign w:val="center"/>
          </w:tcPr>
          <w:p w14:paraId="799F088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5170460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0FC5D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B25C9A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3786A1BC" w14:textId="77777777" w:rsidTr="005D5B1E">
        <w:tc>
          <w:tcPr>
            <w:tcW w:w="1418" w:type="dxa"/>
            <w:shd w:val="clear" w:color="auto" w:fill="CCFFCC"/>
            <w:vAlign w:val="center"/>
          </w:tcPr>
          <w:p w14:paraId="3070005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3CA732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8B0A60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BDEA5A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608EAF5A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2F7728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0841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B0886A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64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CEA0B2D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2BFC2BFA" w14:textId="77777777" w:rsidTr="005D5B1E">
        <w:tc>
          <w:tcPr>
            <w:tcW w:w="1418" w:type="dxa"/>
            <w:shd w:val="clear" w:color="auto" w:fill="CCFFCC"/>
            <w:vAlign w:val="center"/>
          </w:tcPr>
          <w:p w14:paraId="19BBA46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E9DC75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15F57E5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5FBD33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8E31DD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02E40E9C" w14:textId="77777777" w:rsidTr="005D5B1E">
        <w:tc>
          <w:tcPr>
            <w:tcW w:w="1418" w:type="dxa"/>
            <w:shd w:val="clear" w:color="auto" w:fill="CCFFCC"/>
            <w:vAlign w:val="center"/>
          </w:tcPr>
          <w:p w14:paraId="042FE71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CC246C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423560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AA83AC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1B80AFFE" w14:textId="77777777" w:rsidTr="005D5B1E">
        <w:tc>
          <w:tcPr>
            <w:tcW w:w="1418" w:type="dxa"/>
            <w:shd w:val="clear" w:color="auto" w:fill="CCFFCC"/>
            <w:vAlign w:val="center"/>
          </w:tcPr>
          <w:p w14:paraId="0211252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6CA2E2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559130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53C0B0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4896D31E" w14:textId="77777777" w:rsidTr="005D5B1E">
        <w:tc>
          <w:tcPr>
            <w:tcW w:w="1418" w:type="dxa"/>
            <w:shd w:val="clear" w:color="auto" w:fill="CCFFCC"/>
            <w:vAlign w:val="center"/>
          </w:tcPr>
          <w:p w14:paraId="32EC54A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F78590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FCD4B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C7827A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7D3C531C" w14:textId="77777777" w:rsidTr="005D5B1E">
        <w:tc>
          <w:tcPr>
            <w:tcW w:w="1418" w:type="dxa"/>
            <w:shd w:val="clear" w:color="auto" w:fill="CCFFCC"/>
            <w:vAlign w:val="center"/>
          </w:tcPr>
          <w:p w14:paraId="5D2DF35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6DE7CA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61A14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C7630D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43ECF1CC" w14:textId="77777777" w:rsidTr="005D5B1E">
        <w:tc>
          <w:tcPr>
            <w:tcW w:w="1418" w:type="dxa"/>
            <w:shd w:val="clear" w:color="auto" w:fill="CCFFCC"/>
            <w:vAlign w:val="center"/>
          </w:tcPr>
          <w:p w14:paraId="0E4D636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9EBB84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309E67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DDB5F89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6A2D72B8" w14:textId="77777777" w:rsidTr="005D5B1E">
        <w:tc>
          <w:tcPr>
            <w:tcW w:w="1418" w:type="dxa"/>
            <w:shd w:val="clear" w:color="auto" w:fill="CCFFCC"/>
            <w:vAlign w:val="center"/>
          </w:tcPr>
          <w:p w14:paraId="7404EF9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C68041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72B66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4CCA6F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6C6E74B4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C96F0C1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F1C3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40B416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7EB6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48016B3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214AA0CA" w14:textId="77777777" w:rsidTr="005D5B1E">
        <w:tc>
          <w:tcPr>
            <w:tcW w:w="1418" w:type="dxa"/>
            <w:shd w:val="clear" w:color="auto" w:fill="CCFFCC"/>
            <w:vAlign w:val="center"/>
          </w:tcPr>
          <w:p w14:paraId="20F3ADD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F61D326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26EE26C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9538A0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4E3C6B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719DE201" w14:textId="77777777" w:rsidTr="005D5B1E">
        <w:tc>
          <w:tcPr>
            <w:tcW w:w="1418" w:type="dxa"/>
            <w:shd w:val="clear" w:color="auto" w:fill="CCFFCC"/>
            <w:vAlign w:val="center"/>
          </w:tcPr>
          <w:p w14:paraId="47071E1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71AB88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2671F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8EE862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1F88C08D" w14:textId="77777777" w:rsidTr="005D5B1E">
        <w:tc>
          <w:tcPr>
            <w:tcW w:w="1418" w:type="dxa"/>
            <w:shd w:val="clear" w:color="auto" w:fill="CCFFCC"/>
            <w:vAlign w:val="center"/>
          </w:tcPr>
          <w:p w14:paraId="50F43E2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501D09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AAEF1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5A329D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1D024CC9" w14:textId="77777777" w:rsidTr="005D5B1E">
        <w:tc>
          <w:tcPr>
            <w:tcW w:w="1418" w:type="dxa"/>
            <w:shd w:val="clear" w:color="auto" w:fill="CCFFCC"/>
            <w:vAlign w:val="center"/>
          </w:tcPr>
          <w:p w14:paraId="5C4F917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38CCE4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BD1AB1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59E828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6D200CBD" w14:textId="77777777" w:rsidTr="005D5B1E">
        <w:tc>
          <w:tcPr>
            <w:tcW w:w="1418" w:type="dxa"/>
            <w:shd w:val="clear" w:color="auto" w:fill="CCFFCC"/>
            <w:vAlign w:val="center"/>
          </w:tcPr>
          <w:p w14:paraId="7C48896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5CBC16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C6906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09EF4C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6B827B9" w14:textId="77777777" w:rsidTr="005D5B1E">
        <w:tc>
          <w:tcPr>
            <w:tcW w:w="1418" w:type="dxa"/>
            <w:shd w:val="clear" w:color="auto" w:fill="CCFFCC"/>
            <w:vAlign w:val="center"/>
          </w:tcPr>
          <w:p w14:paraId="0195A83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5625D0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96DD3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BB12A7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78C6C423" w14:textId="77777777" w:rsidTr="005D5B1E">
        <w:tc>
          <w:tcPr>
            <w:tcW w:w="1418" w:type="dxa"/>
            <w:shd w:val="clear" w:color="auto" w:fill="CCFFCC"/>
            <w:vAlign w:val="center"/>
          </w:tcPr>
          <w:p w14:paraId="71D8B91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241EC9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61D538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E19A47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4ECD2EC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C5F764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9CD3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B52E38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00B43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C646973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6EA16A4C" w14:textId="77777777" w:rsidTr="005D5B1E">
        <w:tc>
          <w:tcPr>
            <w:tcW w:w="1418" w:type="dxa"/>
            <w:shd w:val="clear" w:color="auto" w:fill="CCFFCC"/>
            <w:vAlign w:val="center"/>
          </w:tcPr>
          <w:p w14:paraId="032E1FB9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B839F8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238ABA2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C156EE6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D4C2E8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7D26D1" w:rsidRPr="00AC2007" w14:paraId="6765DCD8" w14:textId="77777777" w:rsidTr="005D5B1E">
        <w:tc>
          <w:tcPr>
            <w:tcW w:w="1418" w:type="dxa"/>
            <w:shd w:val="clear" w:color="auto" w:fill="CCFFCC"/>
            <w:vAlign w:val="center"/>
          </w:tcPr>
          <w:p w14:paraId="4177D8A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DBE451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6CA04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D4E7ED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1BB3A046" w14:textId="77777777" w:rsidTr="005D5B1E">
        <w:tc>
          <w:tcPr>
            <w:tcW w:w="1418" w:type="dxa"/>
            <w:shd w:val="clear" w:color="auto" w:fill="CCFFCC"/>
            <w:vAlign w:val="center"/>
          </w:tcPr>
          <w:p w14:paraId="49D62E4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8BA0B2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44B655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B7C541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6413327A" w14:textId="77777777" w:rsidTr="005D5B1E">
        <w:tc>
          <w:tcPr>
            <w:tcW w:w="1418" w:type="dxa"/>
            <w:shd w:val="clear" w:color="auto" w:fill="CCFFCC"/>
            <w:vAlign w:val="center"/>
          </w:tcPr>
          <w:p w14:paraId="551858B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20F988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B5A5FA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514A53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0C4AA77A" w14:textId="77777777" w:rsidTr="005D5B1E">
        <w:tc>
          <w:tcPr>
            <w:tcW w:w="1418" w:type="dxa"/>
            <w:shd w:val="clear" w:color="auto" w:fill="CCFFCC"/>
            <w:vAlign w:val="center"/>
          </w:tcPr>
          <w:p w14:paraId="4F846A0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5E57EF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044A87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4FEC14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406CD14A" w14:textId="77777777" w:rsidTr="005D5B1E">
        <w:tc>
          <w:tcPr>
            <w:tcW w:w="1418" w:type="dxa"/>
            <w:shd w:val="clear" w:color="auto" w:fill="CCFFCC"/>
            <w:vAlign w:val="center"/>
          </w:tcPr>
          <w:p w14:paraId="2707BA8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E8AAFC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985E84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12D42E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4712E657" w14:textId="77777777" w:rsidTr="005D5B1E">
        <w:tc>
          <w:tcPr>
            <w:tcW w:w="1418" w:type="dxa"/>
            <w:shd w:val="clear" w:color="auto" w:fill="CCFFCC"/>
            <w:vAlign w:val="center"/>
          </w:tcPr>
          <w:p w14:paraId="29A5EC4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D65864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ADC432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F0828D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3E8ABB4E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B1B809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099F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2BF574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4CBC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B407EA4" w14:textId="77777777" w:rsidR="007D26D1" w:rsidRPr="007F5C4F" w:rsidRDefault="007D26D1" w:rsidP="007D26D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24475B95" w14:textId="77777777" w:rsidR="007D26D1" w:rsidRPr="007F5C4F" w:rsidRDefault="007D26D1" w:rsidP="007D26D1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7D26D1" w14:paraId="66FC2B43" w14:textId="77777777" w:rsidTr="005D5B1E">
        <w:tc>
          <w:tcPr>
            <w:tcW w:w="934" w:type="dxa"/>
            <w:gridSpan w:val="3"/>
            <w:hideMark/>
          </w:tcPr>
          <w:p w14:paraId="60911C4C" w14:textId="77777777" w:rsidR="007D26D1" w:rsidRPr="002F0C6A" w:rsidRDefault="007D26D1" w:rsidP="005D5B1E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39F78027" w14:textId="77777777" w:rsidR="007D26D1" w:rsidRDefault="007D26D1" w:rsidP="005D5B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CRE2-2025-TP002-03</w:t>
            </w:r>
          </w:p>
        </w:tc>
      </w:tr>
      <w:tr w:rsidR="007D26D1" w14:paraId="06FD9378" w14:textId="77777777" w:rsidTr="005D5B1E">
        <w:tc>
          <w:tcPr>
            <w:tcW w:w="766" w:type="dxa"/>
            <w:hideMark/>
          </w:tcPr>
          <w:p w14:paraId="73149409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77801048" w14:textId="77777777" w:rsidR="007D26D1" w:rsidRDefault="007D26D1" w:rsidP="005D5B1E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7D26D1" w:rsidRPr="005D1757" w14:paraId="6266B6A2" w14:textId="77777777" w:rsidTr="005D5B1E">
        <w:tc>
          <w:tcPr>
            <w:tcW w:w="920" w:type="dxa"/>
            <w:gridSpan w:val="2"/>
            <w:hideMark/>
          </w:tcPr>
          <w:p w14:paraId="490F1911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63417D09" w14:textId="77777777" w:rsidR="007D26D1" w:rsidRDefault="007D26D1" w:rsidP="007D26D1">
            <w:pPr>
              <w:rPr>
                <w:lang w:val="en-GB"/>
              </w:rPr>
            </w:pPr>
            <w:r>
              <w:rPr>
                <w:lang w:val="en-GB"/>
              </w:rPr>
              <w:t>NDN/WD, 20/02/2025 10:13:20</w:t>
            </w:r>
          </w:p>
        </w:tc>
      </w:tr>
      <w:tr w:rsidR="007D26D1" w:rsidRPr="00046327" w14:paraId="76BF0FEC" w14:textId="77777777" w:rsidTr="005D5B1E">
        <w:tc>
          <w:tcPr>
            <w:tcW w:w="1733" w:type="dxa"/>
            <w:gridSpan w:val="5"/>
            <w:hideMark/>
          </w:tcPr>
          <w:p w14:paraId="19794211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5BE83827" w14:textId="77777777" w:rsidR="007D26D1" w:rsidRPr="005D792F" w:rsidRDefault="007D26D1" w:rsidP="007D26D1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Z, Housing connected to the ground plane:no, Configuration of the power return line LV:remotely grounded, -</w:t>
            </w:r>
          </w:p>
        </w:tc>
      </w:tr>
      <w:tr w:rsidR="007D26D1" w14:paraId="43EF9D87" w14:textId="77777777" w:rsidTr="005D5B1E">
        <w:tc>
          <w:tcPr>
            <w:tcW w:w="1495" w:type="dxa"/>
            <w:gridSpan w:val="4"/>
            <w:hideMark/>
          </w:tcPr>
          <w:p w14:paraId="1AD2D62F" w14:textId="77777777" w:rsidR="007D26D1" w:rsidRPr="002F0C6A" w:rsidRDefault="007D26D1" w:rsidP="005D5B1E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256F8FE2" w14:textId="77777777" w:rsidR="007D26D1" w:rsidRPr="005D1757" w:rsidRDefault="007D26D1" w:rsidP="007D26D1">
            <w:r>
              <w:t>Mode 3, Conclusion : not comply</w:t>
            </w:r>
          </w:p>
        </w:tc>
      </w:tr>
    </w:tbl>
    <w:p w14:paraId="5A7B285F" w14:textId="1BBA9D77" w:rsidR="007D26D1" w:rsidRPr="005C7D4E" w:rsidRDefault="007D26D1" w:rsidP="007D26D1">
      <w:r w:rsidRPr="007F5C4F">
        <w:rPr>
          <w:lang w:val="en-GB"/>
        </w:rPr>
        <w:t>GraphiqueEMIRE</w:t>
      </w:r>
      <w:r w:rsidR="006A50F9">
        <w:rPr>
          <w:noProof/>
          <w:lang w:val="en-GB"/>
        </w:rPr>
        <w:drawing>
          <wp:inline distT="0" distB="0" distL="0" distR="0" wp14:anchorId="135B0325" wp14:editId="4C98C496">
            <wp:extent cx="6115050" cy="3609975"/>
            <wp:effectExtent l="0" t="0" r="0" b="0"/>
            <wp:docPr id="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0F9">
        <w:rPr>
          <w:noProof/>
          <w:lang w:val="en-GB"/>
        </w:rPr>
        <w:drawing>
          <wp:inline distT="0" distB="0" distL="0" distR="0" wp14:anchorId="25945612" wp14:editId="7E2B49E8">
            <wp:extent cx="6115050" cy="3609975"/>
            <wp:effectExtent l="0" t="0" r="0" b="0"/>
            <wp:docPr id="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41C8A6AB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7D26D1" w:rsidRPr="007D26D1" w14:paraId="1663EEAA" w14:textId="77777777" w:rsidTr="007D26D1">
        <w:tc>
          <w:tcPr>
            <w:tcW w:w="1445" w:type="dxa"/>
          </w:tcPr>
          <w:p w14:paraId="49AEC603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0EF3D67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051369DE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54D12E22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77E3A8F0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73D4F02D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4B0EEB41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2F714868" w14:textId="77777777" w:rsidTr="007D26D1">
        <w:tc>
          <w:tcPr>
            <w:tcW w:w="1445" w:type="dxa"/>
          </w:tcPr>
          <w:p w14:paraId="12C79F44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174</w:t>
            </w:r>
          </w:p>
        </w:tc>
        <w:tc>
          <w:tcPr>
            <w:tcW w:w="410" w:type="dxa"/>
          </w:tcPr>
          <w:p w14:paraId="0F35AD54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194716C8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28.11</w:t>
            </w:r>
          </w:p>
        </w:tc>
        <w:tc>
          <w:tcPr>
            <w:tcW w:w="1670" w:type="dxa"/>
          </w:tcPr>
          <w:p w14:paraId="5741B106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0E312021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6.11</w:t>
            </w:r>
          </w:p>
        </w:tc>
        <w:tc>
          <w:tcPr>
            <w:tcW w:w="1085" w:type="dxa"/>
          </w:tcPr>
          <w:p w14:paraId="0DAA4983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8D2F0EB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-14.25</w:t>
            </w:r>
          </w:p>
        </w:tc>
      </w:tr>
      <w:tr w:rsidR="007D26D1" w:rsidRPr="007D26D1" w14:paraId="2BE683FA" w14:textId="77777777" w:rsidTr="007D26D1">
        <w:tc>
          <w:tcPr>
            <w:tcW w:w="1445" w:type="dxa"/>
          </w:tcPr>
          <w:p w14:paraId="27F379E0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171</w:t>
            </w:r>
          </w:p>
        </w:tc>
        <w:tc>
          <w:tcPr>
            <w:tcW w:w="410" w:type="dxa"/>
          </w:tcPr>
          <w:p w14:paraId="429753C7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4275C51F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24.31</w:t>
            </w:r>
          </w:p>
        </w:tc>
        <w:tc>
          <w:tcPr>
            <w:tcW w:w="1670" w:type="dxa"/>
          </w:tcPr>
          <w:p w14:paraId="3B180935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24261304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2.31</w:t>
            </w:r>
          </w:p>
        </w:tc>
        <w:tc>
          <w:tcPr>
            <w:tcW w:w="1085" w:type="dxa"/>
          </w:tcPr>
          <w:p w14:paraId="63B45558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83B0975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-14.36</w:t>
            </w:r>
          </w:p>
        </w:tc>
      </w:tr>
      <w:tr w:rsidR="007D26D1" w:rsidRPr="007D26D1" w14:paraId="119F7224" w14:textId="77777777" w:rsidTr="007D26D1">
        <w:tc>
          <w:tcPr>
            <w:tcW w:w="1445" w:type="dxa"/>
          </w:tcPr>
          <w:p w14:paraId="4561E9AF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243.75</w:t>
            </w:r>
          </w:p>
        </w:tc>
        <w:tc>
          <w:tcPr>
            <w:tcW w:w="410" w:type="dxa"/>
          </w:tcPr>
          <w:p w14:paraId="584EAC93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5D3F609D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31.51</w:t>
            </w:r>
          </w:p>
        </w:tc>
        <w:tc>
          <w:tcPr>
            <w:tcW w:w="1670" w:type="dxa"/>
          </w:tcPr>
          <w:p w14:paraId="636A3F60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7E0E25A1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9.51</w:t>
            </w:r>
          </w:p>
        </w:tc>
        <w:tc>
          <w:tcPr>
            <w:tcW w:w="1085" w:type="dxa"/>
          </w:tcPr>
          <w:p w14:paraId="7FC696EF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0993C00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-14.47</w:t>
            </w:r>
          </w:p>
        </w:tc>
      </w:tr>
      <w:tr w:rsidR="007D26D1" w:rsidRPr="007D26D1" w14:paraId="075BE42A" w14:textId="77777777" w:rsidTr="007D26D1">
        <w:tc>
          <w:tcPr>
            <w:tcW w:w="1445" w:type="dxa"/>
          </w:tcPr>
          <w:p w14:paraId="2CEA9404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514.5</w:t>
            </w:r>
          </w:p>
        </w:tc>
        <w:tc>
          <w:tcPr>
            <w:tcW w:w="410" w:type="dxa"/>
          </w:tcPr>
          <w:p w14:paraId="3E3D20A0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4A19810A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35.35</w:t>
            </w:r>
          </w:p>
        </w:tc>
        <w:tc>
          <w:tcPr>
            <w:tcW w:w="1670" w:type="dxa"/>
          </w:tcPr>
          <w:p w14:paraId="4F7835CC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14:paraId="51B4B2CB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7.35</w:t>
            </w:r>
          </w:p>
        </w:tc>
        <w:tc>
          <w:tcPr>
            <w:tcW w:w="1085" w:type="dxa"/>
          </w:tcPr>
          <w:p w14:paraId="1C3BEDDD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2210224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-8.37</w:t>
            </w:r>
          </w:p>
        </w:tc>
      </w:tr>
      <w:tr w:rsidR="007D26D1" w:rsidRPr="007D26D1" w14:paraId="550419DD" w14:textId="77777777" w:rsidTr="007D26D1">
        <w:tc>
          <w:tcPr>
            <w:tcW w:w="1445" w:type="dxa"/>
          </w:tcPr>
          <w:p w14:paraId="6B4CE4DD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14:paraId="7FF4E8AB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718EE805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27.95</w:t>
            </w:r>
          </w:p>
        </w:tc>
        <w:tc>
          <w:tcPr>
            <w:tcW w:w="1670" w:type="dxa"/>
          </w:tcPr>
          <w:p w14:paraId="12680A6B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3C64756D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-8.05</w:t>
            </w:r>
          </w:p>
        </w:tc>
        <w:tc>
          <w:tcPr>
            <w:tcW w:w="1085" w:type="dxa"/>
          </w:tcPr>
          <w:p w14:paraId="74F9A62B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868BC14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8.85</w:t>
            </w:r>
          </w:p>
        </w:tc>
      </w:tr>
      <w:tr w:rsidR="007D26D1" w14:paraId="49E93CBB" w14:textId="77777777" w:rsidTr="007D26D1">
        <w:tc>
          <w:tcPr>
            <w:tcW w:w="1445" w:type="dxa"/>
          </w:tcPr>
          <w:p w14:paraId="196121E2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2467</w:t>
            </w:r>
          </w:p>
        </w:tc>
        <w:tc>
          <w:tcPr>
            <w:tcW w:w="410" w:type="dxa"/>
          </w:tcPr>
          <w:p w14:paraId="3E5D9279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26C90EB7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26.98</w:t>
            </w:r>
          </w:p>
        </w:tc>
        <w:tc>
          <w:tcPr>
            <w:tcW w:w="1670" w:type="dxa"/>
          </w:tcPr>
          <w:p w14:paraId="0A464565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44E0EF09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-9.02</w:t>
            </w:r>
          </w:p>
        </w:tc>
        <w:tc>
          <w:tcPr>
            <w:tcW w:w="1085" w:type="dxa"/>
          </w:tcPr>
          <w:p w14:paraId="043F00B8" w14:textId="77777777" w:rsidR="007D26D1" w:rsidRP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00B3B29" w14:textId="77777777" w:rsidR="007D26D1" w:rsidRDefault="007D26D1" w:rsidP="001C207A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9.85</w:t>
            </w:r>
          </w:p>
        </w:tc>
      </w:tr>
    </w:tbl>
    <w:p w14:paraId="13CBAB8D" w14:textId="77777777" w:rsidR="007D26D1" w:rsidRDefault="007D26D1" w:rsidP="007D26D1">
      <w:pPr>
        <w:rPr>
          <w:sz w:val="16"/>
          <w:szCs w:val="16"/>
          <w:lang w:val="en-GB"/>
        </w:rPr>
      </w:pPr>
    </w:p>
    <w:p w14:paraId="07810AA1" w14:textId="77777777" w:rsidR="007D26D1" w:rsidRPr="007D26D1" w:rsidRDefault="007D26D1" w:rsidP="007D26D1">
      <w:pPr>
        <w:rPr>
          <w:sz w:val="16"/>
          <w:szCs w:val="16"/>
          <w:lang w:val="en-GB"/>
        </w:rPr>
      </w:pPr>
      <w:r w:rsidRPr="007D26D1">
        <w:rPr>
          <w:sz w:val="16"/>
          <w:szCs w:val="16"/>
          <w:lang w:val="en-GB"/>
        </w:rPr>
        <w:t>Peak/Lim.Peak (6)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7D26D1" w:rsidRPr="007D26D1" w14:paraId="4807A172" w14:textId="77777777" w:rsidTr="007D26D1">
        <w:tc>
          <w:tcPr>
            <w:tcW w:w="1445" w:type="dxa"/>
          </w:tcPr>
          <w:p w14:paraId="7C81841F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0FB69DF7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6BD6B437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26CC979F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11E16922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0F8B03F0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322C5B5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7D26D1" w:rsidRPr="007D26D1" w14:paraId="353EF65B" w14:textId="77777777" w:rsidTr="007D26D1">
        <w:tc>
          <w:tcPr>
            <w:tcW w:w="1445" w:type="dxa"/>
          </w:tcPr>
          <w:p w14:paraId="67C97372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174.75</w:t>
            </w:r>
          </w:p>
        </w:tc>
        <w:tc>
          <w:tcPr>
            <w:tcW w:w="410" w:type="dxa"/>
          </w:tcPr>
          <w:p w14:paraId="365EBEDF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6BCD3E69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37.75</w:t>
            </w:r>
          </w:p>
        </w:tc>
        <w:tc>
          <w:tcPr>
            <w:tcW w:w="1730" w:type="dxa"/>
          </w:tcPr>
          <w:p w14:paraId="3BE03456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23449A31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5.75</w:t>
            </w:r>
          </w:p>
        </w:tc>
        <w:tc>
          <w:tcPr>
            <w:tcW w:w="1085" w:type="dxa"/>
          </w:tcPr>
          <w:p w14:paraId="19DC0034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800796C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-14.23</w:t>
            </w:r>
          </w:p>
        </w:tc>
      </w:tr>
      <w:tr w:rsidR="007D26D1" w:rsidRPr="007D26D1" w14:paraId="65432132" w14:textId="77777777" w:rsidTr="007D26D1">
        <w:tc>
          <w:tcPr>
            <w:tcW w:w="1445" w:type="dxa"/>
          </w:tcPr>
          <w:p w14:paraId="4B7DDDE5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174</w:t>
            </w:r>
          </w:p>
        </w:tc>
        <w:tc>
          <w:tcPr>
            <w:tcW w:w="410" w:type="dxa"/>
          </w:tcPr>
          <w:p w14:paraId="36B6760E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10DBC517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34.35</w:t>
            </w:r>
          </w:p>
        </w:tc>
        <w:tc>
          <w:tcPr>
            <w:tcW w:w="1730" w:type="dxa"/>
          </w:tcPr>
          <w:p w14:paraId="5A24BA34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4E08353B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2.35</w:t>
            </w:r>
          </w:p>
        </w:tc>
        <w:tc>
          <w:tcPr>
            <w:tcW w:w="1085" w:type="dxa"/>
          </w:tcPr>
          <w:p w14:paraId="2BEEF832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9B44EE3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-14.25</w:t>
            </w:r>
          </w:p>
        </w:tc>
      </w:tr>
      <w:tr w:rsidR="007D26D1" w:rsidRPr="007D26D1" w14:paraId="2E059309" w14:textId="77777777" w:rsidTr="007D26D1">
        <w:tc>
          <w:tcPr>
            <w:tcW w:w="1445" w:type="dxa"/>
          </w:tcPr>
          <w:p w14:paraId="5B5D66FC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244.5</w:t>
            </w:r>
          </w:p>
        </w:tc>
        <w:tc>
          <w:tcPr>
            <w:tcW w:w="410" w:type="dxa"/>
          </w:tcPr>
          <w:p w14:paraId="2944BA00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4CA04D6B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42.79</w:t>
            </w:r>
          </w:p>
        </w:tc>
        <w:tc>
          <w:tcPr>
            <w:tcW w:w="1730" w:type="dxa"/>
          </w:tcPr>
          <w:p w14:paraId="3CC6DD49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34240413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10.79</w:t>
            </w:r>
          </w:p>
        </w:tc>
        <w:tc>
          <w:tcPr>
            <w:tcW w:w="1085" w:type="dxa"/>
          </w:tcPr>
          <w:p w14:paraId="64BD1C79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5FA4A6A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-14.49</w:t>
            </w:r>
          </w:p>
        </w:tc>
      </w:tr>
      <w:tr w:rsidR="007D26D1" w:rsidRPr="007D26D1" w14:paraId="18F4BE4C" w14:textId="77777777" w:rsidTr="007D26D1">
        <w:tc>
          <w:tcPr>
            <w:tcW w:w="1445" w:type="dxa"/>
          </w:tcPr>
          <w:p w14:paraId="26E68189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241</w:t>
            </w:r>
          </w:p>
        </w:tc>
        <w:tc>
          <w:tcPr>
            <w:tcW w:w="410" w:type="dxa"/>
          </w:tcPr>
          <w:p w14:paraId="74042042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5D568CB8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37.43</w:t>
            </w:r>
          </w:p>
        </w:tc>
        <w:tc>
          <w:tcPr>
            <w:tcW w:w="1730" w:type="dxa"/>
          </w:tcPr>
          <w:p w14:paraId="5C615BB7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1E085266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5.43</w:t>
            </w:r>
          </w:p>
        </w:tc>
        <w:tc>
          <w:tcPr>
            <w:tcW w:w="1085" w:type="dxa"/>
          </w:tcPr>
          <w:p w14:paraId="404DE181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6D0F286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-14.43</w:t>
            </w:r>
          </w:p>
        </w:tc>
      </w:tr>
      <w:tr w:rsidR="007D26D1" w:rsidRPr="007D26D1" w14:paraId="20BE5FE3" w14:textId="77777777" w:rsidTr="007D26D1">
        <w:tc>
          <w:tcPr>
            <w:tcW w:w="1445" w:type="dxa"/>
          </w:tcPr>
          <w:p w14:paraId="00352542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2491.5</w:t>
            </w:r>
          </w:p>
        </w:tc>
        <w:tc>
          <w:tcPr>
            <w:tcW w:w="410" w:type="dxa"/>
          </w:tcPr>
          <w:p w14:paraId="11E2F892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4B66B73B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41.34</w:t>
            </w:r>
          </w:p>
        </w:tc>
        <w:tc>
          <w:tcPr>
            <w:tcW w:w="1730" w:type="dxa"/>
          </w:tcPr>
          <w:p w14:paraId="3E903180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3CC7CA1A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-4.66</w:t>
            </w:r>
          </w:p>
        </w:tc>
        <w:tc>
          <w:tcPr>
            <w:tcW w:w="1085" w:type="dxa"/>
          </w:tcPr>
          <w:p w14:paraId="57A10FAD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8E33D95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9.79</w:t>
            </w:r>
          </w:p>
        </w:tc>
      </w:tr>
      <w:tr w:rsidR="007D26D1" w:rsidRPr="00B665B4" w14:paraId="36878856" w14:textId="77777777" w:rsidTr="007D26D1">
        <w:tc>
          <w:tcPr>
            <w:tcW w:w="1445" w:type="dxa"/>
          </w:tcPr>
          <w:p w14:paraId="42714A60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2444.5</w:t>
            </w:r>
          </w:p>
        </w:tc>
        <w:tc>
          <w:tcPr>
            <w:tcW w:w="410" w:type="dxa"/>
          </w:tcPr>
          <w:p w14:paraId="0F3F2696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04B7F694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41.29</w:t>
            </w:r>
          </w:p>
        </w:tc>
        <w:tc>
          <w:tcPr>
            <w:tcW w:w="1730" w:type="dxa"/>
          </w:tcPr>
          <w:p w14:paraId="207B3414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3189B277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-4.71</w:t>
            </w:r>
          </w:p>
        </w:tc>
        <w:tc>
          <w:tcPr>
            <w:tcW w:w="1085" w:type="dxa"/>
          </w:tcPr>
          <w:p w14:paraId="0A9058D9" w14:textId="77777777" w:rsidR="007D26D1" w:rsidRPr="007D26D1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EAD3999" w14:textId="77777777" w:rsidR="007D26D1" w:rsidRPr="00B665B4" w:rsidRDefault="007D26D1" w:rsidP="00B54AB9">
            <w:pPr>
              <w:rPr>
                <w:sz w:val="16"/>
                <w:szCs w:val="16"/>
                <w:lang w:val="en-GB"/>
              </w:rPr>
            </w:pPr>
            <w:r w:rsidRPr="007D26D1">
              <w:rPr>
                <w:sz w:val="16"/>
                <w:szCs w:val="16"/>
                <w:lang w:val="en-GB"/>
              </w:rPr>
              <w:t>9.87</w:t>
            </w:r>
          </w:p>
        </w:tc>
      </w:tr>
    </w:tbl>
    <w:p w14:paraId="08861859" w14:textId="77777777" w:rsidR="007D26D1" w:rsidRPr="00B665B4" w:rsidRDefault="007D26D1" w:rsidP="007D26D1">
      <w:pPr>
        <w:rPr>
          <w:sz w:val="16"/>
          <w:szCs w:val="16"/>
          <w:lang w:val="en-GB"/>
        </w:rPr>
      </w:pPr>
    </w:p>
    <w:p w14:paraId="1B60BE4A" w14:textId="77777777" w:rsidR="007D26D1" w:rsidRPr="00CF27E0" w:rsidRDefault="007D26D1" w:rsidP="007D26D1">
      <w:pPr>
        <w:rPr>
          <w:lang w:val="en-GB"/>
        </w:rPr>
      </w:pPr>
    </w:p>
    <w:p w14:paraId="6970D9F2" w14:textId="77777777" w:rsidR="007D26D1" w:rsidRPr="003D468A" w:rsidRDefault="007D26D1" w:rsidP="007D26D1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7D26D1" w:rsidRPr="00AC2007" w14:paraId="3A25475A" w14:textId="77777777" w:rsidTr="005D5B1E">
        <w:tc>
          <w:tcPr>
            <w:tcW w:w="2265" w:type="dxa"/>
            <w:shd w:val="clear" w:color="auto" w:fill="CCFFCC"/>
            <w:vAlign w:val="center"/>
          </w:tcPr>
          <w:p w14:paraId="29661A8B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4D15031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</w:tbl>
    <w:p w14:paraId="432F1D0A" w14:textId="77777777" w:rsidR="007D26D1" w:rsidRPr="007F5C4F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2E11DEA1" w14:textId="77777777" w:rsidTr="005D5B1E">
        <w:tc>
          <w:tcPr>
            <w:tcW w:w="1418" w:type="dxa"/>
            <w:shd w:val="clear" w:color="auto" w:fill="CCFFCC"/>
            <w:vAlign w:val="center"/>
          </w:tcPr>
          <w:p w14:paraId="0179DE34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B4E3500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42541F1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03A5FD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A7CBAA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4264714C" w14:textId="77777777" w:rsidTr="005D5B1E">
        <w:tc>
          <w:tcPr>
            <w:tcW w:w="1418" w:type="dxa"/>
            <w:shd w:val="clear" w:color="auto" w:fill="CCFFCC"/>
            <w:vAlign w:val="center"/>
          </w:tcPr>
          <w:p w14:paraId="7E969C4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2F64F2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E481CB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F83125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76965F14" w14:textId="77777777" w:rsidTr="005D5B1E">
        <w:tc>
          <w:tcPr>
            <w:tcW w:w="1418" w:type="dxa"/>
            <w:shd w:val="clear" w:color="auto" w:fill="CCFFCC"/>
            <w:vAlign w:val="center"/>
          </w:tcPr>
          <w:p w14:paraId="225B3F9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1A3223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63EE0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6AF1A7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0456EE8C" w14:textId="77777777" w:rsidTr="005D5B1E">
        <w:tc>
          <w:tcPr>
            <w:tcW w:w="1418" w:type="dxa"/>
            <w:shd w:val="clear" w:color="auto" w:fill="CCFFCC"/>
            <w:vAlign w:val="center"/>
          </w:tcPr>
          <w:p w14:paraId="01CA700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E38E72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08B3D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0E8F6F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1F67180C" w14:textId="77777777" w:rsidTr="005D5B1E">
        <w:tc>
          <w:tcPr>
            <w:tcW w:w="1418" w:type="dxa"/>
            <w:shd w:val="clear" w:color="auto" w:fill="CCFFCC"/>
            <w:vAlign w:val="center"/>
          </w:tcPr>
          <w:p w14:paraId="160A26A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E79F06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708732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A371D2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6A190BDB" w14:textId="77777777" w:rsidTr="005D5B1E">
        <w:tc>
          <w:tcPr>
            <w:tcW w:w="1418" w:type="dxa"/>
            <w:shd w:val="clear" w:color="auto" w:fill="CCFFCC"/>
            <w:vAlign w:val="center"/>
          </w:tcPr>
          <w:p w14:paraId="51124FE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68F94E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D5028C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73A13D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78780CC6" w14:textId="77777777" w:rsidTr="005D5B1E">
        <w:tc>
          <w:tcPr>
            <w:tcW w:w="1418" w:type="dxa"/>
            <w:shd w:val="clear" w:color="auto" w:fill="CCFFCC"/>
            <w:vAlign w:val="center"/>
          </w:tcPr>
          <w:p w14:paraId="5DE8B31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32B4DBA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51A04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97E971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48FF1FC6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08EEE9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39E4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6BBBC9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EF30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E72D7E7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30E152AF" w14:textId="77777777" w:rsidTr="005D5B1E">
        <w:tc>
          <w:tcPr>
            <w:tcW w:w="1418" w:type="dxa"/>
            <w:shd w:val="clear" w:color="auto" w:fill="CCFFCC"/>
            <w:vAlign w:val="center"/>
          </w:tcPr>
          <w:p w14:paraId="16D1A51E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3B82E7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4BDB586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8DB6B11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4A74A7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7C3AD0FC" w14:textId="77777777" w:rsidTr="005D5B1E">
        <w:tc>
          <w:tcPr>
            <w:tcW w:w="1418" w:type="dxa"/>
            <w:shd w:val="clear" w:color="auto" w:fill="CCFFCC"/>
            <w:vAlign w:val="center"/>
          </w:tcPr>
          <w:p w14:paraId="4F2DE30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E6B937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005ACE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4C6DDE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7EB2964A" w14:textId="77777777" w:rsidTr="005D5B1E">
        <w:tc>
          <w:tcPr>
            <w:tcW w:w="1418" w:type="dxa"/>
            <w:shd w:val="clear" w:color="auto" w:fill="CCFFCC"/>
            <w:vAlign w:val="center"/>
          </w:tcPr>
          <w:p w14:paraId="777041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8A07D3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FF0C65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2F651F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243E6546" w14:textId="77777777" w:rsidTr="005D5B1E">
        <w:tc>
          <w:tcPr>
            <w:tcW w:w="1418" w:type="dxa"/>
            <w:shd w:val="clear" w:color="auto" w:fill="CCFFCC"/>
            <w:vAlign w:val="center"/>
          </w:tcPr>
          <w:p w14:paraId="243C8BD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1CEAE9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0BF89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34CCC1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C0EF1F1" w14:textId="77777777" w:rsidTr="005D5B1E">
        <w:tc>
          <w:tcPr>
            <w:tcW w:w="1418" w:type="dxa"/>
            <w:shd w:val="clear" w:color="auto" w:fill="CCFFCC"/>
            <w:vAlign w:val="center"/>
          </w:tcPr>
          <w:p w14:paraId="08BFFCE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855246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5621CA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FF2AE2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1A00EE2F" w14:textId="77777777" w:rsidTr="005D5B1E">
        <w:tc>
          <w:tcPr>
            <w:tcW w:w="1418" w:type="dxa"/>
            <w:shd w:val="clear" w:color="auto" w:fill="CCFFCC"/>
            <w:vAlign w:val="center"/>
          </w:tcPr>
          <w:p w14:paraId="24648F1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0D2CF82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26F79C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99EBE8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3147D466" w14:textId="77777777" w:rsidTr="005D5B1E">
        <w:tc>
          <w:tcPr>
            <w:tcW w:w="1418" w:type="dxa"/>
            <w:shd w:val="clear" w:color="auto" w:fill="CCFFCC"/>
            <w:vAlign w:val="center"/>
          </w:tcPr>
          <w:p w14:paraId="30BE351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C06F5F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217CDD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63F9BC5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68E59321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BAC12E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D736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320B6DE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43FF0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A4A5AFD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41F7719C" w14:textId="77777777" w:rsidTr="005D5B1E">
        <w:tc>
          <w:tcPr>
            <w:tcW w:w="1418" w:type="dxa"/>
            <w:shd w:val="clear" w:color="auto" w:fill="CCFFCC"/>
            <w:vAlign w:val="center"/>
          </w:tcPr>
          <w:p w14:paraId="21917B5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536AEB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7DD9C66C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69E078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794C933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5531AA33" w14:textId="77777777" w:rsidTr="005D5B1E">
        <w:tc>
          <w:tcPr>
            <w:tcW w:w="1418" w:type="dxa"/>
            <w:shd w:val="clear" w:color="auto" w:fill="CCFFCC"/>
            <w:vAlign w:val="center"/>
          </w:tcPr>
          <w:p w14:paraId="4CCE3D7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F190F9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77FC6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919FDF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326769D4" w14:textId="77777777" w:rsidTr="005D5B1E">
        <w:tc>
          <w:tcPr>
            <w:tcW w:w="1418" w:type="dxa"/>
            <w:shd w:val="clear" w:color="auto" w:fill="CCFFCC"/>
            <w:vAlign w:val="center"/>
          </w:tcPr>
          <w:p w14:paraId="6D5B57D1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444DF5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38F48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109DCC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5D3B404D" w14:textId="77777777" w:rsidTr="005D5B1E">
        <w:tc>
          <w:tcPr>
            <w:tcW w:w="1418" w:type="dxa"/>
            <w:shd w:val="clear" w:color="auto" w:fill="CCFFCC"/>
            <w:vAlign w:val="center"/>
          </w:tcPr>
          <w:p w14:paraId="4453B1F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9DE792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DA26F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A15466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5EC418FC" w14:textId="77777777" w:rsidTr="005D5B1E">
        <w:tc>
          <w:tcPr>
            <w:tcW w:w="1418" w:type="dxa"/>
            <w:shd w:val="clear" w:color="auto" w:fill="CCFFCC"/>
            <w:vAlign w:val="center"/>
          </w:tcPr>
          <w:p w14:paraId="451EA41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38AB3B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1D62C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1622F7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6B57DA82" w14:textId="77777777" w:rsidTr="005D5B1E">
        <w:tc>
          <w:tcPr>
            <w:tcW w:w="1418" w:type="dxa"/>
            <w:shd w:val="clear" w:color="auto" w:fill="CCFFCC"/>
            <w:vAlign w:val="center"/>
          </w:tcPr>
          <w:p w14:paraId="23FF684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84FE80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85EB0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89731A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6FF4B639" w14:textId="77777777" w:rsidTr="005D5B1E">
        <w:tc>
          <w:tcPr>
            <w:tcW w:w="1418" w:type="dxa"/>
            <w:shd w:val="clear" w:color="auto" w:fill="CCFFCC"/>
            <w:vAlign w:val="center"/>
          </w:tcPr>
          <w:p w14:paraId="2466921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DFEF5F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2FB3E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615088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031DA568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9FF95B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FE57F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BB42CA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2C648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35F33D1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75A911C3" w14:textId="77777777" w:rsidTr="005D5B1E">
        <w:tc>
          <w:tcPr>
            <w:tcW w:w="1418" w:type="dxa"/>
            <w:shd w:val="clear" w:color="auto" w:fill="CCFFCC"/>
            <w:vAlign w:val="center"/>
          </w:tcPr>
          <w:p w14:paraId="165392C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F32891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70C275B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F2C0F47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853106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133DB6C3" w14:textId="77777777" w:rsidTr="005D5B1E">
        <w:tc>
          <w:tcPr>
            <w:tcW w:w="1418" w:type="dxa"/>
            <w:shd w:val="clear" w:color="auto" w:fill="CCFFCC"/>
            <w:vAlign w:val="center"/>
          </w:tcPr>
          <w:p w14:paraId="721B579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DFBBEC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D2B56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7870E54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0183D82F" w14:textId="77777777" w:rsidTr="005D5B1E">
        <w:tc>
          <w:tcPr>
            <w:tcW w:w="1418" w:type="dxa"/>
            <w:shd w:val="clear" w:color="auto" w:fill="CCFFCC"/>
            <w:vAlign w:val="center"/>
          </w:tcPr>
          <w:p w14:paraId="41990F4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7EB4E9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31C04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4A9649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71F37706" w14:textId="77777777" w:rsidTr="005D5B1E">
        <w:tc>
          <w:tcPr>
            <w:tcW w:w="1418" w:type="dxa"/>
            <w:shd w:val="clear" w:color="auto" w:fill="CCFFCC"/>
            <w:vAlign w:val="center"/>
          </w:tcPr>
          <w:p w14:paraId="3A093DD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F95645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37A57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ED2A43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3136F013" w14:textId="77777777" w:rsidTr="005D5B1E">
        <w:tc>
          <w:tcPr>
            <w:tcW w:w="1418" w:type="dxa"/>
            <w:shd w:val="clear" w:color="auto" w:fill="CCFFCC"/>
            <w:vAlign w:val="center"/>
          </w:tcPr>
          <w:p w14:paraId="242A0A4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BDA262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AF7965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7505E1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57B37830" w14:textId="77777777" w:rsidTr="005D5B1E">
        <w:tc>
          <w:tcPr>
            <w:tcW w:w="1418" w:type="dxa"/>
            <w:shd w:val="clear" w:color="auto" w:fill="CCFFCC"/>
            <w:vAlign w:val="center"/>
          </w:tcPr>
          <w:p w14:paraId="23A4E09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7480873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78DB3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47F036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4F6BF4A5" w14:textId="77777777" w:rsidTr="005D5B1E">
        <w:tc>
          <w:tcPr>
            <w:tcW w:w="1418" w:type="dxa"/>
            <w:shd w:val="clear" w:color="auto" w:fill="CCFFCC"/>
            <w:vAlign w:val="center"/>
          </w:tcPr>
          <w:p w14:paraId="1B16B27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0CA323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F5226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2367D27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476307A6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B952F9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0736D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A68EAE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84C47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D294C90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2E482827" w14:textId="77777777" w:rsidTr="005D5B1E">
        <w:tc>
          <w:tcPr>
            <w:tcW w:w="1418" w:type="dxa"/>
            <w:shd w:val="clear" w:color="auto" w:fill="CCFFCC"/>
            <w:vAlign w:val="center"/>
          </w:tcPr>
          <w:p w14:paraId="746B014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81E1B1A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46028166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92AEE6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F0A03FF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0DAA731C" w14:textId="77777777" w:rsidTr="005D5B1E">
        <w:tc>
          <w:tcPr>
            <w:tcW w:w="1418" w:type="dxa"/>
            <w:shd w:val="clear" w:color="auto" w:fill="CCFFCC"/>
            <w:vAlign w:val="center"/>
          </w:tcPr>
          <w:p w14:paraId="213923D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82056A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BAA22C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906319F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5CF26AEE" w14:textId="77777777" w:rsidTr="005D5B1E">
        <w:tc>
          <w:tcPr>
            <w:tcW w:w="1418" w:type="dxa"/>
            <w:shd w:val="clear" w:color="auto" w:fill="CCFFCC"/>
            <w:vAlign w:val="center"/>
          </w:tcPr>
          <w:p w14:paraId="5F0EC48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49724B8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5689C5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9423B8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5B50FD63" w14:textId="77777777" w:rsidTr="005D5B1E">
        <w:tc>
          <w:tcPr>
            <w:tcW w:w="1418" w:type="dxa"/>
            <w:shd w:val="clear" w:color="auto" w:fill="CCFFCC"/>
            <w:vAlign w:val="center"/>
          </w:tcPr>
          <w:p w14:paraId="5AFD11D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9A235B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EF40B7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369C255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0DB0217D" w14:textId="77777777" w:rsidTr="005D5B1E">
        <w:tc>
          <w:tcPr>
            <w:tcW w:w="1418" w:type="dxa"/>
            <w:shd w:val="clear" w:color="auto" w:fill="CCFFCC"/>
            <w:vAlign w:val="center"/>
          </w:tcPr>
          <w:p w14:paraId="4D1595E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023CD8D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8917AE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023EFB7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37421AB9" w14:textId="77777777" w:rsidTr="005D5B1E">
        <w:tc>
          <w:tcPr>
            <w:tcW w:w="1418" w:type="dxa"/>
            <w:shd w:val="clear" w:color="auto" w:fill="CCFFCC"/>
            <w:vAlign w:val="center"/>
          </w:tcPr>
          <w:p w14:paraId="3901825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9F30E5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79F04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D04ABD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5CA1144A" w14:textId="77777777" w:rsidTr="005D5B1E">
        <w:tc>
          <w:tcPr>
            <w:tcW w:w="1418" w:type="dxa"/>
            <w:shd w:val="clear" w:color="auto" w:fill="CCFFCC"/>
            <w:vAlign w:val="center"/>
          </w:tcPr>
          <w:p w14:paraId="7E07F22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1E20FA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87E230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A11817B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714DFD93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A943519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CE3C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9859895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B5C3B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805EECE" w14:textId="77777777" w:rsidR="007D26D1" w:rsidRDefault="007D26D1" w:rsidP="007D26D1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7D26D1" w:rsidRPr="00AC2007" w14:paraId="617956FC" w14:textId="77777777" w:rsidTr="005D5B1E">
        <w:tc>
          <w:tcPr>
            <w:tcW w:w="1418" w:type="dxa"/>
            <w:shd w:val="clear" w:color="auto" w:fill="CCFFCC"/>
            <w:vAlign w:val="center"/>
          </w:tcPr>
          <w:p w14:paraId="76A73F28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92ED812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6523EBCD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E19F955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57EEDE6" w14:textId="77777777" w:rsidR="007D26D1" w:rsidRPr="00AC2007" w:rsidRDefault="007D26D1" w:rsidP="005D5B1E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7D26D1" w:rsidRPr="00AC2007" w14:paraId="7B15EFBD" w14:textId="77777777" w:rsidTr="005D5B1E">
        <w:tc>
          <w:tcPr>
            <w:tcW w:w="1418" w:type="dxa"/>
            <w:shd w:val="clear" w:color="auto" w:fill="CCFFCC"/>
            <w:vAlign w:val="center"/>
          </w:tcPr>
          <w:p w14:paraId="070AF7D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AD3857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FB5130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0A8E996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7D26D1" w:rsidRPr="00AC2007" w14:paraId="540B6114" w14:textId="77777777" w:rsidTr="005D5B1E">
        <w:tc>
          <w:tcPr>
            <w:tcW w:w="1418" w:type="dxa"/>
            <w:shd w:val="clear" w:color="auto" w:fill="CCFFCC"/>
            <w:vAlign w:val="center"/>
          </w:tcPr>
          <w:p w14:paraId="139B141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F5F1FC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52280C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DD734A4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7D26D1" w:rsidRPr="00AC2007" w14:paraId="18D78883" w14:textId="77777777" w:rsidTr="005D5B1E">
        <w:tc>
          <w:tcPr>
            <w:tcW w:w="1418" w:type="dxa"/>
            <w:shd w:val="clear" w:color="auto" w:fill="CCFFCC"/>
            <w:vAlign w:val="center"/>
          </w:tcPr>
          <w:p w14:paraId="53980C8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B24EC0A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27FE512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F83A82D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7D26D1" w:rsidRPr="00AC2007" w14:paraId="6903EB14" w14:textId="77777777" w:rsidTr="005D5B1E">
        <w:tc>
          <w:tcPr>
            <w:tcW w:w="1418" w:type="dxa"/>
            <w:shd w:val="clear" w:color="auto" w:fill="CCFFCC"/>
            <w:vAlign w:val="center"/>
          </w:tcPr>
          <w:p w14:paraId="1F9CCBFB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D4A0D1C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CE5DC76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9478D49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7D26D1" w:rsidRPr="00AC2007" w14:paraId="0BA5F391" w14:textId="77777777" w:rsidTr="005D5B1E">
        <w:tc>
          <w:tcPr>
            <w:tcW w:w="1418" w:type="dxa"/>
            <w:shd w:val="clear" w:color="auto" w:fill="CCFFCC"/>
            <w:vAlign w:val="center"/>
          </w:tcPr>
          <w:p w14:paraId="565E5BFF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CFC1788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E1FAAB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FE47D41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7D26D1" w:rsidRPr="00AC2007" w14:paraId="1AC90661" w14:textId="77777777" w:rsidTr="005D5B1E">
        <w:tc>
          <w:tcPr>
            <w:tcW w:w="1418" w:type="dxa"/>
            <w:shd w:val="clear" w:color="auto" w:fill="CCFFCC"/>
            <w:vAlign w:val="center"/>
          </w:tcPr>
          <w:p w14:paraId="787DCA0E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CBD66C3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91BFB10" w14:textId="77777777" w:rsidR="007D26D1" w:rsidRPr="00AC2007" w:rsidRDefault="007D26D1" w:rsidP="005D5B1E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17B85CE" w14:textId="77777777" w:rsidR="007D26D1" w:rsidRPr="00C53CFC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tr w:rsidR="007D26D1" w:rsidRPr="00961F78" w14:paraId="5B97765B" w14:textId="77777777" w:rsidTr="005D5B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D068936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AAB8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022CB0E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4CBB4" w14:textId="77777777" w:rsidR="007D26D1" w:rsidRPr="00152DDB" w:rsidRDefault="007D26D1" w:rsidP="005D5B1E">
            <w:pPr>
              <w:rPr>
                <w:sz w:val="8"/>
                <w:szCs w:val="8"/>
                <w:lang w:val="en-GB"/>
              </w:rPr>
            </w:pPr>
          </w:p>
        </w:tc>
      </w:tr>
      <w:bookmarkEnd w:id="0"/>
    </w:tbl>
    <w:p w14:paraId="5CA46337" w14:textId="77777777" w:rsidR="005B7CCF" w:rsidRPr="007F5C4F" w:rsidRDefault="005B7CCF" w:rsidP="007D0687">
      <w:pPr>
        <w:rPr>
          <w:lang w:val="en-GB"/>
        </w:rPr>
      </w:pPr>
    </w:p>
    <w:sectPr w:rsidR="005B7CCF" w:rsidRPr="007F5C4F" w:rsidSect="001D26C2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7" w:h="16840"/>
      <w:pgMar w:top="1418" w:right="850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40C38" w14:textId="77777777" w:rsidR="00EF4F21" w:rsidRDefault="00EF4F21">
      <w:r>
        <w:separator/>
      </w:r>
    </w:p>
  </w:endnote>
  <w:endnote w:type="continuationSeparator" w:id="0">
    <w:p w14:paraId="7B03AABD" w14:textId="77777777" w:rsidR="00EF4F21" w:rsidRDefault="00EF4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D400" w14:textId="77777777" w:rsidR="0078280B" w:rsidRDefault="0078280B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1AF0E93B" w14:textId="77777777" w:rsidR="0078280B" w:rsidRDefault="0078280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5511" w14:textId="77777777" w:rsidR="0078280B" w:rsidRDefault="0078280B">
    <w:pPr>
      <w:pStyle w:val="Pieddepage"/>
      <w:framePr w:wrap="around" w:vAnchor="text" w:hAnchor="margin" w:xAlign="right" w:y="1"/>
      <w:rPr>
        <w:rStyle w:val="Numrodepage"/>
      </w:rPr>
    </w:pPr>
  </w:p>
  <w:tbl>
    <w:tblPr>
      <w:tblW w:w="1002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299"/>
      <w:gridCol w:w="1728"/>
    </w:tblGrid>
    <w:tr w:rsidR="0078280B" w14:paraId="0D1CFE72" w14:textId="77777777">
      <w:trPr>
        <w:cantSplit/>
        <w:trHeight w:val="120"/>
        <w:jc w:val="center"/>
      </w:trPr>
      <w:tc>
        <w:tcPr>
          <w:tcW w:w="8299" w:type="dxa"/>
          <w:tcBorders>
            <w:top w:val="single" w:sz="6" w:space="0" w:color="auto"/>
          </w:tcBorders>
        </w:tcPr>
        <w:p w14:paraId="6BB6279E" w14:textId="77777777" w:rsidR="0078280B" w:rsidRDefault="0078280B">
          <w:pPr>
            <w:tabs>
              <w:tab w:val="left" w:pos="4536"/>
              <w:tab w:val="right" w:pos="9356"/>
            </w:tabs>
            <w:rPr>
              <w:sz w:val="16"/>
              <w:lang w:val="en-GB"/>
            </w:rPr>
          </w:pPr>
          <w:r>
            <w:rPr>
              <w:sz w:val="16"/>
              <w:lang w:val="en-GB"/>
            </w:rPr>
            <w:t xml:space="preserve">Copyright © </w:t>
          </w:r>
          <w:r>
            <w:rPr>
              <w:sz w:val="16"/>
            </w:rPr>
            <w:t xml:space="preserve">2008 </w:t>
          </w:r>
          <w:r>
            <w:rPr>
              <w:sz w:val="16"/>
              <w:lang w:val="en-GB"/>
            </w:rPr>
            <w:t>VALEO  INTERIOR CONTROLS</w:t>
          </w:r>
          <w:r>
            <w:rPr>
              <w:sz w:val="16"/>
              <w:lang w:val="en-GB"/>
            </w:rPr>
            <w:tab/>
          </w:r>
        </w:p>
      </w:tc>
      <w:tc>
        <w:tcPr>
          <w:tcW w:w="1728" w:type="dxa"/>
          <w:tcBorders>
            <w:top w:val="single" w:sz="6" w:space="0" w:color="auto"/>
          </w:tcBorders>
        </w:tcPr>
        <w:p w14:paraId="461ACC50" w14:textId="77777777" w:rsidR="0078280B" w:rsidRDefault="0078280B">
          <w:pPr>
            <w:jc w:val="right"/>
          </w:pPr>
          <w:r>
            <w:fldChar w:fldCharType="begin"/>
          </w:r>
          <w:r>
            <w:instrText xml:space="preserve">PAGE </w:instrText>
          </w:r>
          <w:r>
            <w:fldChar w:fldCharType="separate"/>
          </w:r>
          <w:r w:rsidR="007D26D1">
            <w:rPr>
              <w:noProof/>
            </w:rPr>
            <w:t>34</w:t>
          </w:r>
          <w:r>
            <w:fldChar w:fldCharType="end"/>
          </w:r>
          <w:r>
            <w:t>/</w:t>
          </w:r>
          <w:r>
            <w:rPr>
              <w:rStyle w:val="Numrodepage"/>
              <w:lang w:val="en-GB"/>
            </w:rP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  <w:lang w:val="en-GB"/>
            </w:rPr>
            <w:fldChar w:fldCharType="separate"/>
          </w:r>
          <w:r w:rsidR="007D26D1">
            <w:rPr>
              <w:rStyle w:val="Numrodepage"/>
              <w:noProof/>
            </w:rPr>
            <w:t>35</w:t>
          </w:r>
          <w:r>
            <w:rPr>
              <w:rStyle w:val="Numrodepage"/>
              <w:lang w:val="en-GB"/>
            </w:rPr>
            <w:fldChar w:fldCharType="end"/>
          </w:r>
        </w:p>
      </w:tc>
    </w:tr>
  </w:tbl>
  <w:p w14:paraId="2C5A05AD" w14:textId="77777777" w:rsidR="0078280B" w:rsidRDefault="0078280B">
    <w:pPr>
      <w:pStyle w:val="Pieddepage"/>
      <w:ind w:left="284"/>
      <w:rPr>
        <w:sz w:val="12"/>
        <w:lang w:val="fr-FR"/>
      </w:rPr>
    </w:pPr>
    <w:r>
      <w:rPr>
        <w:sz w:val="12"/>
        <w:lang w:val="fr-FR"/>
      </w:rPr>
      <w:t xml:space="preserve">Ce document est la propriété exclusive de VALEO </w:t>
    </w:r>
    <w:r w:rsidRPr="00BE0046">
      <w:rPr>
        <w:sz w:val="12"/>
        <w:lang w:val="fr-FR"/>
      </w:rPr>
      <w:t>INTERIOR CONTROLS</w:t>
    </w:r>
    <w:r>
      <w:rPr>
        <w:sz w:val="12"/>
        <w:lang w:val="fr-FR"/>
      </w:rPr>
      <w:t xml:space="preserve">. Il ne peut être communiqué ou divulgué à des tiers sans son autorisation écrite préalable./ </w:t>
    </w:r>
  </w:p>
  <w:p w14:paraId="14988269" w14:textId="77777777" w:rsidR="0078280B" w:rsidRDefault="0078280B">
    <w:pPr>
      <w:ind w:left="426"/>
      <w:rPr>
        <w:i/>
        <w:sz w:val="12"/>
        <w:lang w:val="en-GB"/>
      </w:rPr>
    </w:pPr>
    <w:r>
      <w:rPr>
        <w:i/>
        <w:sz w:val="12"/>
        <w:lang w:val="en-GB"/>
      </w:rPr>
      <w:t xml:space="preserve">This document is the sole and exclusive property of </w:t>
    </w:r>
    <w:r w:rsidRPr="00D569A6">
      <w:rPr>
        <w:i/>
        <w:sz w:val="12"/>
        <w:lang w:val="en-GB"/>
      </w:rPr>
      <w:t>VALEO INTERIOR CONTROLS</w:t>
    </w:r>
    <w:r>
      <w:rPr>
        <w:i/>
        <w:sz w:val="12"/>
        <w:lang w:val="en-GB"/>
      </w:rPr>
      <w:t>. Not to be distributed or divulged without prior written agreement.</w:t>
    </w:r>
  </w:p>
  <w:p w14:paraId="39CFB157" w14:textId="77777777" w:rsidR="0078280B" w:rsidRDefault="0078280B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6983" w14:textId="77777777" w:rsidR="0078280B" w:rsidRDefault="0078280B" w:rsidP="00A82D93">
    <w:pPr>
      <w:pStyle w:val="Pieddepage"/>
      <w:jc w:val="right"/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7D26D1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7D26D1">
      <w:rPr>
        <w:rStyle w:val="Numrodepage"/>
        <w:noProof/>
      </w:rPr>
      <w:t>34</w:t>
    </w:r>
    <w:r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1F85D" w14:textId="77777777" w:rsidR="00EF4F21" w:rsidRDefault="00EF4F21">
      <w:r>
        <w:separator/>
      </w:r>
    </w:p>
  </w:footnote>
  <w:footnote w:type="continuationSeparator" w:id="0">
    <w:p w14:paraId="050F2D96" w14:textId="77777777" w:rsidR="00EF4F21" w:rsidRDefault="00EF4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4B3C" w14:textId="77777777" w:rsidR="007D26D1" w:rsidRDefault="007D26D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1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2"/>
      <w:gridCol w:w="5812"/>
      <w:gridCol w:w="2551"/>
    </w:tblGrid>
    <w:tr w:rsidR="0078280B" w14:paraId="525B8C99" w14:textId="77777777">
      <w:trPr>
        <w:cantSplit/>
        <w:trHeight w:val="885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D39495B" w14:textId="77777777" w:rsidR="0078280B" w:rsidRDefault="0078280B" w:rsidP="00004FBE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Qualification-</w:t>
          </w:r>
        </w:p>
        <w:p w14:paraId="49C01F58" w14:textId="77777777" w:rsidR="0078280B" w:rsidRDefault="0078280B" w:rsidP="00004FBE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Conception</w:t>
          </w:r>
        </w:p>
      </w:tc>
      <w:tc>
        <w:tcPr>
          <w:tcW w:w="581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A7F5366" w14:textId="77777777" w:rsidR="0078280B" w:rsidRDefault="0078280B" w:rsidP="00004FBE">
          <w:pPr>
            <w:pStyle w:val="Titre5"/>
            <w:rPr>
              <w:i w:val="0"/>
            </w:rPr>
          </w:pPr>
        </w:p>
        <w:p w14:paraId="31AF677E" w14:textId="77777777" w:rsidR="0078280B" w:rsidRDefault="0078280B" w:rsidP="00004FBE">
          <w:pPr>
            <w:pStyle w:val="Titre5"/>
            <w:rPr>
              <w:i w:val="0"/>
            </w:rPr>
          </w:pPr>
          <w:r>
            <w:rPr>
              <w:i w:val="0"/>
            </w:rPr>
            <w:t>Rapport d'essai CEM</w:t>
          </w:r>
        </w:p>
        <w:p w14:paraId="312214C8" w14:textId="77777777" w:rsidR="0078280B" w:rsidRPr="008B6D46" w:rsidRDefault="0078280B" w:rsidP="008B6D46">
          <w:pPr>
            <w:jc w:val="center"/>
            <w:rPr>
              <w:b/>
              <w:sz w:val="24"/>
              <w:szCs w:val="24"/>
            </w:rPr>
          </w:pPr>
          <w:r w:rsidRPr="008B6D46">
            <w:rPr>
              <w:b/>
              <w:sz w:val="24"/>
              <w:szCs w:val="24"/>
            </w:rPr>
            <w:t>EMC test report</w:t>
          </w:r>
        </w:p>
        <w:p w14:paraId="0384057E" w14:textId="77777777" w:rsidR="0078280B" w:rsidRDefault="0078280B" w:rsidP="00004FBE"/>
      </w:tc>
      <w:tc>
        <w:tcPr>
          <w:tcW w:w="255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AD3552A" w14:textId="77777777" w:rsidR="0078280B" w:rsidRDefault="0078280B" w:rsidP="008B6D46">
          <w:pPr>
            <w:jc w:val="center"/>
            <w:rPr>
              <w:b/>
              <w:color w:val="FF0000"/>
              <w:lang w:val="en-GB"/>
            </w:rPr>
          </w:pPr>
          <w:r w:rsidRPr="00924CD5">
            <w:rPr>
              <w:b/>
              <w:lang w:val="en-GB"/>
            </w:rPr>
            <w:t xml:space="preserve">N°: </w:t>
          </w:r>
          <w:r>
            <w:rPr>
              <w:b/>
              <w:lang w:val="en-GB"/>
            </w:rPr>
            <w:t>08</w:t>
          </w:r>
          <w:r w:rsidRPr="00924CD5">
            <w:rPr>
              <w:b/>
              <w:lang w:val="en-GB"/>
            </w:rPr>
            <w:t>-453-</w:t>
          </w:r>
          <w:r w:rsidRPr="00367087">
            <w:rPr>
              <w:b/>
              <w:lang w:val="en-GB"/>
            </w:rPr>
            <w:t>XXX-A</w:t>
          </w:r>
        </w:p>
        <w:p w14:paraId="18771469" w14:textId="77777777" w:rsidR="0078280B" w:rsidRPr="00924CD5" w:rsidRDefault="0078280B" w:rsidP="008B6D46">
          <w:pPr>
            <w:jc w:val="center"/>
            <w:rPr>
              <w:b/>
              <w:color w:val="FF0000"/>
              <w:lang w:val="en-GB"/>
            </w:rPr>
          </w:pPr>
        </w:p>
        <w:p w14:paraId="2B56C634" w14:textId="77777777" w:rsidR="0078280B" w:rsidRPr="00401288" w:rsidRDefault="0078280B" w:rsidP="008B6D46">
          <w:pPr>
            <w:jc w:val="center"/>
            <w:rPr>
              <w:lang w:val="en-GB"/>
            </w:rPr>
          </w:pPr>
          <w:r w:rsidRPr="00401288">
            <w:rPr>
              <w:lang w:val="en-GB"/>
            </w:rPr>
            <w:t>Laboratoire CEM – CEE</w:t>
          </w:r>
        </w:p>
        <w:p w14:paraId="3AFE8C5D" w14:textId="77777777" w:rsidR="0078280B" w:rsidRPr="002A1FF6" w:rsidRDefault="0078280B" w:rsidP="008B6D46">
          <w:pPr>
            <w:jc w:val="center"/>
          </w:pPr>
          <w:r w:rsidRPr="00D82864">
            <w:rPr>
              <w:i/>
              <w:lang w:val="en-US"/>
            </w:rPr>
            <w:t xml:space="preserve">EMC laboratory </w:t>
          </w:r>
          <w:r>
            <w:rPr>
              <w:i/>
              <w:lang w:val="en-US"/>
            </w:rPr>
            <w:t>- CEE</w:t>
          </w:r>
        </w:p>
      </w:tc>
    </w:tr>
  </w:tbl>
  <w:p w14:paraId="1D2DA7FE" w14:textId="77777777" w:rsidR="0078280B" w:rsidRPr="00004FBE" w:rsidRDefault="0078280B" w:rsidP="00004FB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0B875" w14:textId="77777777" w:rsidR="007D26D1" w:rsidRDefault="007D26D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E1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5476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D94582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CA711A7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D8B3E5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6991799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178578A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84A10D5"/>
    <w:multiLevelType w:val="multilevel"/>
    <w:tmpl w:val="E64EC986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i w:val="0"/>
      </w:rPr>
    </w:lvl>
  </w:abstractNum>
  <w:abstractNum w:abstractNumId="8" w15:restartNumberingAfterBreak="0">
    <w:nsid w:val="18786CF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1C843AA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6B6414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3B06B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CEC1492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FB6064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07A67E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1047BB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363148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599612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7B31AC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9D1473E"/>
    <w:multiLevelType w:val="multilevel"/>
    <w:tmpl w:val="B67C3B7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  <w:u w:val="none"/>
      </w:rPr>
    </w:lvl>
    <w:lvl w:ilvl="1">
      <w:start w:val="1"/>
      <w:numFmt w:val="decimal"/>
      <w:lvlText w:val="%1.%2."/>
      <w:lvlJc w:val="left"/>
      <w:pPr>
        <w:tabs>
          <w:tab w:val="num" w:pos="1158"/>
        </w:tabs>
        <w:ind w:left="1158" w:hanging="450"/>
      </w:pPr>
      <w:rPr>
        <w:rFonts w:hint="default"/>
        <w:b/>
        <w:u w:val="none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  <w:b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  <w:b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  <w:b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  <w:b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5328"/>
        </w:tabs>
        <w:ind w:left="5328" w:hanging="1080"/>
      </w:pPr>
      <w:rPr>
        <w:rFonts w:hint="default"/>
        <w:b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  <w:b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7104"/>
        </w:tabs>
        <w:ind w:left="7104" w:hanging="1440"/>
      </w:pPr>
      <w:rPr>
        <w:rFonts w:hint="default"/>
        <w:b/>
        <w:u w:val="none"/>
      </w:rPr>
    </w:lvl>
  </w:abstractNum>
  <w:abstractNum w:abstractNumId="20" w15:restartNumberingAfterBreak="0">
    <w:nsid w:val="3F5137C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F146B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41B75899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45BD1B7B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516A204C"/>
    <w:multiLevelType w:val="multilevel"/>
    <w:tmpl w:val="5A6AEC6A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i w:val="0"/>
      </w:rPr>
    </w:lvl>
  </w:abstractNum>
  <w:abstractNum w:abstractNumId="25" w15:restartNumberingAfterBreak="0">
    <w:nsid w:val="523A4131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92E7088"/>
    <w:multiLevelType w:val="singleLevel"/>
    <w:tmpl w:val="BBD8EFD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995767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AE9715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5E9A140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0" w15:restartNumberingAfterBreak="0">
    <w:nsid w:val="667615A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A06465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AF634A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6D326A07"/>
    <w:multiLevelType w:val="singleLevel"/>
    <w:tmpl w:val="BE12535C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4" w15:restartNumberingAfterBreak="0">
    <w:nsid w:val="6E772852"/>
    <w:multiLevelType w:val="multilevel"/>
    <w:tmpl w:val="040C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5D5396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8A0672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ADA599C"/>
    <w:multiLevelType w:val="hybridMultilevel"/>
    <w:tmpl w:val="0B2CE29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4450968">
    <w:abstractNumId w:val="33"/>
  </w:num>
  <w:num w:numId="2" w16cid:durableId="978075481">
    <w:abstractNumId w:val="26"/>
  </w:num>
  <w:num w:numId="3" w16cid:durableId="20281557">
    <w:abstractNumId w:val="32"/>
  </w:num>
  <w:num w:numId="4" w16cid:durableId="268587114">
    <w:abstractNumId w:val="19"/>
  </w:num>
  <w:num w:numId="5" w16cid:durableId="1431850931">
    <w:abstractNumId w:val="2"/>
  </w:num>
  <w:num w:numId="6" w16cid:durableId="1248151092">
    <w:abstractNumId w:val="22"/>
  </w:num>
  <w:num w:numId="7" w16cid:durableId="42145649">
    <w:abstractNumId w:val="12"/>
  </w:num>
  <w:num w:numId="8" w16cid:durableId="1761024658">
    <w:abstractNumId w:val="25"/>
  </w:num>
  <w:num w:numId="9" w16cid:durableId="92945543">
    <w:abstractNumId w:val="21"/>
  </w:num>
  <w:num w:numId="10" w16cid:durableId="648438865">
    <w:abstractNumId w:val="24"/>
  </w:num>
  <w:num w:numId="11" w16cid:durableId="640234419">
    <w:abstractNumId w:val="15"/>
  </w:num>
  <w:num w:numId="12" w16cid:durableId="1840653376">
    <w:abstractNumId w:val="7"/>
  </w:num>
  <w:num w:numId="13" w16cid:durableId="1731727117">
    <w:abstractNumId w:val="28"/>
  </w:num>
  <w:num w:numId="14" w16cid:durableId="856772273">
    <w:abstractNumId w:val="5"/>
  </w:num>
  <w:num w:numId="15" w16cid:durableId="56050808">
    <w:abstractNumId w:val="3"/>
  </w:num>
  <w:num w:numId="16" w16cid:durableId="144978530">
    <w:abstractNumId w:val="2"/>
  </w:num>
  <w:num w:numId="17" w16cid:durableId="1188327638">
    <w:abstractNumId w:val="8"/>
  </w:num>
  <w:num w:numId="18" w16cid:durableId="439641875">
    <w:abstractNumId w:val="23"/>
  </w:num>
  <w:num w:numId="19" w16cid:durableId="2047363007">
    <w:abstractNumId w:val="34"/>
  </w:num>
  <w:num w:numId="20" w16cid:durableId="1659796816">
    <w:abstractNumId w:val="31"/>
  </w:num>
  <w:num w:numId="21" w16cid:durableId="1793665298">
    <w:abstractNumId w:val="30"/>
  </w:num>
  <w:num w:numId="22" w16cid:durableId="586574550">
    <w:abstractNumId w:val="13"/>
  </w:num>
  <w:num w:numId="23" w16cid:durableId="249194108">
    <w:abstractNumId w:val="9"/>
  </w:num>
  <w:num w:numId="24" w16cid:durableId="1022821171">
    <w:abstractNumId w:val="18"/>
  </w:num>
  <w:num w:numId="25" w16cid:durableId="11809324">
    <w:abstractNumId w:val="20"/>
  </w:num>
  <w:num w:numId="26" w16cid:durableId="1212494859">
    <w:abstractNumId w:val="14"/>
  </w:num>
  <w:num w:numId="27" w16cid:durableId="1109618195">
    <w:abstractNumId w:val="17"/>
  </w:num>
  <w:num w:numId="28" w16cid:durableId="634598979">
    <w:abstractNumId w:val="27"/>
  </w:num>
  <w:num w:numId="29" w16cid:durableId="124545746">
    <w:abstractNumId w:val="36"/>
  </w:num>
  <w:num w:numId="30" w16cid:durableId="639261357">
    <w:abstractNumId w:val="0"/>
  </w:num>
  <w:num w:numId="31" w16cid:durableId="277152766">
    <w:abstractNumId w:val="11"/>
  </w:num>
  <w:num w:numId="32" w16cid:durableId="777680558">
    <w:abstractNumId w:val="16"/>
  </w:num>
  <w:num w:numId="33" w16cid:durableId="390546873">
    <w:abstractNumId w:val="35"/>
  </w:num>
  <w:num w:numId="34" w16cid:durableId="1967537433">
    <w:abstractNumId w:val="4"/>
  </w:num>
  <w:num w:numId="35" w16cid:durableId="2033147870">
    <w:abstractNumId w:val="6"/>
  </w:num>
  <w:num w:numId="36" w16cid:durableId="1447693350">
    <w:abstractNumId w:val="10"/>
  </w:num>
  <w:num w:numId="37" w16cid:durableId="601575980">
    <w:abstractNumId w:val="1"/>
  </w:num>
  <w:num w:numId="38" w16cid:durableId="120541298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1"/>
  <w:activeWritingStyle w:appName="MSWord" w:lang="fr-FR" w:vendorID="9" w:dllVersion="512" w:checkStyle="1"/>
  <w:activeWritingStyle w:appName="MSWord" w:lang="de-DE" w:vendorID="9" w:dllVersion="512" w:checkStyle="1"/>
  <w:activeWritingStyle w:appName="MSWord" w:lang="nl-NL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D1"/>
    <w:rsid w:val="00004FBE"/>
    <w:rsid w:val="00010FBE"/>
    <w:rsid w:val="00014897"/>
    <w:rsid w:val="000169F2"/>
    <w:rsid w:val="00023AB6"/>
    <w:rsid w:val="00024612"/>
    <w:rsid w:val="0003540D"/>
    <w:rsid w:val="00040DB6"/>
    <w:rsid w:val="0004324E"/>
    <w:rsid w:val="00044515"/>
    <w:rsid w:val="00044FCC"/>
    <w:rsid w:val="00046327"/>
    <w:rsid w:val="00047180"/>
    <w:rsid w:val="00057FCF"/>
    <w:rsid w:val="00060184"/>
    <w:rsid w:val="0006566C"/>
    <w:rsid w:val="00073757"/>
    <w:rsid w:val="00075351"/>
    <w:rsid w:val="00075379"/>
    <w:rsid w:val="000850C0"/>
    <w:rsid w:val="00087444"/>
    <w:rsid w:val="00090312"/>
    <w:rsid w:val="00091125"/>
    <w:rsid w:val="0009210F"/>
    <w:rsid w:val="0009427F"/>
    <w:rsid w:val="000A7DD8"/>
    <w:rsid w:val="000C21A1"/>
    <w:rsid w:val="000D041E"/>
    <w:rsid w:val="000D2BF0"/>
    <w:rsid w:val="000D638D"/>
    <w:rsid w:val="000D7ECA"/>
    <w:rsid w:val="000E0FE3"/>
    <w:rsid w:val="000E3473"/>
    <w:rsid w:val="000E4E38"/>
    <w:rsid w:val="000E5228"/>
    <w:rsid w:val="000F6924"/>
    <w:rsid w:val="001029FC"/>
    <w:rsid w:val="00105723"/>
    <w:rsid w:val="00110ACA"/>
    <w:rsid w:val="00112DBF"/>
    <w:rsid w:val="001210E5"/>
    <w:rsid w:val="00133479"/>
    <w:rsid w:val="00134EDB"/>
    <w:rsid w:val="00141505"/>
    <w:rsid w:val="00152148"/>
    <w:rsid w:val="00152669"/>
    <w:rsid w:val="0015536C"/>
    <w:rsid w:val="001555F9"/>
    <w:rsid w:val="001569B6"/>
    <w:rsid w:val="0016077C"/>
    <w:rsid w:val="001609A0"/>
    <w:rsid w:val="00161C0E"/>
    <w:rsid w:val="001630DC"/>
    <w:rsid w:val="00164980"/>
    <w:rsid w:val="001758E6"/>
    <w:rsid w:val="00180ACC"/>
    <w:rsid w:val="001821D2"/>
    <w:rsid w:val="00184879"/>
    <w:rsid w:val="001856E4"/>
    <w:rsid w:val="00193315"/>
    <w:rsid w:val="001A5926"/>
    <w:rsid w:val="001B6ECF"/>
    <w:rsid w:val="001C2994"/>
    <w:rsid w:val="001C41C2"/>
    <w:rsid w:val="001C74B1"/>
    <w:rsid w:val="001D1FC1"/>
    <w:rsid w:val="001D26C2"/>
    <w:rsid w:val="001D6918"/>
    <w:rsid w:val="001E0A63"/>
    <w:rsid w:val="001E3254"/>
    <w:rsid w:val="001E7F94"/>
    <w:rsid w:val="00200037"/>
    <w:rsid w:val="00201CE1"/>
    <w:rsid w:val="00203C71"/>
    <w:rsid w:val="00204E25"/>
    <w:rsid w:val="0021170F"/>
    <w:rsid w:val="002135FD"/>
    <w:rsid w:val="00215653"/>
    <w:rsid w:val="00230126"/>
    <w:rsid w:val="00230407"/>
    <w:rsid w:val="002332B9"/>
    <w:rsid w:val="002367BA"/>
    <w:rsid w:val="00240B21"/>
    <w:rsid w:val="0024125A"/>
    <w:rsid w:val="00243084"/>
    <w:rsid w:val="00273543"/>
    <w:rsid w:val="00273897"/>
    <w:rsid w:val="00277D16"/>
    <w:rsid w:val="00281741"/>
    <w:rsid w:val="002821BA"/>
    <w:rsid w:val="002870E9"/>
    <w:rsid w:val="00291FB0"/>
    <w:rsid w:val="00296BB2"/>
    <w:rsid w:val="002A3C69"/>
    <w:rsid w:val="002A77A3"/>
    <w:rsid w:val="002A7AC2"/>
    <w:rsid w:val="002B1AF6"/>
    <w:rsid w:val="002C20C3"/>
    <w:rsid w:val="002C5D46"/>
    <w:rsid w:val="002C66C3"/>
    <w:rsid w:val="002D21F6"/>
    <w:rsid w:val="002D3DEF"/>
    <w:rsid w:val="002D3E11"/>
    <w:rsid w:val="002E1B59"/>
    <w:rsid w:val="002E287A"/>
    <w:rsid w:val="002F0C6A"/>
    <w:rsid w:val="002F0F69"/>
    <w:rsid w:val="002F5234"/>
    <w:rsid w:val="002F6F2A"/>
    <w:rsid w:val="0030121C"/>
    <w:rsid w:val="003024E5"/>
    <w:rsid w:val="00326510"/>
    <w:rsid w:val="00335935"/>
    <w:rsid w:val="00341038"/>
    <w:rsid w:val="00355330"/>
    <w:rsid w:val="0035702F"/>
    <w:rsid w:val="00361A18"/>
    <w:rsid w:val="00366736"/>
    <w:rsid w:val="00371855"/>
    <w:rsid w:val="00375B59"/>
    <w:rsid w:val="00384E9B"/>
    <w:rsid w:val="00385C36"/>
    <w:rsid w:val="003870C8"/>
    <w:rsid w:val="00393B05"/>
    <w:rsid w:val="00394E70"/>
    <w:rsid w:val="0039519C"/>
    <w:rsid w:val="0039750C"/>
    <w:rsid w:val="003B2C4B"/>
    <w:rsid w:val="003C3DD2"/>
    <w:rsid w:val="003C7AD0"/>
    <w:rsid w:val="003D468A"/>
    <w:rsid w:val="003D4841"/>
    <w:rsid w:val="003D5A9C"/>
    <w:rsid w:val="003F0062"/>
    <w:rsid w:val="003F36A0"/>
    <w:rsid w:val="003F5D41"/>
    <w:rsid w:val="0040077F"/>
    <w:rsid w:val="00401850"/>
    <w:rsid w:val="00405A7E"/>
    <w:rsid w:val="00410E5F"/>
    <w:rsid w:val="004121B2"/>
    <w:rsid w:val="00416D38"/>
    <w:rsid w:val="00417269"/>
    <w:rsid w:val="00427920"/>
    <w:rsid w:val="0043115C"/>
    <w:rsid w:val="00440819"/>
    <w:rsid w:val="00440B98"/>
    <w:rsid w:val="0044520D"/>
    <w:rsid w:val="00453B60"/>
    <w:rsid w:val="004556C3"/>
    <w:rsid w:val="004657BB"/>
    <w:rsid w:val="00472F39"/>
    <w:rsid w:val="00475670"/>
    <w:rsid w:val="0047684D"/>
    <w:rsid w:val="00481492"/>
    <w:rsid w:val="00483071"/>
    <w:rsid w:val="004835A3"/>
    <w:rsid w:val="00486E79"/>
    <w:rsid w:val="00486FB1"/>
    <w:rsid w:val="0048740C"/>
    <w:rsid w:val="00490011"/>
    <w:rsid w:val="00492652"/>
    <w:rsid w:val="00494CD8"/>
    <w:rsid w:val="00495117"/>
    <w:rsid w:val="004964B1"/>
    <w:rsid w:val="0049714F"/>
    <w:rsid w:val="004A224B"/>
    <w:rsid w:val="004A4BC0"/>
    <w:rsid w:val="004A7235"/>
    <w:rsid w:val="004C0517"/>
    <w:rsid w:val="004C0C8F"/>
    <w:rsid w:val="004C22C2"/>
    <w:rsid w:val="004D1C86"/>
    <w:rsid w:val="004D5F11"/>
    <w:rsid w:val="004E516D"/>
    <w:rsid w:val="00510538"/>
    <w:rsid w:val="00513981"/>
    <w:rsid w:val="00521BB3"/>
    <w:rsid w:val="005317D8"/>
    <w:rsid w:val="00534224"/>
    <w:rsid w:val="0053634C"/>
    <w:rsid w:val="00537421"/>
    <w:rsid w:val="005512E9"/>
    <w:rsid w:val="00556E2F"/>
    <w:rsid w:val="005571E9"/>
    <w:rsid w:val="00565756"/>
    <w:rsid w:val="00567060"/>
    <w:rsid w:val="005701BD"/>
    <w:rsid w:val="00572477"/>
    <w:rsid w:val="00581A52"/>
    <w:rsid w:val="0058214E"/>
    <w:rsid w:val="005828F7"/>
    <w:rsid w:val="00584B2C"/>
    <w:rsid w:val="00587CD9"/>
    <w:rsid w:val="005911E8"/>
    <w:rsid w:val="0059283D"/>
    <w:rsid w:val="005A3E91"/>
    <w:rsid w:val="005A4F19"/>
    <w:rsid w:val="005B2C47"/>
    <w:rsid w:val="005B46B2"/>
    <w:rsid w:val="005B7A3D"/>
    <w:rsid w:val="005B7CCF"/>
    <w:rsid w:val="005C7D4E"/>
    <w:rsid w:val="005D16D1"/>
    <w:rsid w:val="005D1757"/>
    <w:rsid w:val="005D4D17"/>
    <w:rsid w:val="005D7166"/>
    <w:rsid w:val="005D792F"/>
    <w:rsid w:val="005D7CB5"/>
    <w:rsid w:val="005E3D9D"/>
    <w:rsid w:val="005E5646"/>
    <w:rsid w:val="005F5369"/>
    <w:rsid w:val="00604B9F"/>
    <w:rsid w:val="00604DDD"/>
    <w:rsid w:val="006053C1"/>
    <w:rsid w:val="00615EC4"/>
    <w:rsid w:val="0061733C"/>
    <w:rsid w:val="00624BC1"/>
    <w:rsid w:val="0062724A"/>
    <w:rsid w:val="0063080B"/>
    <w:rsid w:val="00634865"/>
    <w:rsid w:val="00636EAD"/>
    <w:rsid w:val="006418EA"/>
    <w:rsid w:val="00645876"/>
    <w:rsid w:val="00650426"/>
    <w:rsid w:val="0065452F"/>
    <w:rsid w:val="00656DB0"/>
    <w:rsid w:val="00666340"/>
    <w:rsid w:val="0066738D"/>
    <w:rsid w:val="006711B5"/>
    <w:rsid w:val="00676229"/>
    <w:rsid w:val="00677E9C"/>
    <w:rsid w:val="00686EA7"/>
    <w:rsid w:val="006875E6"/>
    <w:rsid w:val="00690639"/>
    <w:rsid w:val="00693C7D"/>
    <w:rsid w:val="0069466F"/>
    <w:rsid w:val="006A50F9"/>
    <w:rsid w:val="006A61B8"/>
    <w:rsid w:val="006A7281"/>
    <w:rsid w:val="006A7645"/>
    <w:rsid w:val="006B34DD"/>
    <w:rsid w:val="006C062D"/>
    <w:rsid w:val="006C4D9A"/>
    <w:rsid w:val="006D2A76"/>
    <w:rsid w:val="006E09E1"/>
    <w:rsid w:val="006F56A2"/>
    <w:rsid w:val="006F57DB"/>
    <w:rsid w:val="006F70D0"/>
    <w:rsid w:val="006F7A76"/>
    <w:rsid w:val="007008F6"/>
    <w:rsid w:val="00707BFA"/>
    <w:rsid w:val="00711F61"/>
    <w:rsid w:val="007154C6"/>
    <w:rsid w:val="0071625E"/>
    <w:rsid w:val="00717182"/>
    <w:rsid w:val="00721268"/>
    <w:rsid w:val="00721CEA"/>
    <w:rsid w:val="00721D62"/>
    <w:rsid w:val="0073177D"/>
    <w:rsid w:val="00754DEC"/>
    <w:rsid w:val="0076035D"/>
    <w:rsid w:val="00763704"/>
    <w:rsid w:val="007647E6"/>
    <w:rsid w:val="00767866"/>
    <w:rsid w:val="00771628"/>
    <w:rsid w:val="00772713"/>
    <w:rsid w:val="00773E5B"/>
    <w:rsid w:val="00774196"/>
    <w:rsid w:val="007825FA"/>
    <w:rsid w:val="0078280B"/>
    <w:rsid w:val="00786A18"/>
    <w:rsid w:val="00787943"/>
    <w:rsid w:val="00796EF7"/>
    <w:rsid w:val="007A176D"/>
    <w:rsid w:val="007A188B"/>
    <w:rsid w:val="007A344A"/>
    <w:rsid w:val="007B353C"/>
    <w:rsid w:val="007B7D89"/>
    <w:rsid w:val="007C25F6"/>
    <w:rsid w:val="007C64D5"/>
    <w:rsid w:val="007C76DA"/>
    <w:rsid w:val="007D0687"/>
    <w:rsid w:val="007D1693"/>
    <w:rsid w:val="007D26D1"/>
    <w:rsid w:val="007D278B"/>
    <w:rsid w:val="007E1363"/>
    <w:rsid w:val="007E3889"/>
    <w:rsid w:val="007E67A3"/>
    <w:rsid w:val="007F2BE3"/>
    <w:rsid w:val="007F491D"/>
    <w:rsid w:val="007F59DA"/>
    <w:rsid w:val="007F5C4F"/>
    <w:rsid w:val="0080480D"/>
    <w:rsid w:val="008067B6"/>
    <w:rsid w:val="008143CE"/>
    <w:rsid w:val="00820363"/>
    <w:rsid w:val="008353E5"/>
    <w:rsid w:val="00835DB6"/>
    <w:rsid w:val="0083793B"/>
    <w:rsid w:val="0084161A"/>
    <w:rsid w:val="008501E3"/>
    <w:rsid w:val="008513B5"/>
    <w:rsid w:val="00854451"/>
    <w:rsid w:val="00860CB5"/>
    <w:rsid w:val="00862C89"/>
    <w:rsid w:val="00865940"/>
    <w:rsid w:val="00865AA5"/>
    <w:rsid w:val="0087274D"/>
    <w:rsid w:val="00884520"/>
    <w:rsid w:val="00884F94"/>
    <w:rsid w:val="00886776"/>
    <w:rsid w:val="00890411"/>
    <w:rsid w:val="0089305C"/>
    <w:rsid w:val="008A08B1"/>
    <w:rsid w:val="008A3D17"/>
    <w:rsid w:val="008B0411"/>
    <w:rsid w:val="008B074F"/>
    <w:rsid w:val="008B1D1A"/>
    <w:rsid w:val="008B6D46"/>
    <w:rsid w:val="008C26A2"/>
    <w:rsid w:val="008C38D2"/>
    <w:rsid w:val="008C5E10"/>
    <w:rsid w:val="008D12C5"/>
    <w:rsid w:val="008E03DC"/>
    <w:rsid w:val="008E1CF6"/>
    <w:rsid w:val="008F7438"/>
    <w:rsid w:val="00901203"/>
    <w:rsid w:val="009112AC"/>
    <w:rsid w:val="009132A3"/>
    <w:rsid w:val="009431E2"/>
    <w:rsid w:val="009465E2"/>
    <w:rsid w:val="00957BF4"/>
    <w:rsid w:val="009628A3"/>
    <w:rsid w:val="00962F5C"/>
    <w:rsid w:val="00974900"/>
    <w:rsid w:val="009864E2"/>
    <w:rsid w:val="00996AAA"/>
    <w:rsid w:val="009A1E46"/>
    <w:rsid w:val="009A2F2D"/>
    <w:rsid w:val="009A6882"/>
    <w:rsid w:val="009B6D7D"/>
    <w:rsid w:val="009B6DFC"/>
    <w:rsid w:val="009C65C7"/>
    <w:rsid w:val="009D1A2E"/>
    <w:rsid w:val="009E26E2"/>
    <w:rsid w:val="009E36F0"/>
    <w:rsid w:val="009E40CE"/>
    <w:rsid w:val="009F5193"/>
    <w:rsid w:val="009F6C7E"/>
    <w:rsid w:val="009F730A"/>
    <w:rsid w:val="00A0645C"/>
    <w:rsid w:val="00A110B5"/>
    <w:rsid w:val="00A12C43"/>
    <w:rsid w:val="00A22238"/>
    <w:rsid w:val="00A27C32"/>
    <w:rsid w:val="00A45DC3"/>
    <w:rsid w:val="00A54828"/>
    <w:rsid w:val="00A63266"/>
    <w:rsid w:val="00A64E8E"/>
    <w:rsid w:val="00A6577F"/>
    <w:rsid w:val="00A6784B"/>
    <w:rsid w:val="00A746E6"/>
    <w:rsid w:val="00A82D93"/>
    <w:rsid w:val="00A9004E"/>
    <w:rsid w:val="00A9095E"/>
    <w:rsid w:val="00A962D0"/>
    <w:rsid w:val="00A9638B"/>
    <w:rsid w:val="00A96D74"/>
    <w:rsid w:val="00A97850"/>
    <w:rsid w:val="00AA04F4"/>
    <w:rsid w:val="00AA284E"/>
    <w:rsid w:val="00AA7E0D"/>
    <w:rsid w:val="00AC2007"/>
    <w:rsid w:val="00AC30A6"/>
    <w:rsid w:val="00AC5382"/>
    <w:rsid w:val="00AD18D2"/>
    <w:rsid w:val="00AD42A5"/>
    <w:rsid w:val="00AE7241"/>
    <w:rsid w:val="00AF02E8"/>
    <w:rsid w:val="00B07401"/>
    <w:rsid w:val="00B11C33"/>
    <w:rsid w:val="00B210D8"/>
    <w:rsid w:val="00B2209C"/>
    <w:rsid w:val="00B23C43"/>
    <w:rsid w:val="00B31005"/>
    <w:rsid w:val="00B47548"/>
    <w:rsid w:val="00B60B0C"/>
    <w:rsid w:val="00B60CB6"/>
    <w:rsid w:val="00B612A7"/>
    <w:rsid w:val="00B665B4"/>
    <w:rsid w:val="00B70632"/>
    <w:rsid w:val="00B7670F"/>
    <w:rsid w:val="00B813B3"/>
    <w:rsid w:val="00B84E4F"/>
    <w:rsid w:val="00B92825"/>
    <w:rsid w:val="00B92BDF"/>
    <w:rsid w:val="00B942C8"/>
    <w:rsid w:val="00BA2F69"/>
    <w:rsid w:val="00BA43F4"/>
    <w:rsid w:val="00BB4640"/>
    <w:rsid w:val="00BC2E80"/>
    <w:rsid w:val="00BC7135"/>
    <w:rsid w:val="00BD0834"/>
    <w:rsid w:val="00BD2176"/>
    <w:rsid w:val="00BD33D7"/>
    <w:rsid w:val="00BE0046"/>
    <w:rsid w:val="00BE04FF"/>
    <w:rsid w:val="00BE1880"/>
    <w:rsid w:val="00BE2EF4"/>
    <w:rsid w:val="00BF4435"/>
    <w:rsid w:val="00BF6FD3"/>
    <w:rsid w:val="00C0141D"/>
    <w:rsid w:val="00C117DA"/>
    <w:rsid w:val="00C1648D"/>
    <w:rsid w:val="00C165AB"/>
    <w:rsid w:val="00C22F08"/>
    <w:rsid w:val="00C30A3C"/>
    <w:rsid w:val="00C32486"/>
    <w:rsid w:val="00C37E1F"/>
    <w:rsid w:val="00C432B2"/>
    <w:rsid w:val="00C53C7D"/>
    <w:rsid w:val="00C61103"/>
    <w:rsid w:val="00C621AC"/>
    <w:rsid w:val="00C6428B"/>
    <w:rsid w:val="00C73C49"/>
    <w:rsid w:val="00C7449D"/>
    <w:rsid w:val="00C76BD4"/>
    <w:rsid w:val="00C85DDE"/>
    <w:rsid w:val="00C864A9"/>
    <w:rsid w:val="00C86FD8"/>
    <w:rsid w:val="00CA2A38"/>
    <w:rsid w:val="00CA4D58"/>
    <w:rsid w:val="00CA58A0"/>
    <w:rsid w:val="00CB0752"/>
    <w:rsid w:val="00CB18DE"/>
    <w:rsid w:val="00CB33B1"/>
    <w:rsid w:val="00CB7959"/>
    <w:rsid w:val="00CC2C21"/>
    <w:rsid w:val="00CC7962"/>
    <w:rsid w:val="00CD2653"/>
    <w:rsid w:val="00CD6A71"/>
    <w:rsid w:val="00CE0A72"/>
    <w:rsid w:val="00CE14A6"/>
    <w:rsid w:val="00CE79D3"/>
    <w:rsid w:val="00CF27E0"/>
    <w:rsid w:val="00CF78FC"/>
    <w:rsid w:val="00D02F11"/>
    <w:rsid w:val="00D06283"/>
    <w:rsid w:val="00D151C3"/>
    <w:rsid w:val="00D161F3"/>
    <w:rsid w:val="00D17486"/>
    <w:rsid w:val="00D208E2"/>
    <w:rsid w:val="00D20C3B"/>
    <w:rsid w:val="00D30FC2"/>
    <w:rsid w:val="00D3133D"/>
    <w:rsid w:val="00D37170"/>
    <w:rsid w:val="00D40712"/>
    <w:rsid w:val="00D40D06"/>
    <w:rsid w:val="00D43D32"/>
    <w:rsid w:val="00D4497E"/>
    <w:rsid w:val="00D44C88"/>
    <w:rsid w:val="00D52C3D"/>
    <w:rsid w:val="00D54E62"/>
    <w:rsid w:val="00D55460"/>
    <w:rsid w:val="00D567FF"/>
    <w:rsid w:val="00D569A6"/>
    <w:rsid w:val="00D96D18"/>
    <w:rsid w:val="00DC69E8"/>
    <w:rsid w:val="00DC78A2"/>
    <w:rsid w:val="00DD07F0"/>
    <w:rsid w:val="00DE0B4D"/>
    <w:rsid w:val="00DE119B"/>
    <w:rsid w:val="00DE11B4"/>
    <w:rsid w:val="00DF0020"/>
    <w:rsid w:val="00DF35EC"/>
    <w:rsid w:val="00DF651E"/>
    <w:rsid w:val="00DF7288"/>
    <w:rsid w:val="00DF76F2"/>
    <w:rsid w:val="00DF7ED3"/>
    <w:rsid w:val="00E01322"/>
    <w:rsid w:val="00E04013"/>
    <w:rsid w:val="00E108B3"/>
    <w:rsid w:val="00E12676"/>
    <w:rsid w:val="00E12D6A"/>
    <w:rsid w:val="00E15248"/>
    <w:rsid w:val="00E1678B"/>
    <w:rsid w:val="00E223CA"/>
    <w:rsid w:val="00E337B4"/>
    <w:rsid w:val="00E35F5F"/>
    <w:rsid w:val="00E42748"/>
    <w:rsid w:val="00E45943"/>
    <w:rsid w:val="00E54921"/>
    <w:rsid w:val="00E61F48"/>
    <w:rsid w:val="00E66E96"/>
    <w:rsid w:val="00E71652"/>
    <w:rsid w:val="00E746F1"/>
    <w:rsid w:val="00E75F3B"/>
    <w:rsid w:val="00E81A26"/>
    <w:rsid w:val="00E826C8"/>
    <w:rsid w:val="00E83C5C"/>
    <w:rsid w:val="00E84999"/>
    <w:rsid w:val="00E914D4"/>
    <w:rsid w:val="00E96560"/>
    <w:rsid w:val="00EB11A1"/>
    <w:rsid w:val="00EB23C1"/>
    <w:rsid w:val="00ED1D27"/>
    <w:rsid w:val="00ED32EF"/>
    <w:rsid w:val="00ED3420"/>
    <w:rsid w:val="00ED47D8"/>
    <w:rsid w:val="00ED4D62"/>
    <w:rsid w:val="00EE3F62"/>
    <w:rsid w:val="00EF0AEB"/>
    <w:rsid w:val="00EF12BF"/>
    <w:rsid w:val="00EF4F21"/>
    <w:rsid w:val="00F01072"/>
    <w:rsid w:val="00F03315"/>
    <w:rsid w:val="00F07457"/>
    <w:rsid w:val="00F16F06"/>
    <w:rsid w:val="00F2104E"/>
    <w:rsid w:val="00F256FF"/>
    <w:rsid w:val="00F370AB"/>
    <w:rsid w:val="00F37C20"/>
    <w:rsid w:val="00F41D84"/>
    <w:rsid w:val="00F424EE"/>
    <w:rsid w:val="00F52C70"/>
    <w:rsid w:val="00F53B2A"/>
    <w:rsid w:val="00F61400"/>
    <w:rsid w:val="00F6446D"/>
    <w:rsid w:val="00F66558"/>
    <w:rsid w:val="00F7381F"/>
    <w:rsid w:val="00F75747"/>
    <w:rsid w:val="00F83CF7"/>
    <w:rsid w:val="00F94ADB"/>
    <w:rsid w:val="00FA0287"/>
    <w:rsid w:val="00FA0AB0"/>
    <w:rsid w:val="00FA1233"/>
    <w:rsid w:val="00FA5AE7"/>
    <w:rsid w:val="00FB452F"/>
    <w:rsid w:val="00FB474A"/>
    <w:rsid w:val="00FB4E8D"/>
    <w:rsid w:val="00FB76D3"/>
    <w:rsid w:val="00FC47EA"/>
    <w:rsid w:val="00FC62B6"/>
    <w:rsid w:val="00FE4436"/>
    <w:rsid w:val="00FE524D"/>
    <w:rsid w:val="00FE60BC"/>
    <w:rsid w:val="00FE6B53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B0787C"/>
  <w15:chartTrackingRefBased/>
  <w15:docId w15:val="{D276FEE9-1F98-44B2-B67F-D025E99C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62"/>
  </w:style>
  <w:style w:type="paragraph" w:styleId="Titre1">
    <w:name w:val="heading 1"/>
    <w:basedOn w:val="Normal"/>
    <w:next w:val="Normal"/>
    <w:qFormat/>
    <w:pPr>
      <w:keepNext/>
      <w:spacing w:before="240" w:after="60"/>
      <w:ind w:left="708" w:hanging="708"/>
      <w:outlineLvl w:val="0"/>
    </w:pPr>
    <w:rPr>
      <w:rFonts w:ascii="Arial" w:hAnsi="Arial"/>
      <w:sz w:val="28"/>
      <w:lang w:val="en-GB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1416" w:hanging="708"/>
      <w:outlineLvl w:val="1"/>
    </w:pPr>
    <w:rPr>
      <w:rFonts w:ascii="Arial" w:hAnsi="Arial"/>
      <w:b/>
      <w:i/>
      <w:sz w:val="24"/>
      <w:lang w:val="en-GB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2124" w:hanging="708"/>
      <w:outlineLvl w:val="2"/>
    </w:pPr>
    <w:rPr>
      <w:b/>
      <w:sz w:val="24"/>
    </w:rPr>
  </w:style>
  <w:style w:type="paragraph" w:styleId="Titre4">
    <w:name w:val="heading 4"/>
    <w:basedOn w:val="Normal"/>
    <w:next w:val="Normal"/>
    <w:qFormat/>
    <w:pPr>
      <w:keepNext/>
      <w:jc w:val="center"/>
      <w:outlineLvl w:val="3"/>
    </w:pPr>
    <w:rPr>
      <w:b/>
      <w:i/>
      <w:sz w:val="32"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rFonts w:ascii="CG Times (WN)" w:hAnsi="CG Times (WN)"/>
      <w:b/>
      <w:i/>
      <w:sz w:val="24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i/>
      <w:sz w:val="24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i/>
      <w:sz w:val="24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semiHidden/>
    <w:pPr>
      <w:tabs>
        <w:tab w:val="right" w:leader="dot" w:pos="9071"/>
      </w:tabs>
      <w:spacing w:before="200" w:after="100"/>
    </w:pPr>
    <w:rPr>
      <w:rFonts w:ascii="Arial" w:hAnsi="Arial"/>
      <w:b/>
      <w:caps/>
      <w:sz w:val="24"/>
      <w:lang w:val="en-GB"/>
    </w:rPr>
  </w:style>
  <w:style w:type="paragraph" w:styleId="TM2">
    <w:name w:val="toc 2"/>
    <w:basedOn w:val="Normal"/>
    <w:next w:val="Normal"/>
    <w:semiHidden/>
    <w:pPr>
      <w:tabs>
        <w:tab w:val="right" w:leader="dot" w:pos="9071"/>
      </w:tabs>
      <w:ind w:left="198"/>
    </w:pPr>
    <w:rPr>
      <w:b/>
      <w:sz w:val="24"/>
      <w:lang w:val="en-GB"/>
    </w:rPr>
  </w:style>
  <w:style w:type="paragraph" w:styleId="TM3">
    <w:name w:val="toc 3"/>
    <w:basedOn w:val="Normal"/>
    <w:next w:val="Normal"/>
    <w:semiHidden/>
    <w:pPr>
      <w:tabs>
        <w:tab w:val="right" w:leader="dot" w:pos="9071"/>
      </w:tabs>
      <w:ind w:left="400"/>
    </w:pPr>
    <w:rPr>
      <w:lang w:val="en-GB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lang w:val="en-GB"/>
    </w:rPr>
  </w:style>
  <w:style w:type="paragraph" w:styleId="Corpsdetexte2">
    <w:name w:val="Body Text 2"/>
    <w:basedOn w:val="Normal"/>
    <w:rPr>
      <w:sz w:val="24"/>
    </w:rPr>
  </w:style>
  <w:style w:type="paragraph" w:styleId="Corpsdetexte">
    <w:name w:val="Body Text"/>
    <w:basedOn w:val="Normal"/>
    <w:pPr>
      <w:jc w:val="center"/>
    </w:pPr>
    <w:rPr>
      <w:sz w:val="24"/>
    </w:rPr>
  </w:style>
  <w:style w:type="paragraph" w:styleId="Retraitcorpsdetexte">
    <w:name w:val="Body Text Indent"/>
    <w:basedOn w:val="Normal"/>
    <w:rPr>
      <w:color w:val="FF0000"/>
      <w:sz w:val="24"/>
    </w:rPr>
  </w:style>
  <w:style w:type="paragraph" w:styleId="Commentaire">
    <w:name w:val="annotation text"/>
    <w:basedOn w:val="Normal"/>
    <w:semiHidden/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character" w:styleId="Marquedecommentaire">
    <w:name w:val="annotation reference"/>
    <w:semiHidden/>
    <w:rPr>
      <w:sz w:val="1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par1">
    <w:name w:val="par1"/>
    <w:basedOn w:val="Normal"/>
    <w:rsid w:val="008143CE"/>
    <w:pPr>
      <w:ind w:firstLine="567"/>
    </w:pPr>
    <w:rPr>
      <w:sz w:val="24"/>
    </w:rPr>
  </w:style>
  <w:style w:type="table" w:styleId="Grilledutableau">
    <w:name w:val="Table Grid"/>
    <w:basedOn w:val="TableauNormal"/>
    <w:rsid w:val="00D54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3">
    <w:name w:val="Body Text 3"/>
    <w:basedOn w:val="Normal"/>
    <w:rsid w:val="00786A18"/>
    <w:pPr>
      <w:spacing w:after="120"/>
    </w:pPr>
    <w:rPr>
      <w:sz w:val="16"/>
      <w:szCs w:val="16"/>
    </w:rPr>
  </w:style>
  <w:style w:type="character" w:styleId="Lienhypertexte">
    <w:name w:val="Hyperlink"/>
    <w:rsid w:val="001D6918"/>
    <w:rPr>
      <w:color w:val="0000FF"/>
      <w:u w:val="single"/>
    </w:rPr>
  </w:style>
  <w:style w:type="paragraph" w:customStyle="1" w:styleId="Char">
    <w:name w:val="Char"/>
    <w:basedOn w:val="Normal"/>
    <w:next w:val="Normal"/>
    <w:rsid w:val="006F57DB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har1">
    <w:name w:val="Char1"/>
    <w:basedOn w:val="Normal"/>
    <w:next w:val="Normal"/>
    <w:rsid w:val="00B23C43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Default">
    <w:name w:val="Default"/>
    <w:rsid w:val="00B23C4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hps">
    <w:name w:val="hps"/>
    <w:basedOn w:val="Policepardfaut"/>
    <w:rsid w:val="007F5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34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header" Target="header3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geeds\bat-emc\modeles%20rapport\report\emission\resac\geeds_emc-temp-rep_resac-001-b%20(report)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geeds_emc-temp-rep_resac-001-b (report).dot</Template>
  <TotalTime>0</TotalTime>
  <Pages>6</Pages>
  <Words>5244</Words>
  <Characters>28844</Characters>
  <Application>Microsoft Office Word</Application>
  <DocSecurity>0</DocSecurity>
  <Lines>240</Lines>
  <Paragraphs>68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d’essai type</vt:lpstr>
      <vt:lpstr>Rapport d’essai type</vt:lpstr>
    </vt:vector>
  </TitlesOfParts>
  <Company>valeo electronique</Company>
  <LinksUpToDate>false</LinksUpToDate>
  <CharactersWithSpaces>34020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d’essai type</dc:title>
  <dc:subject>Suivant cdc PSA B21 7110 (2000)</dc:subject>
  <dc:creator>p-frp-cre2-labocem</dc:creator>
  <cp:keywords/>
  <cp:lastModifiedBy>Elie Tshingombe</cp:lastModifiedBy>
  <cp:revision>2</cp:revision>
  <cp:lastPrinted>2007-10-30T12:51:00Z</cp:lastPrinted>
  <dcterms:created xsi:type="dcterms:W3CDTF">2025-09-21T23:00:00Z</dcterms:created>
  <dcterms:modified xsi:type="dcterms:W3CDTF">2025-09-21T23:00:00Z</dcterms:modified>
</cp:coreProperties>
</file>