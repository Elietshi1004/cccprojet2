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2D5203" w14:paraId="074A8DEC" w14:textId="77777777" w:rsidTr="000E23CA">
        <w:tc>
          <w:tcPr>
            <w:tcW w:w="934" w:type="dxa"/>
            <w:gridSpan w:val="3"/>
            <w:hideMark/>
          </w:tcPr>
          <w:p w14:paraId="1720E8FC" w14:textId="77777777" w:rsidR="002D5203" w:rsidRPr="002F0C6A" w:rsidRDefault="002D5203" w:rsidP="000E23CA">
            <w:pPr>
              <w:rPr>
                <w:sz w:val="24"/>
                <w:szCs w:val="24"/>
                <w:u w:val="single"/>
                <w:lang w:val="en-GB"/>
              </w:rPr>
            </w:pPr>
            <w:bookmarkStart w:id="0" w:name="_Toc511701228"/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6496C683" w14:textId="77777777" w:rsidR="002D5203" w:rsidRDefault="002D5203" w:rsidP="000E23CA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2D5203" w14:paraId="70D5CD7E" w14:textId="77777777" w:rsidTr="000E23CA">
        <w:tc>
          <w:tcPr>
            <w:tcW w:w="766" w:type="dxa"/>
            <w:hideMark/>
          </w:tcPr>
          <w:p w14:paraId="523353A6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161CFAFF" w14:textId="77777777" w:rsidR="002D5203" w:rsidRDefault="002D5203" w:rsidP="000E23CA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2D5203" w:rsidRPr="005D1757" w14:paraId="6A65FEF3" w14:textId="77777777" w:rsidTr="000E23CA">
        <w:tc>
          <w:tcPr>
            <w:tcW w:w="920" w:type="dxa"/>
            <w:gridSpan w:val="2"/>
            <w:hideMark/>
          </w:tcPr>
          <w:p w14:paraId="55395834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13F99F6E" w14:textId="77777777" w:rsidR="002D5203" w:rsidRDefault="002D5203" w:rsidP="002D5203">
            <w:pPr>
              <w:rPr>
                <w:lang w:val="en-GB"/>
              </w:rPr>
            </w:pPr>
            <w:r>
              <w:rPr>
                <w:lang w:val="en-GB"/>
              </w:rPr>
              <w:t>, Invalid DateTime</w:t>
            </w:r>
          </w:p>
        </w:tc>
      </w:tr>
      <w:tr w:rsidR="002D5203" w:rsidRPr="00E365B5" w14:paraId="48AAC9A6" w14:textId="77777777" w:rsidTr="000E23CA">
        <w:tc>
          <w:tcPr>
            <w:tcW w:w="1733" w:type="dxa"/>
            <w:gridSpan w:val="5"/>
            <w:hideMark/>
          </w:tcPr>
          <w:p w14:paraId="65F28EC3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255BAA8E" w14:textId="77777777" w:rsidR="002D5203" w:rsidRPr="00800F3F" w:rsidRDefault="002D5203" w:rsidP="002D5203">
            <w:pPr>
              <w:rPr>
                <w:lang w:val="en-US"/>
              </w:rPr>
            </w:pPr>
            <w:r>
              <w:rPr>
                <w:lang w:val="en-GB"/>
              </w:rPr>
              <w:t xml:space="preserve">Antenna position:, DUT Orientation:, Housing connected to the ground plane:, Configuration of the power return line LV:, </w:t>
            </w:r>
          </w:p>
        </w:tc>
      </w:tr>
      <w:tr w:rsidR="002D5203" w14:paraId="637C0EFA" w14:textId="77777777" w:rsidTr="000E23CA">
        <w:tc>
          <w:tcPr>
            <w:tcW w:w="1495" w:type="dxa"/>
            <w:gridSpan w:val="4"/>
            <w:hideMark/>
          </w:tcPr>
          <w:p w14:paraId="5B06CAC2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2E9D4C12" w14:textId="77777777" w:rsidR="002D5203" w:rsidRPr="005D1757" w:rsidRDefault="002D5203" w:rsidP="002D5203">
            <w:r>
              <w:t xml:space="preserve">, Conclusion : </w:t>
            </w:r>
          </w:p>
        </w:tc>
      </w:tr>
    </w:tbl>
    <w:p w14:paraId="29576EC1" w14:textId="77777777" w:rsidR="002D5203" w:rsidRPr="005C7D4E" w:rsidRDefault="002D5203" w:rsidP="002D5203">
      <w:r w:rsidRPr="007F5C4F">
        <w:rPr>
          <w:lang w:val="en-GB"/>
        </w:rPr>
        <w:t>GraphiqueEMIRE</w:t>
      </w:r>
      <w:r w:rsidRPr="00CF27E0">
        <w:rPr>
          <w:lang w:val="en-GB"/>
        </w:rPr>
        <w:t xml:space="preserve"> </w:t>
      </w:r>
    </w:p>
    <w:p w14:paraId="1A40A51A" w14:textId="77777777" w:rsidR="002D5203" w:rsidRPr="003D468A" w:rsidRDefault="002D5203" w:rsidP="002D5203">
      <w:pPr>
        <w:rPr>
          <w:lang w:val="en-GB"/>
        </w:rPr>
      </w:pPr>
      <w:r>
        <w:rPr>
          <w:lang w:val="en-GB"/>
        </w:rPr>
        <w:t>GraphiqueEMIRE</w:t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2D5203" w:rsidRPr="00AC2007" w14:paraId="5877F985" w14:textId="77777777" w:rsidTr="000E23CA">
        <w:tc>
          <w:tcPr>
            <w:tcW w:w="2265" w:type="dxa"/>
            <w:shd w:val="clear" w:color="auto" w:fill="CCFFCC"/>
            <w:vAlign w:val="center"/>
          </w:tcPr>
          <w:p w14:paraId="3D0A98C2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5A931ACC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**************** Mode 3********************</w:t>
            </w:r>
          </w:p>
        </w:tc>
      </w:tr>
    </w:tbl>
    <w:p w14:paraId="0DAC555C" w14:textId="77777777" w:rsidR="002D5203" w:rsidRPr="007F5C4F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p w14:paraId="27536F6F" w14:textId="77777777" w:rsidR="002D5203" w:rsidRPr="007F5C4F" w:rsidRDefault="002D5203" w:rsidP="002D5203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2D5203" w14:paraId="6C7D108A" w14:textId="77777777" w:rsidTr="000E23CA">
        <w:tc>
          <w:tcPr>
            <w:tcW w:w="934" w:type="dxa"/>
            <w:gridSpan w:val="3"/>
            <w:hideMark/>
          </w:tcPr>
          <w:p w14:paraId="46E6B3F7" w14:textId="77777777" w:rsidR="002D5203" w:rsidRPr="002F0C6A" w:rsidRDefault="002D5203" w:rsidP="000E23CA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1B92DEE1" w14:textId="77777777" w:rsidR="002D5203" w:rsidRDefault="002D5203" w:rsidP="000E23CA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2D5203" w14:paraId="50BA97B8" w14:textId="77777777" w:rsidTr="000E23CA">
        <w:tc>
          <w:tcPr>
            <w:tcW w:w="766" w:type="dxa"/>
            <w:hideMark/>
          </w:tcPr>
          <w:p w14:paraId="14F05DD2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644BF31D" w14:textId="77777777" w:rsidR="002D5203" w:rsidRDefault="002D5203" w:rsidP="000E23CA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2D5203" w:rsidRPr="005D1757" w14:paraId="5A7F7C98" w14:textId="77777777" w:rsidTr="000E23CA">
        <w:tc>
          <w:tcPr>
            <w:tcW w:w="920" w:type="dxa"/>
            <w:gridSpan w:val="2"/>
            <w:hideMark/>
          </w:tcPr>
          <w:p w14:paraId="215B552C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47DF3EF8" w14:textId="77777777" w:rsidR="002D5203" w:rsidRDefault="002D5203" w:rsidP="002D5203">
            <w:pPr>
              <w:rPr>
                <w:lang w:val="en-GB"/>
              </w:rPr>
            </w:pPr>
            <w:r>
              <w:rPr>
                <w:lang w:val="en-GB"/>
              </w:rPr>
              <w:t>, Invalid DateTime</w:t>
            </w:r>
          </w:p>
        </w:tc>
      </w:tr>
      <w:tr w:rsidR="002D5203" w:rsidRPr="00E365B5" w14:paraId="575AE12D" w14:textId="77777777" w:rsidTr="000E23CA">
        <w:tc>
          <w:tcPr>
            <w:tcW w:w="1733" w:type="dxa"/>
            <w:gridSpan w:val="5"/>
            <w:hideMark/>
          </w:tcPr>
          <w:p w14:paraId="67DBBE84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7428ABFC" w14:textId="77777777" w:rsidR="002D5203" w:rsidRPr="00800F3F" w:rsidRDefault="002D5203" w:rsidP="002D5203">
            <w:pPr>
              <w:rPr>
                <w:lang w:val="en-US"/>
              </w:rPr>
            </w:pPr>
            <w:r>
              <w:rPr>
                <w:lang w:val="en-GB"/>
              </w:rPr>
              <w:t xml:space="preserve">Antenna position:, DUT Orientation:, Housing connected to the ground plane:, Configuration of the power return line LV:, </w:t>
            </w:r>
          </w:p>
        </w:tc>
      </w:tr>
      <w:tr w:rsidR="002D5203" w14:paraId="07A3E8E1" w14:textId="77777777" w:rsidTr="000E23CA">
        <w:tc>
          <w:tcPr>
            <w:tcW w:w="1495" w:type="dxa"/>
            <w:gridSpan w:val="4"/>
            <w:hideMark/>
          </w:tcPr>
          <w:p w14:paraId="547D5449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671765A9" w14:textId="77777777" w:rsidR="002D5203" w:rsidRPr="005D1757" w:rsidRDefault="002D5203" w:rsidP="002D5203">
            <w:r>
              <w:t xml:space="preserve">, Conclusion : </w:t>
            </w:r>
          </w:p>
        </w:tc>
      </w:tr>
    </w:tbl>
    <w:p w14:paraId="3629A31B" w14:textId="77777777" w:rsidR="002D5203" w:rsidRPr="005C7D4E" w:rsidRDefault="002D5203" w:rsidP="002D5203">
      <w:r w:rsidRPr="007F5C4F">
        <w:rPr>
          <w:lang w:val="en-GB"/>
        </w:rPr>
        <w:t>GraphiqueEMIRE</w:t>
      </w:r>
      <w:r w:rsidRPr="00CF27E0">
        <w:rPr>
          <w:lang w:val="en-GB"/>
        </w:rPr>
        <w:t xml:space="preserve"> </w:t>
      </w:r>
    </w:p>
    <w:p w14:paraId="76631274" w14:textId="77777777" w:rsidR="002D5203" w:rsidRPr="003D468A" w:rsidRDefault="002D5203" w:rsidP="002D5203">
      <w:pPr>
        <w:rPr>
          <w:lang w:val="en-GB"/>
        </w:rPr>
      </w:pPr>
      <w:r>
        <w:rPr>
          <w:lang w:val="en-GB"/>
        </w:rPr>
        <w:t>GraphiqueEMIRE</w:t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2D5203" w:rsidRPr="00AC2007" w14:paraId="38CB9F02" w14:textId="77777777" w:rsidTr="000E23CA">
        <w:tc>
          <w:tcPr>
            <w:tcW w:w="2265" w:type="dxa"/>
            <w:shd w:val="clear" w:color="auto" w:fill="CCFFCC"/>
            <w:vAlign w:val="center"/>
          </w:tcPr>
          <w:p w14:paraId="51C7EF90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7E3E583A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****************X-axis********************</w:t>
            </w:r>
          </w:p>
        </w:tc>
      </w:tr>
    </w:tbl>
    <w:p w14:paraId="769FE5F7" w14:textId="77777777" w:rsidR="002D5203" w:rsidRPr="007F5C4F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p w14:paraId="6F46378D" w14:textId="77777777" w:rsidR="002D5203" w:rsidRPr="007F5C4F" w:rsidRDefault="002D5203" w:rsidP="002D520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73CE221E" w14:textId="77777777" w:rsidR="002D5203" w:rsidRPr="007F5C4F" w:rsidRDefault="002D5203" w:rsidP="002D5203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2D5203" w14:paraId="12310AE7" w14:textId="77777777" w:rsidTr="000E23CA">
        <w:tc>
          <w:tcPr>
            <w:tcW w:w="934" w:type="dxa"/>
            <w:gridSpan w:val="3"/>
            <w:hideMark/>
          </w:tcPr>
          <w:p w14:paraId="45FFC984" w14:textId="77777777" w:rsidR="002D5203" w:rsidRPr="002F0C6A" w:rsidRDefault="002D5203" w:rsidP="000E23CA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00E2A719" w14:textId="77777777" w:rsidR="002D5203" w:rsidRDefault="002D5203" w:rsidP="000E23CA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2D5203" w14:paraId="6D96C116" w14:textId="77777777" w:rsidTr="000E23CA">
        <w:tc>
          <w:tcPr>
            <w:tcW w:w="766" w:type="dxa"/>
            <w:hideMark/>
          </w:tcPr>
          <w:p w14:paraId="7E7C08D2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776B61E0" w14:textId="77777777" w:rsidR="002D5203" w:rsidRDefault="002D5203" w:rsidP="000E23CA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2D5203" w:rsidRPr="005D1757" w14:paraId="1C1FC9C2" w14:textId="77777777" w:rsidTr="000E23CA">
        <w:tc>
          <w:tcPr>
            <w:tcW w:w="920" w:type="dxa"/>
            <w:gridSpan w:val="2"/>
            <w:hideMark/>
          </w:tcPr>
          <w:p w14:paraId="4B7A6CCA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32AC6EB4" w14:textId="77777777" w:rsidR="002D5203" w:rsidRDefault="002D5203" w:rsidP="002D5203">
            <w:pPr>
              <w:rPr>
                <w:lang w:val="en-GB"/>
              </w:rPr>
            </w:pPr>
            <w:r>
              <w:rPr>
                <w:lang w:val="en-GB"/>
              </w:rPr>
              <w:t>VA/FK, 17/02/2025 17:08:38</w:t>
            </w:r>
          </w:p>
        </w:tc>
      </w:tr>
      <w:tr w:rsidR="002D5203" w:rsidRPr="00E365B5" w14:paraId="6EB9732B" w14:textId="77777777" w:rsidTr="000E23CA">
        <w:tc>
          <w:tcPr>
            <w:tcW w:w="1733" w:type="dxa"/>
            <w:gridSpan w:val="5"/>
            <w:hideMark/>
          </w:tcPr>
          <w:p w14:paraId="0A8BCD34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304C006F" w14:textId="77777777" w:rsidR="002D5203" w:rsidRPr="00800F3F" w:rsidRDefault="002D5203" w:rsidP="002D5203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harness, DUT Orientation:axis X, Housing connected to the ground plane:no, Configuration of the power return line LV:remotely grounded, -</w:t>
            </w:r>
          </w:p>
        </w:tc>
      </w:tr>
      <w:tr w:rsidR="002D5203" w14:paraId="2BAB9FD5" w14:textId="77777777" w:rsidTr="000E23CA">
        <w:tc>
          <w:tcPr>
            <w:tcW w:w="1495" w:type="dxa"/>
            <w:gridSpan w:val="4"/>
            <w:hideMark/>
          </w:tcPr>
          <w:p w14:paraId="5B843873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7A76691E" w14:textId="77777777" w:rsidR="002D5203" w:rsidRPr="005D1757" w:rsidRDefault="002D5203" w:rsidP="002D5203">
            <w:r>
              <w:t>BGN ON, Conclusion : comply</w:t>
            </w:r>
          </w:p>
        </w:tc>
      </w:tr>
    </w:tbl>
    <w:p w14:paraId="721F72A3" w14:textId="0AEDD718" w:rsidR="002D5203" w:rsidRPr="005C7D4E" w:rsidRDefault="002D5203" w:rsidP="002D5203">
      <w:r w:rsidRPr="007F5C4F"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7D3F6B7E" wp14:editId="16CE7F14">
            <wp:extent cx="6114415" cy="4094480"/>
            <wp:effectExtent l="0" t="0" r="0" b="0"/>
            <wp:docPr id="1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3B7DC343" w14:textId="77777777" w:rsidR="002D5203" w:rsidRPr="002D5203" w:rsidRDefault="002D5203" w:rsidP="002D5203">
      <w:pPr>
        <w:rPr>
          <w:sz w:val="16"/>
          <w:szCs w:val="16"/>
          <w:lang w:val="en-GB"/>
        </w:rPr>
      </w:pPr>
      <w:r w:rsidRPr="002D5203">
        <w:rPr>
          <w:sz w:val="16"/>
          <w:szCs w:val="16"/>
          <w:lang w:val="en-GB"/>
        </w:rPr>
        <w:t>CISPR.AVG/Lim.Avg (2)</w:t>
      </w:r>
    </w:p>
    <w:tbl>
      <w:tblPr>
        <w:tblW w:w="9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9"/>
        <w:gridCol w:w="419"/>
        <w:gridCol w:w="1873"/>
        <w:gridCol w:w="1626"/>
        <w:gridCol w:w="2010"/>
        <w:gridCol w:w="997"/>
        <w:gridCol w:w="1244"/>
      </w:tblGrid>
      <w:tr w:rsidR="002D5203" w:rsidRPr="002D5203" w14:paraId="5BA668F2" w14:textId="77777777" w:rsidTr="002D5203">
        <w:tc>
          <w:tcPr>
            <w:tcW w:w="1369" w:type="dxa"/>
          </w:tcPr>
          <w:p w14:paraId="62B8B87B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Frequency (MHz)</w:t>
            </w:r>
          </w:p>
        </w:tc>
        <w:tc>
          <w:tcPr>
            <w:tcW w:w="419" w:type="dxa"/>
          </w:tcPr>
          <w:p w14:paraId="638A2A09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SR</w:t>
            </w:r>
          </w:p>
        </w:tc>
        <w:tc>
          <w:tcPr>
            <w:tcW w:w="1873" w:type="dxa"/>
          </w:tcPr>
          <w:p w14:paraId="467B95ED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CISPR.AVG (dBÂµV/m)</w:t>
            </w:r>
          </w:p>
        </w:tc>
        <w:tc>
          <w:tcPr>
            <w:tcW w:w="1626" w:type="dxa"/>
          </w:tcPr>
          <w:p w14:paraId="0E338C34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Lim.Avg (dBÂµV/m)</w:t>
            </w:r>
          </w:p>
        </w:tc>
        <w:tc>
          <w:tcPr>
            <w:tcW w:w="2010" w:type="dxa"/>
          </w:tcPr>
          <w:p w14:paraId="6A9657F7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CISPR.AVG-Lim.Avg (dB)</w:t>
            </w:r>
          </w:p>
        </w:tc>
        <w:tc>
          <w:tcPr>
            <w:tcW w:w="997" w:type="dxa"/>
          </w:tcPr>
          <w:p w14:paraId="24B99DF6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Polarization</w:t>
            </w:r>
          </w:p>
        </w:tc>
        <w:tc>
          <w:tcPr>
            <w:tcW w:w="1244" w:type="dxa"/>
          </w:tcPr>
          <w:p w14:paraId="7FEDAA2C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Correction (dB)</w:t>
            </w:r>
          </w:p>
        </w:tc>
      </w:tr>
      <w:tr w:rsidR="002D5203" w:rsidRPr="002D5203" w14:paraId="57EED2C8" w14:textId="77777777" w:rsidTr="002D5203">
        <w:tc>
          <w:tcPr>
            <w:tcW w:w="1369" w:type="dxa"/>
          </w:tcPr>
          <w:p w14:paraId="1A14FBA3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1.19125</w:t>
            </w:r>
          </w:p>
        </w:tc>
        <w:tc>
          <w:tcPr>
            <w:tcW w:w="419" w:type="dxa"/>
          </w:tcPr>
          <w:p w14:paraId="32064906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873" w:type="dxa"/>
          </w:tcPr>
          <w:p w14:paraId="362C367C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18.29</w:t>
            </w:r>
          </w:p>
        </w:tc>
        <w:tc>
          <w:tcPr>
            <w:tcW w:w="1626" w:type="dxa"/>
          </w:tcPr>
          <w:p w14:paraId="5932FB94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44.00</w:t>
            </w:r>
          </w:p>
        </w:tc>
        <w:tc>
          <w:tcPr>
            <w:tcW w:w="2010" w:type="dxa"/>
          </w:tcPr>
          <w:p w14:paraId="13EA3004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-25.71</w:t>
            </w:r>
          </w:p>
        </w:tc>
        <w:tc>
          <w:tcPr>
            <w:tcW w:w="997" w:type="dxa"/>
          </w:tcPr>
          <w:p w14:paraId="1A40B55D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3F7A7532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9.91</w:t>
            </w:r>
          </w:p>
        </w:tc>
      </w:tr>
      <w:tr w:rsidR="002D5203" w14:paraId="298C1224" w14:textId="77777777" w:rsidTr="002D5203">
        <w:tc>
          <w:tcPr>
            <w:tcW w:w="1369" w:type="dxa"/>
          </w:tcPr>
          <w:p w14:paraId="001937C6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27.3475</w:t>
            </w:r>
          </w:p>
        </w:tc>
        <w:tc>
          <w:tcPr>
            <w:tcW w:w="419" w:type="dxa"/>
          </w:tcPr>
          <w:p w14:paraId="627D56BB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873" w:type="dxa"/>
          </w:tcPr>
          <w:p w14:paraId="7D753FCA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6.17</w:t>
            </w:r>
          </w:p>
        </w:tc>
        <w:tc>
          <w:tcPr>
            <w:tcW w:w="1626" w:type="dxa"/>
          </w:tcPr>
          <w:p w14:paraId="161D1987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28.00</w:t>
            </w:r>
          </w:p>
        </w:tc>
        <w:tc>
          <w:tcPr>
            <w:tcW w:w="2010" w:type="dxa"/>
          </w:tcPr>
          <w:p w14:paraId="75690E4E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-21.83</w:t>
            </w:r>
          </w:p>
        </w:tc>
        <w:tc>
          <w:tcPr>
            <w:tcW w:w="997" w:type="dxa"/>
          </w:tcPr>
          <w:p w14:paraId="5A56C45D" w14:textId="77777777" w:rsidR="002D5203" w:rsidRP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4DB811B4" w14:textId="77777777" w:rsidR="002D5203" w:rsidRDefault="002D5203" w:rsidP="001D145F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10.29</w:t>
            </w:r>
          </w:p>
        </w:tc>
      </w:tr>
    </w:tbl>
    <w:p w14:paraId="7DA0AA31" w14:textId="77777777" w:rsidR="002D5203" w:rsidRDefault="002D5203" w:rsidP="002D5203">
      <w:pPr>
        <w:rPr>
          <w:sz w:val="16"/>
          <w:szCs w:val="16"/>
          <w:lang w:val="en-GB"/>
        </w:rPr>
      </w:pPr>
    </w:p>
    <w:p w14:paraId="17AE2612" w14:textId="77777777" w:rsidR="002D5203" w:rsidRPr="002D5203" w:rsidRDefault="002D5203" w:rsidP="002D5203">
      <w:pPr>
        <w:rPr>
          <w:sz w:val="16"/>
          <w:szCs w:val="16"/>
          <w:lang w:val="en-GB"/>
        </w:rPr>
      </w:pPr>
      <w:r w:rsidRPr="002D5203">
        <w:rPr>
          <w:sz w:val="16"/>
          <w:szCs w:val="16"/>
          <w:lang w:val="en-GB"/>
        </w:rPr>
        <w:t>Peak/Lim.Q-Peak (2)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9"/>
        <w:gridCol w:w="419"/>
        <w:gridCol w:w="1362"/>
        <w:gridCol w:w="1835"/>
        <w:gridCol w:w="1708"/>
        <w:gridCol w:w="997"/>
        <w:gridCol w:w="1244"/>
      </w:tblGrid>
      <w:tr w:rsidR="002D5203" w:rsidRPr="002D5203" w14:paraId="343F7C81" w14:textId="77777777" w:rsidTr="002D5203">
        <w:tc>
          <w:tcPr>
            <w:tcW w:w="1369" w:type="dxa"/>
          </w:tcPr>
          <w:p w14:paraId="0EF73538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Frequency (MHz)</w:t>
            </w:r>
          </w:p>
        </w:tc>
        <w:tc>
          <w:tcPr>
            <w:tcW w:w="419" w:type="dxa"/>
          </w:tcPr>
          <w:p w14:paraId="3CC14D0E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SR</w:t>
            </w:r>
          </w:p>
        </w:tc>
        <w:tc>
          <w:tcPr>
            <w:tcW w:w="1362" w:type="dxa"/>
          </w:tcPr>
          <w:p w14:paraId="5EB5F643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Peak (dBÂµV/m)</w:t>
            </w:r>
          </w:p>
        </w:tc>
        <w:tc>
          <w:tcPr>
            <w:tcW w:w="1835" w:type="dxa"/>
          </w:tcPr>
          <w:p w14:paraId="05B562ED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Lim.Q-Peak (dBÂµV/m)</w:t>
            </w:r>
          </w:p>
        </w:tc>
        <w:tc>
          <w:tcPr>
            <w:tcW w:w="1708" w:type="dxa"/>
          </w:tcPr>
          <w:p w14:paraId="1AA0D7DF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Peak-Lim.Q-Peak (dB)</w:t>
            </w:r>
          </w:p>
        </w:tc>
        <w:tc>
          <w:tcPr>
            <w:tcW w:w="997" w:type="dxa"/>
          </w:tcPr>
          <w:p w14:paraId="27863B36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Polarization</w:t>
            </w:r>
          </w:p>
        </w:tc>
        <w:tc>
          <w:tcPr>
            <w:tcW w:w="1244" w:type="dxa"/>
          </w:tcPr>
          <w:p w14:paraId="639A5F1B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Correction (dB)</w:t>
            </w:r>
          </w:p>
        </w:tc>
      </w:tr>
      <w:tr w:rsidR="002D5203" w:rsidRPr="002D5203" w14:paraId="70F9CB87" w14:textId="77777777" w:rsidTr="002D5203">
        <w:tc>
          <w:tcPr>
            <w:tcW w:w="1369" w:type="dxa"/>
          </w:tcPr>
          <w:p w14:paraId="029837B6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1.162</w:t>
            </w:r>
          </w:p>
        </w:tc>
        <w:tc>
          <w:tcPr>
            <w:tcW w:w="419" w:type="dxa"/>
          </w:tcPr>
          <w:p w14:paraId="249DE23D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362" w:type="dxa"/>
          </w:tcPr>
          <w:p w14:paraId="57FCFC94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33.19</w:t>
            </w:r>
          </w:p>
        </w:tc>
        <w:tc>
          <w:tcPr>
            <w:tcW w:w="1835" w:type="dxa"/>
          </w:tcPr>
          <w:p w14:paraId="1F729003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51.00</w:t>
            </w:r>
          </w:p>
        </w:tc>
        <w:tc>
          <w:tcPr>
            <w:tcW w:w="1708" w:type="dxa"/>
          </w:tcPr>
          <w:p w14:paraId="090B7931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-17.81</w:t>
            </w:r>
          </w:p>
        </w:tc>
        <w:tc>
          <w:tcPr>
            <w:tcW w:w="997" w:type="dxa"/>
          </w:tcPr>
          <w:p w14:paraId="183505D3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452D2BE5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9.91</w:t>
            </w:r>
          </w:p>
        </w:tc>
      </w:tr>
      <w:tr w:rsidR="002D5203" w14:paraId="5D119654" w14:textId="77777777" w:rsidTr="002D5203">
        <w:tc>
          <w:tcPr>
            <w:tcW w:w="1369" w:type="dxa"/>
          </w:tcPr>
          <w:p w14:paraId="3A01E3FE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27.262</w:t>
            </w:r>
          </w:p>
        </w:tc>
        <w:tc>
          <w:tcPr>
            <w:tcW w:w="419" w:type="dxa"/>
          </w:tcPr>
          <w:p w14:paraId="75945B1E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362" w:type="dxa"/>
          </w:tcPr>
          <w:p w14:paraId="5778718D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22.61</w:t>
            </w:r>
          </w:p>
        </w:tc>
        <w:tc>
          <w:tcPr>
            <w:tcW w:w="1835" w:type="dxa"/>
          </w:tcPr>
          <w:p w14:paraId="42A91E8A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45.00</w:t>
            </w:r>
          </w:p>
        </w:tc>
        <w:tc>
          <w:tcPr>
            <w:tcW w:w="1708" w:type="dxa"/>
          </w:tcPr>
          <w:p w14:paraId="6D0578AF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-22.39</w:t>
            </w:r>
          </w:p>
        </w:tc>
        <w:tc>
          <w:tcPr>
            <w:tcW w:w="997" w:type="dxa"/>
          </w:tcPr>
          <w:p w14:paraId="05F3C8A4" w14:textId="77777777" w:rsidR="002D5203" w:rsidRP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7464E0D1" w14:textId="77777777" w:rsidR="002D5203" w:rsidRDefault="002D5203" w:rsidP="0090780D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10.29</w:t>
            </w:r>
          </w:p>
        </w:tc>
      </w:tr>
    </w:tbl>
    <w:p w14:paraId="06C0FDA5" w14:textId="77777777" w:rsidR="002D5203" w:rsidRDefault="002D5203" w:rsidP="002D5203">
      <w:pPr>
        <w:rPr>
          <w:sz w:val="16"/>
          <w:szCs w:val="16"/>
          <w:lang w:val="en-GB"/>
        </w:rPr>
      </w:pPr>
    </w:p>
    <w:p w14:paraId="34CF5059" w14:textId="77777777" w:rsidR="002D5203" w:rsidRPr="002D5203" w:rsidRDefault="002D5203" w:rsidP="002D5203">
      <w:pPr>
        <w:rPr>
          <w:sz w:val="16"/>
          <w:szCs w:val="16"/>
          <w:lang w:val="en-GB"/>
        </w:rPr>
      </w:pPr>
      <w:r w:rsidRPr="002D5203">
        <w:rPr>
          <w:sz w:val="16"/>
          <w:szCs w:val="16"/>
          <w:lang w:val="en-GB"/>
        </w:rPr>
        <w:t>Q-Peak/Lim.Q-Peak (2)</w:t>
      </w:r>
    </w:p>
    <w:tbl>
      <w:tblPr>
        <w:tblW w:w="9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9"/>
        <w:gridCol w:w="419"/>
        <w:gridCol w:w="1530"/>
        <w:gridCol w:w="1835"/>
        <w:gridCol w:w="1876"/>
        <w:gridCol w:w="997"/>
        <w:gridCol w:w="1244"/>
      </w:tblGrid>
      <w:tr w:rsidR="002D5203" w:rsidRPr="002D5203" w14:paraId="6028B018" w14:textId="77777777" w:rsidTr="002D5203">
        <w:tc>
          <w:tcPr>
            <w:tcW w:w="1369" w:type="dxa"/>
          </w:tcPr>
          <w:p w14:paraId="104A4306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Frequency (MHz)</w:t>
            </w:r>
          </w:p>
        </w:tc>
        <w:tc>
          <w:tcPr>
            <w:tcW w:w="419" w:type="dxa"/>
          </w:tcPr>
          <w:p w14:paraId="0BF9E4BF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SR</w:t>
            </w:r>
          </w:p>
        </w:tc>
        <w:tc>
          <w:tcPr>
            <w:tcW w:w="1530" w:type="dxa"/>
          </w:tcPr>
          <w:p w14:paraId="0CC92345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Q-Peak (dBÂµV/m)</w:t>
            </w:r>
          </w:p>
        </w:tc>
        <w:tc>
          <w:tcPr>
            <w:tcW w:w="1835" w:type="dxa"/>
          </w:tcPr>
          <w:p w14:paraId="1B5AC42B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Lim.Q-Peak (dBÂµV/m)</w:t>
            </w:r>
          </w:p>
        </w:tc>
        <w:tc>
          <w:tcPr>
            <w:tcW w:w="1876" w:type="dxa"/>
          </w:tcPr>
          <w:p w14:paraId="04245EA5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Q-Peak-Lim.Q-Peak (dB)</w:t>
            </w:r>
          </w:p>
        </w:tc>
        <w:tc>
          <w:tcPr>
            <w:tcW w:w="997" w:type="dxa"/>
          </w:tcPr>
          <w:p w14:paraId="024F9C30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Polarization</w:t>
            </w:r>
          </w:p>
        </w:tc>
        <w:tc>
          <w:tcPr>
            <w:tcW w:w="1244" w:type="dxa"/>
          </w:tcPr>
          <w:p w14:paraId="43279269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Correction (dB)</w:t>
            </w:r>
          </w:p>
        </w:tc>
      </w:tr>
      <w:tr w:rsidR="002D5203" w:rsidRPr="002D5203" w14:paraId="4B015FD6" w14:textId="77777777" w:rsidTr="002D5203">
        <w:tc>
          <w:tcPr>
            <w:tcW w:w="1369" w:type="dxa"/>
          </w:tcPr>
          <w:p w14:paraId="13F8736B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1.162</w:t>
            </w:r>
          </w:p>
        </w:tc>
        <w:tc>
          <w:tcPr>
            <w:tcW w:w="419" w:type="dxa"/>
          </w:tcPr>
          <w:p w14:paraId="3D709C86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530" w:type="dxa"/>
          </w:tcPr>
          <w:p w14:paraId="2431938D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31.17</w:t>
            </w:r>
          </w:p>
        </w:tc>
        <w:tc>
          <w:tcPr>
            <w:tcW w:w="1835" w:type="dxa"/>
          </w:tcPr>
          <w:p w14:paraId="1CF65E05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51.00</w:t>
            </w:r>
          </w:p>
        </w:tc>
        <w:tc>
          <w:tcPr>
            <w:tcW w:w="1876" w:type="dxa"/>
          </w:tcPr>
          <w:p w14:paraId="32819878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-19.83</w:t>
            </w:r>
          </w:p>
        </w:tc>
        <w:tc>
          <w:tcPr>
            <w:tcW w:w="997" w:type="dxa"/>
          </w:tcPr>
          <w:p w14:paraId="30C30557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44B0BAF7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9.91</w:t>
            </w:r>
          </w:p>
        </w:tc>
      </w:tr>
      <w:tr w:rsidR="002D5203" w14:paraId="35712039" w14:textId="77777777" w:rsidTr="002D5203">
        <w:tc>
          <w:tcPr>
            <w:tcW w:w="1369" w:type="dxa"/>
          </w:tcPr>
          <w:p w14:paraId="0EC660DF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27.2665</w:t>
            </w:r>
          </w:p>
        </w:tc>
        <w:tc>
          <w:tcPr>
            <w:tcW w:w="419" w:type="dxa"/>
          </w:tcPr>
          <w:p w14:paraId="6B7F1377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530" w:type="dxa"/>
          </w:tcPr>
          <w:p w14:paraId="051AAEE0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16.96</w:t>
            </w:r>
          </w:p>
        </w:tc>
        <w:tc>
          <w:tcPr>
            <w:tcW w:w="1835" w:type="dxa"/>
          </w:tcPr>
          <w:p w14:paraId="6BB3778D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45.00</w:t>
            </w:r>
          </w:p>
        </w:tc>
        <w:tc>
          <w:tcPr>
            <w:tcW w:w="1876" w:type="dxa"/>
          </w:tcPr>
          <w:p w14:paraId="5EFE548E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-28.04</w:t>
            </w:r>
          </w:p>
        </w:tc>
        <w:tc>
          <w:tcPr>
            <w:tcW w:w="997" w:type="dxa"/>
          </w:tcPr>
          <w:p w14:paraId="5DFEC0FF" w14:textId="77777777" w:rsidR="002D5203" w:rsidRP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113EE8AE" w14:textId="77777777" w:rsidR="002D5203" w:rsidRDefault="002D5203" w:rsidP="00232DB8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10.29</w:t>
            </w:r>
          </w:p>
        </w:tc>
      </w:tr>
    </w:tbl>
    <w:p w14:paraId="4FEDE959" w14:textId="77777777" w:rsidR="002D5203" w:rsidRDefault="002D5203" w:rsidP="002D5203">
      <w:pPr>
        <w:rPr>
          <w:sz w:val="16"/>
          <w:szCs w:val="16"/>
          <w:lang w:val="en-GB"/>
        </w:rPr>
      </w:pPr>
    </w:p>
    <w:p w14:paraId="751DCF79" w14:textId="77777777" w:rsidR="002D5203" w:rsidRPr="002D5203" w:rsidRDefault="002D5203" w:rsidP="002D5203">
      <w:pPr>
        <w:rPr>
          <w:sz w:val="16"/>
          <w:szCs w:val="16"/>
          <w:lang w:val="en-GB"/>
        </w:rPr>
      </w:pPr>
      <w:r w:rsidRPr="002D5203">
        <w:rPr>
          <w:sz w:val="16"/>
          <w:szCs w:val="16"/>
          <w:lang w:val="en-GB"/>
        </w:rPr>
        <w:t>Peak/Lim.Peak (2)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9"/>
        <w:gridCol w:w="419"/>
        <w:gridCol w:w="1362"/>
        <w:gridCol w:w="1667"/>
        <w:gridCol w:w="1540"/>
        <w:gridCol w:w="997"/>
        <w:gridCol w:w="1244"/>
      </w:tblGrid>
      <w:tr w:rsidR="002D5203" w:rsidRPr="002D5203" w14:paraId="565ABF4A" w14:textId="77777777" w:rsidTr="002D5203">
        <w:tc>
          <w:tcPr>
            <w:tcW w:w="1369" w:type="dxa"/>
          </w:tcPr>
          <w:p w14:paraId="13AD547D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Frequency (MHz)</w:t>
            </w:r>
          </w:p>
        </w:tc>
        <w:tc>
          <w:tcPr>
            <w:tcW w:w="419" w:type="dxa"/>
          </w:tcPr>
          <w:p w14:paraId="7B8EF8E0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SR</w:t>
            </w:r>
          </w:p>
        </w:tc>
        <w:tc>
          <w:tcPr>
            <w:tcW w:w="1362" w:type="dxa"/>
          </w:tcPr>
          <w:p w14:paraId="36EEB5CB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Peak (dBÂµV/m)</w:t>
            </w:r>
          </w:p>
        </w:tc>
        <w:tc>
          <w:tcPr>
            <w:tcW w:w="1667" w:type="dxa"/>
          </w:tcPr>
          <w:p w14:paraId="7EC0EF81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Lim.Peak (dBÂµV/m)</w:t>
            </w:r>
          </w:p>
        </w:tc>
        <w:tc>
          <w:tcPr>
            <w:tcW w:w="1540" w:type="dxa"/>
          </w:tcPr>
          <w:p w14:paraId="4AB121FF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Peak-Lim.Peak (dB)</w:t>
            </w:r>
          </w:p>
        </w:tc>
        <w:tc>
          <w:tcPr>
            <w:tcW w:w="997" w:type="dxa"/>
          </w:tcPr>
          <w:p w14:paraId="0872107A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Polarization</w:t>
            </w:r>
          </w:p>
        </w:tc>
        <w:tc>
          <w:tcPr>
            <w:tcW w:w="1244" w:type="dxa"/>
          </w:tcPr>
          <w:p w14:paraId="1AEECDD2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Correction (dB)</w:t>
            </w:r>
          </w:p>
        </w:tc>
      </w:tr>
      <w:tr w:rsidR="002D5203" w:rsidRPr="002D5203" w14:paraId="3511CB07" w14:textId="77777777" w:rsidTr="002D5203">
        <w:tc>
          <w:tcPr>
            <w:tcW w:w="1369" w:type="dxa"/>
          </w:tcPr>
          <w:p w14:paraId="72695717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1.162</w:t>
            </w:r>
          </w:p>
        </w:tc>
        <w:tc>
          <w:tcPr>
            <w:tcW w:w="419" w:type="dxa"/>
          </w:tcPr>
          <w:p w14:paraId="4E3F0C0F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</w:t>
            </w:r>
          </w:p>
        </w:tc>
        <w:tc>
          <w:tcPr>
            <w:tcW w:w="1362" w:type="dxa"/>
          </w:tcPr>
          <w:p w14:paraId="63BE7B48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33.19</w:t>
            </w:r>
          </w:p>
        </w:tc>
        <w:tc>
          <w:tcPr>
            <w:tcW w:w="1667" w:type="dxa"/>
          </w:tcPr>
          <w:p w14:paraId="1D8C5F36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64.00</w:t>
            </w:r>
          </w:p>
        </w:tc>
        <w:tc>
          <w:tcPr>
            <w:tcW w:w="1540" w:type="dxa"/>
          </w:tcPr>
          <w:p w14:paraId="2D2D5D3B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-30.81</w:t>
            </w:r>
          </w:p>
        </w:tc>
        <w:tc>
          <w:tcPr>
            <w:tcW w:w="997" w:type="dxa"/>
          </w:tcPr>
          <w:p w14:paraId="405E6644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008623A3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9.91</w:t>
            </w:r>
          </w:p>
        </w:tc>
      </w:tr>
      <w:tr w:rsidR="002D5203" w:rsidRPr="00B665B4" w14:paraId="02B7B24E" w14:textId="77777777" w:rsidTr="002D5203">
        <w:tc>
          <w:tcPr>
            <w:tcW w:w="1369" w:type="dxa"/>
          </w:tcPr>
          <w:p w14:paraId="06A6A8D5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27.262</w:t>
            </w:r>
          </w:p>
        </w:tc>
        <w:tc>
          <w:tcPr>
            <w:tcW w:w="419" w:type="dxa"/>
          </w:tcPr>
          <w:p w14:paraId="42A7B7D3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</w:t>
            </w:r>
          </w:p>
        </w:tc>
        <w:tc>
          <w:tcPr>
            <w:tcW w:w="1362" w:type="dxa"/>
          </w:tcPr>
          <w:p w14:paraId="374403F0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22.61</w:t>
            </w:r>
          </w:p>
        </w:tc>
        <w:tc>
          <w:tcPr>
            <w:tcW w:w="1667" w:type="dxa"/>
          </w:tcPr>
          <w:p w14:paraId="4757EE18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58.00</w:t>
            </w:r>
          </w:p>
        </w:tc>
        <w:tc>
          <w:tcPr>
            <w:tcW w:w="1540" w:type="dxa"/>
          </w:tcPr>
          <w:p w14:paraId="1355FBBE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-35.39</w:t>
            </w:r>
          </w:p>
        </w:tc>
        <w:tc>
          <w:tcPr>
            <w:tcW w:w="997" w:type="dxa"/>
          </w:tcPr>
          <w:p w14:paraId="64A76683" w14:textId="77777777" w:rsidR="002D5203" w:rsidRPr="002D5203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Vertical</w:t>
            </w:r>
          </w:p>
        </w:tc>
        <w:tc>
          <w:tcPr>
            <w:tcW w:w="1244" w:type="dxa"/>
          </w:tcPr>
          <w:p w14:paraId="05149C2A" w14:textId="77777777" w:rsidR="002D5203" w:rsidRPr="00B665B4" w:rsidRDefault="002D5203" w:rsidP="004432A5">
            <w:pPr>
              <w:rPr>
                <w:sz w:val="16"/>
                <w:szCs w:val="16"/>
                <w:lang w:val="en-GB"/>
              </w:rPr>
            </w:pPr>
            <w:r w:rsidRPr="002D5203">
              <w:rPr>
                <w:sz w:val="16"/>
                <w:szCs w:val="16"/>
                <w:lang w:val="en-GB"/>
              </w:rPr>
              <w:t>10.29</w:t>
            </w:r>
          </w:p>
        </w:tc>
      </w:tr>
    </w:tbl>
    <w:p w14:paraId="5C4012E8" w14:textId="77777777" w:rsidR="002D5203" w:rsidRPr="00B665B4" w:rsidRDefault="002D5203" w:rsidP="002D5203">
      <w:pPr>
        <w:rPr>
          <w:sz w:val="16"/>
          <w:szCs w:val="16"/>
          <w:lang w:val="en-GB"/>
        </w:rPr>
      </w:pPr>
    </w:p>
    <w:p w14:paraId="21222D72" w14:textId="77777777" w:rsidR="002D5203" w:rsidRPr="00CF27E0" w:rsidRDefault="002D5203" w:rsidP="002D5203">
      <w:pPr>
        <w:rPr>
          <w:lang w:val="en-GB"/>
        </w:rPr>
      </w:pPr>
    </w:p>
    <w:p w14:paraId="37362CC1" w14:textId="471C7439" w:rsidR="002D5203" w:rsidRPr="003D468A" w:rsidRDefault="002D5203" w:rsidP="002D5203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050BB8E3" wp14:editId="542FC16E">
            <wp:extent cx="6114415" cy="3848735"/>
            <wp:effectExtent l="0" t="0" r="0" b="0"/>
            <wp:docPr id="2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DC09689" wp14:editId="6F81F747">
            <wp:extent cx="6114415" cy="4094480"/>
            <wp:effectExtent l="0" t="0" r="0" b="0"/>
            <wp:docPr id="3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2D5203" w:rsidRPr="00E365B5" w14:paraId="31DB7275" w14:textId="77777777" w:rsidTr="000E23CA">
        <w:tc>
          <w:tcPr>
            <w:tcW w:w="2265" w:type="dxa"/>
            <w:shd w:val="clear" w:color="auto" w:fill="CCFFCC"/>
            <w:vAlign w:val="center"/>
          </w:tcPr>
          <w:p w14:paraId="345FC6C0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59587709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9kHz</w:t>
            </w:r>
          </w:p>
        </w:tc>
      </w:tr>
    </w:tbl>
    <w:p w14:paraId="4AC2B258" w14:textId="77777777" w:rsidR="002D5203" w:rsidRPr="007F5C4F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3378073E" w14:textId="77777777" w:rsidTr="000E23CA">
        <w:tc>
          <w:tcPr>
            <w:tcW w:w="1418" w:type="dxa"/>
            <w:shd w:val="clear" w:color="auto" w:fill="CCFFCC"/>
            <w:vAlign w:val="center"/>
          </w:tcPr>
          <w:p w14:paraId="2A40AA8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DDA6DE9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100kHz-10MHz</w:t>
            </w:r>
          </w:p>
        </w:tc>
        <w:tc>
          <w:tcPr>
            <w:tcW w:w="3118" w:type="dxa"/>
            <w:vAlign w:val="center"/>
          </w:tcPr>
          <w:p w14:paraId="0FB742F6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4909D8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AF711F0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9kHz</w:t>
            </w:r>
          </w:p>
        </w:tc>
      </w:tr>
      <w:tr w:rsidR="002D5203" w:rsidRPr="00AC2007" w14:paraId="5AE64AD9" w14:textId="77777777" w:rsidTr="000E23CA">
        <w:tc>
          <w:tcPr>
            <w:tcW w:w="1418" w:type="dxa"/>
            <w:shd w:val="clear" w:color="auto" w:fill="CCFFCC"/>
            <w:vAlign w:val="center"/>
          </w:tcPr>
          <w:p w14:paraId="1EBAB44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BA40BE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F6A32A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826FDE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04E3A4C5" w14:textId="77777777" w:rsidTr="000E23CA">
        <w:tc>
          <w:tcPr>
            <w:tcW w:w="1418" w:type="dxa"/>
            <w:shd w:val="clear" w:color="auto" w:fill="CCFFCC"/>
            <w:vAlign w:val="center"/>
          </w:tcPr>
          <w:p w14:paraId="4FD243D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08092B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9kHz-30MHz_rod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F89AF5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018077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056E3171" w14:textId="77777777" w:rsidTr="000E23CA">
        <w:tc>
          <w:tcPr>
            <w:tcW w:w="1418" w:type="dxa"/>
            <w:shd w:val="clear" w:color="auto" w:fill="CCFFCC"/>
            <w:vAlign w:val="center"/>
          </w:tcPr>
          <w:p w14:paraId="2C34DE0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0337735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14F8EB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421F2D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6B014338" w14:textId="77777777" w:rsidTr="000E23CA">
        <w:tc>
          <w:tcPr>
            <w:tcW w:w="1418" w:type="dxa"/>
            <w:shd w:val="clear" w:color="auto" w:fill="CCFFCC"/>
            <w:vAlign w:val="center"/>
          </w:tcPr>
          <w:p w14:paraId="6F6B6EC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785A103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C7EA5F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1B1BF3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7842F4D6" w14:textId="77777777" w:rsidTr="000E23CA">
        <w:tc>
          <w:tcPr>
            <w:tcW w:w="1418" w:type="dxa"/>
            <w:shd w:val="clear" w:color="auto" w:fill="CCFFCC"/>
            <w:vAlign w:val="center"/>
          </w:tcPr>
          <w:p w14:paraId="2A7CBBE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E421AE3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90E3B4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203D65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16FC56B1" w14:textId="77777777" w:rsidTr="000E23CA">
        <w:tc>
          <w:tcPr>
            <w:tcW w:w="1418" w:type="dxa"/>
            <w:shd w:val="clear" w:color="auto" w:fill="CCFFCC"/>
            <w:vAlign w:val="center"/>
          </w:tcPr>
          <w:p w14:paraId="3BB7B42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186D9C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D5D045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47DBE5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1E88B081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9968F9A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FF5D7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F570C5B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1AAF8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7CE8187B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6B6D8C77" w14:textId="77777777" w:rsidTr="000E23CA">
        <w:tc>
          <w:tcPr>
            <w:tcW w:w="1418" w:type="dxa"/>
            <w:shd w:val="clear" w:color="auto" w:fill="CCFFCC"/>
            <w:vAlign w:val="center"/>
          </w:tcPr>
          <w:p w14:paraId="6F001BCB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72373759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10MHz-30MHz</w:t>
            </w:r>
          </w:p>
        </w:tc>
        <w:tc>
          <w:tcPr>
            <w:tcW w:w="3118" w:type="dxa"/>
            <w:vAlign w:val="center"/>
          </w:tcPr>
          <w:p w14:paraId="4B53543B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56D341DC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1927A6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9kHz</w:t>
            </w:r>
          </w:p>
        </w:tc>
      </w:tr>
      <w:tr w:rsidR="002D5203" w:rsidRPr="00AC2007" w14:paraId="3DE5E075" w14:textId="77777777" w:rsidTr="000E23CA">
        <w:tc>
          <w:tcPr>
            <w:tcW w:w="1418" w:type="dxa"/>
            <w:shd w:val="clear" w:color="auto" w:fill="CCFFCC"/>
            <w:vAlign w:val="center"/>
          </w:tcPr>
          <w:p w14:paraId="64B2980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27F586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A6E432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313E93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08905795" w14:textId="77777777" w:rsidTr="000E23CA">
        <w:tc>
          <w:tcPr>
            <w:tcW w:w="1418" w:type="dxa"/>
            <w:shd w:val="clear" w:color="auto" w:fill="CCFFCC"/>
            <w:vAlign w:val="center"/>
          </w:tcPr>
          <w:p w14:paraId="36E0B24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525575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9kHz-30MHz_rod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493975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D22BBE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274C8BE9" w14:textId="77777777" w:rsidTr="000E23CA">
        <w:tc>
          <w:tcPr>
            <w:tcW w:w="1418" w:type="dxa"/>
            <w:shd w:val="clear" w:color="auto" w:fill="CCFFCC"/>
            <w:vAlign w:val="center"/>
          </w:tcPr>
          <w:p w14:paraId="247C927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A0CE1C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B3EB91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04F250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55D60825" w14:textId="77777777" w:rsidTr="000E23CA">
        <w:tc>
          <w:tcPr>
            <w:tcW w:w="1418" w:type="dxa"/>
            <w:shd w:val="clear" w:color="auto" w:fill="CCFFCC"/>
            <w:vAlign w:val="center"/>
          </w:tcPr>
          <w:p w14:paraId="3EA0219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036782D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4AD1EA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07DD15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39AFE156" w14:textId="77777777" w:rsidTr="000E23CA">
        <w:tc>
          <w:tcPr>
            <w:tcW w:w="1418" w:type="dxa"/>
            <w:shd w:val="clear" w:color="auto" w:fill="CCFFCC"/>
            <w:vAlign w:val="center"/>
          </w:tcPr>
          <w:p w14:paraId="0F035D1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F17198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43BA95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7FDC18C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642107E2" w14:textId="77777777" w:rsidTr="000E23CA">
        <w:tc>
          <w:tcPr>
            <w:tcW w:w="1418" w:type="dxa"/>
            <w:shd w:val="clear" w:color="auto" w:fill="CCFFCC"/>
            <w:vAlign w:val="center"/>
          </w:tcPr>
          <w:p w14:paraId="2B64861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A78349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08716D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9852674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61D1EC73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23842F0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CE93A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43C0919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5D24F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4D68EA1E" w14:textId="77777777" w:rsidR="002D5203" w:rsidRPr="007F5C4F" w:rsidRDefault="002D5203" w:rsidP="002D520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4CEA61C8" w14:textId="77777777" w:rsidR="002D5203" w:rsidRPr="007F5C4F" w:rsidRDefault="002D5203" w:rsidP="002D5203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2D5203" w14:paraId="49711C5A" w14:textId="77777777" w:rsidTr="000E23CA">
        <w:tc>
          <w:tcPr>
            <w:tcW w:w="934" w:type="dxa"/>
            <w:gridSpan w:val="3"/>
            <w:hideMark/>
          </w:tcPr>
          <w:p w14:paraId="56B60A2D" w14:textId="77777777" w:rsidR="002D5203" w:rsidRPr="002F0C6A" w:rsidRDefault="002D5203" w:rsidP="000E23CA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20B135FE" w14:textId="77777777" w:rsidR="002D5203" w:rsidRDefault="002D5203" w:rsidP="000E23CA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2D5203" w14:paraId="0A3F033A" w14:textId="77777777" w:rsidTr="000E23CA">
        <w:tc>
          <w:tcPr>
            <w:tcW w:w="766" w:type="dxa"/>
            <w:hideMark/>
          </w:tcPr>
          <w:p w14:paraId="135982B0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6BF7532E" w14:textId="77777777" w:rsidR="002D5203" w:rsidRDefault="002D5203" w:rsidP="000E23CA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2D5203" w:rsidRPr="005D1757" w14:paraId="0447598B" w14:textId="77777777" w:rsidTr="000E23CA">
        <w:tc>
          <w:tcPr>
            <w:tcW w:w="920" w:type="dxa"/>
            <w:gridSpan w:val="2"/>
            <w:hideMark/>
          </w:tcPr>
          <w:p w14:paraId="2E6B70C2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6AD18E27" w14:textId="77777777" w:rsidR="002D5203" w:rsidRDefault="002D5203" w:rsidP="002D5203">
            <w:pPr>
              <w:rPr>
                <w:lang w:val="en-GB"/>
              </w:rPr>
            </w:pPr>
            <w:r>
              <w:rPr>
                <w:lang w:val="en-GB"/>
              </w:rPr>
              <w:t>NDN/WD, 17/02/2025 19:22:27</w:t>
            </w:r>
          </w:p>
        </w:tc>
      </w:tr>
      <w:tr w:rsidR="002D5203" w:rsidRPr="00046327" w14:paraId="7F80ECF9" w14:textId="77777777" w:rsidTr="000E23CA">
        <w:tc>
          <w:tcPr>
            <w:tcW w:w="1733" w:type="dxa"/>
            <w:gridSpan w:val="5"/>
            <w:hideMark/>
          </w:tcPr>
          <w:p w14:paraId="4042E836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61D33ABA" w14:textId="77777777" w:rsidR="002D5203" w:rsidRPr="00800F3F" w:rsidRDefault="002D5203" w:rsidP="002D5203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harness, DUT Orientation:axis X, Housing connected to the ground plane:no, Configuration of the power return line LV:remotely grounded, -</w:t>
            </w:r>
          </w:p>
        </w:tc>
      </w:tr>
      <w:tr w:rsidR="002D5203" w14:paraId="4BB8573B" w14:textId="77777777" w:rsidTr="000E23CA">
        <w:tc>
          <w:tcPr>
            <w:tcW w:w="1495" w:type="dxa"/>
            <w:gridSpan w:val="4"/>
            <w:hideMark/>
          </w:tcPr>
          <w:p w14:paraId="101012E2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53B1167B" w14:textId="77777777" w:rsidR="002D5203" w:rsidRPr="005D1757" w:rsidRDefault="002D5203" w:rsidP="002D5203">
            <w:r>
              <w:t>Mode 3, Conclusion : comply</w:t>
            </w:r>
          </w:p>
        </w:tc>
      </w:tr>
    </w:tbl>
    <w:p w14:paraId="79F75782" w14:textId="74B08FCD" w:rsidR="002D5203" w:rsidRPr="005C7D4E" w:rsidRDefault="002D5203" w:rsidP="002D5203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505BD6D7" wp14:editId="0A297D17">
            <wp:extent cx="6114415" cy="3187065"/>
            <wp:effectExtent l="0" t="0" r="0" b="0"/>
            <wp:docPr id="4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E4DE479" wp14:editId="0AB8BAAF">
            <wp:extent cx="6114415" cy="3187065"/>
            <wp:effectExtent l="0" t="0" r="0" b="0"/>
            <wp:docPr id="5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20E517B4" w14:textId="3C1739A9" w:rsidR="002D5203" w:rsidRPr="003D468A" w:rsidRDefault="002D5203" w:rsidP="002D5203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3D42E527" wp14:editId="79152AC8">
            <wp:extent cx="6114415" cy="3187065"/>
            <wp:effectExtent l="0" t="0" r="0" b="0"/>
            <wp:docPr id="6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4A5DD1EC" wp14:editId="7662F6D8">
            <wp:extent cx="6114415" cy="3187065"/>
            <wp:effectExtent l="0" t="0" r="0" b="0"/>
            <wp:docPr id="7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2D5203" w:rsidRPr="00AC2007" w14:paraId="50E7EF32" w14:textId="77777777" w:rsidTr="000E23CA">
        <w:tc>
          <w:tcPr>
            <w:tcW w:w="2265" w:type="dxa"/>
            <w:shd w:val="clear" w:color="auto" w:fill="CCFFCC"/>
            <w:vAlign w:val="center"/>
          </w:tcPr>
          <w:p w14:paraId="0FCB2970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00016763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9kHz_GNSS</w:t>
            </w:r>
          </w:p>
        </w:tc>
      </w:tr>
    </w:tbl>
    <w:p w14:paraId="6CD02DC6" w14:textId="77777777" w:rsidR="002D5203" w:rsidRPr="007F5C4F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31F5A30C" w14:textId="77777777" w:rsidTr="000E23CA">
        <w:tc>
          <w:tcPr>
            <w:tcW w:w="1418" w:type="dxa"/>
            <w:shd w:val="clear" w:color="auto" w:fill="CCFFCC"/>
            <w:vAlign w:val="center"/>
          </w:tcPr>
          <w:p w14:paraId="0979001E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20623B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4093F7E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799E7AF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659E6BD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9kHz_GNSS</w:t>
            </w:r>
          </w:p>
        </w:tc>
      </w:tr>
      <w:tr w:rsidR="002D5203" w:rsidRPr="00AC2007" w14:paraId="50C7CFF0" w14:textId="77777777" w:rsidTr="000E23CA">
        <w:tc>
          <w:tcPr>
            <w:tcW w:w="1418" w:type="dxa"/>
            <w:shd w:val="clear" w:color="auto" w:fill="CCFFCC"/>
            <w:vAlign w:val="center"/>
          </w:tcPr>
          <w:p w14:paraId="377CDAA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BDD039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8DFD0A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3D53BEB4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2D5203" w:rsidRPr="00AC2007" w14:paraId="7978FC39" w14:textId="77777777" w:rsidTr="000E23CA">
        <w:tc>
          <w:tcPr>
            <w:tcW w:w="1418" w:type="dxa"/>
            <w:shd w:val="clear" w:color="auto" w:fill="CCFFCC"/>
            <w:vAlign w:val="center"/>
          </w:tcPr>
          <w:p w14:paraId="1C810E2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1E0860C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274B89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2DB131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6043987A" w14:textId="77777777" w:rsidTr="000E23CA">
        <w:tc>
          <w:tcPr>
            <w:tcW w:w="1418" w:type="dxa"/>
            <w:shd w:val="clear" w:color="auto" w:fill="CCFFCC"/>
            <w:vAlign w:val="center"/>
          </w:tcPr>
          <w:p w14:paraId="31711BD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B4671D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88ABB7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D46CD6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5ABE597D" w14:textId="77777777" w:rsidTr="000E23CA">
        <w:tc>
          <w:tcPr>
            <w:tcW w:w="1418" w:type="dxa"/>
            <w:shd w:val="clear" w:color="auto" w:fill="CCFFCC"/>
            <w:vAlign w:val="center"/>
          </w:tcPr>
          <w:p w14:paraId="1C3D5DE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7948621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8E84A9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282B09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012162C6" w14:textId="77777777" w:rsidTr="000E23CA">
        <w:tc>
          <w:tcPr>
            <w:tcW w:w="1418" w:type="dxa"/>
            <w:shd w:val="clear" w:color="auto" w:fill="CCFFCC"/>
            <w:vAlign w:val="center"/>
          </w:tcPr>
          <w:p w14:paraId="537C042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7B8FE2D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EFBD74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E7F3502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51F99527" w14:textId="77777777" w:rsidTr="000E23CA">
        <w:tc>
          <w:tcPr>
            <w:tcW w:w="1418" w:type="dxa"/>
            <w:shd w:val="clear" w:color="auto" w:fill="CCFFCC"/>
            <w:vAlign w:val="center"/>
          </w:tcPr>
          <w:p w14:paraId="78D6FF9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B1971B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A2C881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96CE77E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4E799B27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EDBE4D6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6E69F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92A256C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A7AE6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2A41F997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721A7239" w14:textId="77777777" w:rsidTr="000E23CA">
        <w:tc>
          <w:tcPr>
            <w:tcW w:w="1418" w:type="dxa"/>
            <w:shd w:val="clear" w:color="auto" w:fill="CCFFCC"/>
            <w:vAlign w:val="center"/>
          </w:tcPr>
          <w:p w14:paraId="4010E834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3A8DE44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6063CC90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6FABA5CC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27047C1F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9kHz_GNSS</w:t>
            </w:r>
          </w:p>
        </w:tc>
      </w:tr>
      <w:tr w:rsidR="002D5203" w:rsidRPr="00AC2007" w14:paraId="3402196F" w14:textId="77777777" w:rsidTr="000E23CA">
        <w:tc>
          <w:tcPr>
            <w:tcW w:w="1418" w:type="dxa"/>
            <w:shd w:val="clear" w:color="auto" w:fill="CCFFCC"/>
            <w:vAlign w:val="center"/>
          </w:tcPr>
          <w:p w14:paraId="7B9CE10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C72A2B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4D9FF9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A2FBA13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2D5203" w:rsidRPr="00AC2007" w14:paraId="2E3210FB" w14:textId="77777777" w:rsidTr="000E23CA">
        <w:tc>
          <w:tcPr>
            <w:tcW w:w="1418" w:type="dxa"/>
            <w:shd w:val="clear" w:color="auto" w:fill="CCFFCC"/>
            <w:vAlign w:val="center"/>
          </w:tcPr>
          <w:p w14:paraId="4F96897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D23B74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E39EE1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F709C8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79B2E137" w14:textId="77777777" w:rsidTr="000E23CA">
        <w:tc>
          <w:tcPr>
            <w:tcW w:w="1418" w:type="dxa"/>
            <w:shd w:val="clear" w:color="auto" w:fill="CCFFCC"/>
            <w:vAlign w:val="center"/>
          </w:tcPr>
          <w:p w14:paraId="51C2458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24F2057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C778C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46710AA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55553980" w14:textId="77777777" w:rsidTr="000E23CA">
        <w:tc>
          <w:tcPr>
            <w:tcW w:w="1418" w:type="dxa"/>
            <w:shd w:val="clear" w:color="auto" w:fill="CCFFCC"/>
            <w:vAlign w:val="center"/>
          </w:tcPr>
          <w:p w14:paraId="5E76E36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1FFD4E5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E97182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5875F0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622D7B84" w14:textId="77777777" w:rsidTr="000E23CA">
        <w:tc>
          <w:tcPr>
            <w:tcW w:w="1418" w:type="dxa"/>
            <w:shd w:val="clear" w:color="auto" w:fill="CCFFCC"/>
            <w:vAlign w:val="center"/>
          </w:tcPr>
          <w:p w14:paraId="418BD8E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D0D54B0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76A8F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A3C30E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36B85F1C" w14:textId="77777777" w:rsidTr="000E23CA">
        <w:tc>
          <w:tcPr>
            <w:tcW w:w="1418" w:type="dxa"/>
            <w:shd w:val="clear" w:color="auto" w:fill="CCFFCC"/>
            <w:vAlign w:val="center"/>
          </w:tcPr>
          <w:p w14:paraId="05E8501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C566E9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ADD223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07795BD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0F09AE21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A257AEE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9DA6B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86D3289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86865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169EDC1" w14:textId="77777777" w:rsidR="002D5203" w:rsidRPr="007F5C4F" w:rsidRDefault="002D5203" w:rsidP="002D520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57D2A4B7" w14:textId="77777777" w:rsidR="002D5203" w:rsidRPr="007F5C4F" w:rsidRDefault="002D5203" w:rsidP="002D5203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2D5203" w14:paraId="5CDC38F2" w14:textId="77777777" w:rsidTr="000E23CA">
        <w:tc>
          <w:tcPr>
            <w:tcW w:w="934" w:type="dxa"/>
            <w:gridSpan w:val="3"/>
            <w:hideMark/>
          </w:tcPr>
          <w:p w14:paraId="4705D4D5" w14:textId="77777777" w:rsidR="002D5203" w:rsidRPr="002F0C6A" w:rsidRDefault="002D5203" w:rsidP="000E23CA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45C2CA6B" w14:textId="77777777" w:rsidR="002D5203" w:rsidRDefault="002D5203" w:rsidP="000E23CA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2D5203" w14:paraId="605D9352" w14:textId="77777777" w:rsidTr="000E23CA">
        <w:tc>
          <w:tcPr>
            <w:tcW w:w="766" w:type="dxa"/>
            <w:hideMark/>
          </w:tcPr>
          <w:p w14:paraId="07818019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0E1BECF1" w14:textId="77777777" w:rsidR="002D5203" w:rsidRDefault="002D5203" w:rsidP="000E23CA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2D5203" w:rsidRPr="005D1757" w14:paraId="73FDC5C4" w14:textId="77777777" w:rsidTr="000E23CA">
        <w:tc>
          <w:tcPr>
            <w:tcW w:w="920" w:type="dxa"/>
            <w:gridSpan w:val="2"/>
            <w:hideMark/>
          </w:tcPr>
          <w:p w14:paraId="00E98C5B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1ABA3130" w14:textId="77777777" w:rsidR="002D5203" w:rsidRDefault="002D5203" w:rsidP="002D5203">
            <w:pPr>
              <w:rPr>
                <w:lang w:val="en-GB"/>
              </w:rPr>
            </w:pPr>
            <w:r>
              <w:rPr>
                <w:lang w:val="en-GB"/>
              </w:rPr>
              <w:t>NDN/WD, 17/02/2025 19:35:06</w:t>
            </w:r>
          </w:p>
        </w:tc>
      </w:tr>
      <w:tr w:rsidR="002D5203" w:rsidRPr="00046327" w14:paraId="723A58EC" w14:textId="77777777" w:rsidTr="000E23CA">
        <w:tc>
          <w:tcPr>
            <w:tcW w:w="1733" w:type="dxa"/>
            <w:gridSpan w:val="5"/>
            <w:hideMark/>
          </w:tcPr>
          <w:p w14:paraId="6998F8E8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2C91D8E3" w14:textId="77777777" w:rsidR="002D5203" w:rsidRPr="00800F3F" w:rsidRDefault="002D5203" w:rsidP="002D5203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X, Housing connected to the ground plane:no, Configuration of the power return line LV:remotely grounded, -</w:t>
            </w:r>
          </w:p>
        </w:tc>
      </w:tr>
      <w:tr w:rsidR="002D5203" w14:paraId="6279B217" w14:textId="77777777" w:rsidTr="000E23CA">
        <w:tc>
          <w:tcPr>
            <w:tcW w:w="1495" w:type="dxa"/>
            <w:gridSpan w:val="4"/>
            <w:hideMark/>
          </w:tcPr>
          <w:p w14:paraId="43725B7B" w14:textId="77777777" w:rsidR="002D5203" w:rsidRPr="002F0C6A" w:rsidRDefault="002D5203" w:rsidP="000E23CA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52C605E" w14:textId="77777777" w:rsidR="002D5203" w:rsidRPr="005D1757" w:rsidRDefault="002D5203" w:rsidP="002D5203">
            <w:r>
              <w:t>Mode 3, Conclusion : comply</w:t>
            </w:r>
          </w:p>
        </w:tc>
      </w:tr>
    </w:tbl>
    <w:p w14:paraId="71B2022E" w14:textId="08722EA4" w:rsidR="002D5203" w:rsidRPr="005C7D4E" w:rsidRDefault="002D5203" w:rsidP="002D5203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0C4B32E3" wp14:editId="3F3FAA39">
            <wp:extent cx="6114415" cy="3187065"/>
            <wp:effectExtent l="0" t="0" r="0" b="0"/>
            <wp:docPr id="8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BEBF460" wp14:editId="44D4F83B">
            <wp:extent cx="6114415" cy="3187065"/>
            <wp:effectExtent l="0" t="0" r="0" b="0"/>
            <wp:docPr id="9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550A9925" w14:textId="387A5CE3" w:rsidR="002D5203" w:rsidRPr="003D468A" w:rsidRDefault="002D5203" w:rsidP="002D5203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660ACC68" wp14:editId="6F9B6B90">
            <wp:extent cx="6114415" cy="3187065"/>
            <wp:effectExtent l="0" t="0" r="0" b="0"/>
            <wp:docPr id="10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4750A133" wp14:editId="4C261450">
            <wp:extent cx="6114415" cy="3187065"/>
            <wp:effectExtent l="0" t="0" r="0" b="0"/>
            <wp:docPr id="11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2D5203" w:rsidRPr="00AC2007" w14:paraId="1CFFDA57" w14:textId="77777777" w:rsidTr="000E23CA">
        <w:tc>
          <w:tcPr>
            <w:tcW w:w="2265" w:type="dxa"/>
            <w:shd w:val="clear" w:color="auto" w:fill="CCFFCC"/>
            <w:vAlign w:val="center"/>
          </w:tcPr>
          <w:p w14:paraId="12A1F2CA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69EBFAC2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</w:tbl>
    <w:p w14:paraId="1E680ABB" w14:textId="77777777" w:rsidR="002D5203" w:rsidRPr="007F5C4F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710C6A4A" w14:textId="77777777" w:rsidTr="000E23CA">
        <w:tc>
          <w:tcPr>
            <w:tcW w:w="1418" w:type="dxa"/>
            <w:shd w:val="clear" w:color="auto" w:fill="CCFFCC"/>
            <w:vAlign w:val="center"/>
          </w:tcPr>
          <w:p w14:paraId="18707A9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E1B670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6C4BE9D4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756610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7D427ED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  <w:tr w:rsidR="002D5203" w:rsidRPr="00AC2007" w14:paraId="159266AA" w14:textId="77777777" w:rsidTr="000E23CA">
        <w:tc>
          <w:tcPr>
            <w:tcW w:w="1418" w:type="dxa"/>
            <w:shd w:val="clear" w:color="auto" w:fill="CCFFCC"/>
            <w:vAlign w:val="center"/>
          </w:tcPr>
          <w:p w14:paraId="045685C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0656141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F4E253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3F6FE9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2D5203" w:rsidRPr="00AC2007" w14:paraId="7696F78F" w14:textId="77777777" w:rsidTr="000E23CA">
        <w:tc>
          <w:tcPr>
            <w:tcW w:w="1418" w:type="dxa"/>
            <w:shd w:val="clear" w:color="auto" w:fill="CCFFCC"/>
            <w:vAlign w:val="center"/>
          </w:tcPr>
          <w:p w14:paraId="2C793FE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4294767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491003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9C1B05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644B6672" w14:textId="77777777" w:rsidTr="000E23CA">
        <w:tc>
          <w:tcPr>
            <w:tcW w:w="1418" w:type="dxa"/>
            <w:shd w:val="clear" w:color="auto" w:fill="CCFFCC"/>
            <w:vAlign w:val="center"/>
          </w:tcPr>
          <w:p w14:paraId="18A40FC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8FD1AAE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0F56E8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29F4C9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0395AF81" w14:textId="77777777" w:rsidTr="000E23CA">
        <w:tc>
          <w:tcPr>
            <w:tcW w:w="1418" w:type="dxa"/>
            <w:shd w:val="clear" w:color="auto" w:fill="CCFFCC"/>
            <w:vAlign w:val="center"/>
          </w:tcPr>
          <w:p w14:paraId="3BA618D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E1348B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4D899A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48C409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7785877F" w14:textId="77777777" w:rsidTr="000E23CA">
        <w:tc>
          <w:tcPr>
            <w:tcW w:w="1418" w:type="dxa"/>
            <w:shd w:val="clear" w:color="auto" w:fill="CCFFCC"/>
            <w:vAlign w:val="center"/>
          </w:tcPr>
          <w:p w14:paraId="207A9D8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AF98688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1AABE0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E48522E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3B8142ED" w14:textId="77777777" w:rsidTr="000E23CA">
        <w:tc>
          <w:tcPr>
            <w:tcW w:w="1418" w:type="dxa"/>
            <w:shd w:val="clear" w:color="auto" w:fill="CCFFCC"/>
            <w:vAlign w:val="center"/>
          </w:tcPr>
          <w:p w14:paraId="58AC1CB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5DD6121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881AB8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19DBDA6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25558891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8F14BB9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2D8F1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E795C21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0623D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D64E450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2BB17BAF" w14:textId="77777777" w:rsidTr="000E23CA">
        <w:tc>
          <w:tcPr>
            <w:tcW w:w="1418" w:type="dxa"/>
            <w:shd w:val="clear" w:color="auto" w:fill="CCFFCC"/>
            <w:vAlign w:val="center"/>
          </w:tcPr>
          <w:p w14:paraId="0297AF67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1030A9D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35F018B0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56EFED48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4D6EB8B9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  <w:tr w:rsidR="002D5203" w:rsidRPr="00AC2007" w14:paraId="320EE46C" w14:textId="77777777" w:rsidTr="000E23CA">
        <w:tc>
          <w:tcPr>
            <w:tcW w:w="1418" w:type="dxa"/>
            <w:shd w:val="clear" w:color="auto" w:fill="CCFFCC"/>
            <w:vAlign w:val="center"/>
          </w:tcPr>
          <w:p w14:paraId="52E2A05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B2D490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573FD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75394B6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2D5203" w:rsidRPr="00AC2007" w14:paraId="23DAC792" w14:textId="77777777" w:rsidTr="000E23CA">
        <w:tc>
          <w:tcPr>
            <w:tcW w:w="1418" w:type="dxa"/>
            <w:shd w:val="clear" w:color="auto" w:fill="CCFFCC"/>
            <w:vAlign w:val="center"/>
          </w:tcPr>
          <w:p w14:paraId="005DBEA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767E81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83F382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C5B410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11416398" w14:textId="77777777" w:rsidTr="000E23CA">
        <w:tc>
          <w:tcPr>
            <w:tcW w:w="1418" w:type="dxa"/>
            <w:shd w:val="clear" w:color="auto" w:fill="CCFFCC"/>
            <w:vAlign w:val="center"/>
          </w:tcPr>
          <w:p w14:paraId="1B26E29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DCF7753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B21750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D93917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64B27790" w14:textId="77777777" w:rsidTr="000E23CA">
        <w:tc>
          <w:tcPr>
            <w:tcW w:w="1418" w:type="dxa"/>
            <w:shd w:val="clear" w:color="auto" w:fill="CCFFCC"/>
            <w:vAlign w:val="center"/>
          </w:tcPr>
          <w:p w14:paraId="1496896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E20E277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E9CF11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5D9843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6006F1E1" w14:textId="77777777" w:rsidTr="000E23CA">
        <w:tc>
          <w:tcPr>
            <w:tcW w:w="1418" w:type="dxa"/>
            <w:shd w:val="clear" w:color="auto" w:fill="CCFFCC"/>
            <w:vAlign w:val="center"/>
          </w:tcPr>
          <w:p w14:paraId="2DA1CEF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38EAD88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3A40A4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72B37C2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000070CE" w14:textId="77777777" w:rsidTr="000E23CA">
        <w:tc>
          <w:tcPr>
            <w:tcW w:w="1418" w:type="dxa"/>
            <w:shd w:val="clear" w:color="auto" w:fill="CCFFCC"/>
            <w:vAlign w:val="center"/>
          </w:tcPr>
          <w:p w14:paraId="057A2DD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B3E4B0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FD234C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E3F5DDC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66062FCE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BF444F0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6435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AE235A5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0E676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664E41B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378F935C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6B83743A" w14:textId="77777777" w:rsidTr="00B31414">
        <w:tc>
          <w:tcPr>
            <w:tcW w:w="934" w:type="dxa"/>
            <w:gridSpan w:val="3"/>
            <w:hideMark/>
          </w:tcPr>
          <w:p w14:paraId="1A150911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34098015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6C857A87" w14:textId="77777777" w:rsidTr="00B31414">
        <w:tc>
          <w:tcPr>
            <w:tcW w:w="766" w:type="dxa"/>
            <w:hideMark/>
          </w:tcPr>
          <w:p w14:paraId="2D0EC3AA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2A752E7F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3E6E43AB" w14:textId="77777777" w:rsidTr="00B31414">
        <w:tc>
          <w:tcPr>
            <w:tcW w:w="920" w:type="dxa"/>
            <w:gridSpan w:val="2"/>
            <w:hideMark/>
          </w:tcPr>
          <w:p w14:paraId="57BA7651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2759E336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VA/FK, 18/02/2025 17:19:49</w:t>
            </w:r>
          </w:p>
        </w:tc>
      </w:tr>
      <w:tr w:rsidR="00B31414" w:rsidRPr="00046327" w14:paraId="1101DA55" w14:textId="77777777" w:rsidTr="00B31414">
        <w:tc>
          <w:tcPr>
            <w:tcW w:w="1733" w:type="dxa"/>
            <w:gridSpan w:val="5"/>
            <w:hideMark/>
          </w:tcPr>
          <w:p w14:paraId="2726C1AD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14E0D96D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harness, DUT Orientation:axis X, Housing connected to the ground plane:no, Configuration of the power return line LV:remotely grounded, -</w:t>
            </w:r>
          </w:p>
        </w:tc>
      </w:tr>
      <w:tr w:rsidR="00B31414" w14:paraId="6976BFD5" w14:textId="77777777" w:rsidTr="00B31414">
        <w:tc>
          <w:tcPr>
            <w:tcW w:w="1495" w:type="dxa"/>
            <w:gridSpan w:val="4"/>
            <w:hideMark/>
          </w:tcPr>
          <w:p w14:paraId="0F21970B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6AC4243" w14:textId="77777777" w:rsidR="00B31414" w:rsidRPr="005D1757" w:rsidRDefault="00B31414" w:rsidP="00B31414">
            <w:r>
              <w:t>Mode 3, Conclusion : comply</w:t>
            </w:r>
          </w:p>
        </w:tc>
      </w:tr>
    </w:tbl>
    <w:p w14:paraId="0BAA30C3" w14:textId="18AD04BD" w:rsidR="00B31414" w:rsidRPr="005C7D4E" w:rsidRDefault="00B31414" w:rsidP="00B31414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7B44FF2F" wp14:editId="18A1F7D2">
            <wp:extent cx="6114415" cy="3609975"/>
            <wp:effectExtent l="0" t="0" r="0" b="0"/>
            <wp:docPr id="12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0FEB03A" wp14:editId="09D7519A">
            <wp:extent cx="6114415" cy="3609975"/>
            <wp:effectExtent l="0" t="0" r="0" b="0"/>
            <wp:docPr id="13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1B1D6F46" w14:textId="21C53D18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65BB682D" wp14:editId="50F9FF55">
            <wp:extent cx="6114415" cy="3548380"/>
            <wp:effectExtent l="0" t="0" r="0" b="0"/>
            <wp:docPr id="14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1986EA5" wp14:editId="37D11A8E">
            <wp:extent cx="6114415" cy="3548380"/>
            <wp:effectExtent l="0" t="0" r="0" b="0"/>
            <wp:docPr id="15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2FD9AA27" wp14:editId="6D1715EA">
            <wp:extent cx="6114415" cy="3528060"/>
            <wp:effectExtent l="0" t="0" r="0" b="0"/>
            <wp:docPr id="16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4C615775" wp14:editId="5F78BF42">
            <wp:extent cx="6114415" cy="3486785"/>
            <wp:effectExtent l="0" t="0" r="0" b="0"/>
            <wp:docPr id="17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4D6513AC" wp14:editId="126E3FD6">
            <wp:extent cx="6114415" cy="3425825"/>
            <wp:effectExtent l="0" t="0" r="0" b="0"/>
            <wp:docPr id="18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9B0841A" wp14:editId="47D8F78E">
            <wp:extent cx="6114415" cy="3425825"/>
            <wp:effectExtent l="0" t="0" r="0" b="0"/>
            <wp:docPr id="19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730D947B" w14:textId="77777777" w:rsidTr="00B31414">
        <w:tc>
          <w:tcPr>
            <w:tcW w:w="2265" w:type="dxa"/>
            <w:shd w:val="clear" w:color="auto" w:fill="CCFFCC"/>
            <w:vAlign w:val="center"/>
          </w:tcPr>
          <w:p w14:paraId="5342A06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3E0F7BC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</w:tbl>
    <w:p w14:paraId="6B061C2E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55C9B8DA" w14:textId="77777777" w:rsidTr="000E23CA">
        <w:tc>
          <w:tcPr>
            <w:tcW w:w="1418" w:type="dxa"/>
            <w:shd w:val="clear" w:color="auto" w:fill="CCFFCC"/>
            <w:vAlign w:val="center"/>
          </w:tcPr>
          <w:p w14:paraId="64740752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5249C34F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72D68477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2AA4B01C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B04E4C9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  <w:tr w:rsidR="002D5203" w:rsidRPr="00AC2007" w14:paraId="128064A9" w14:textId="77777777" w:rsidTr="000E23CA">
        <w:tc>
          <w:tcPr>
            <w:tcW w:w="1418" w:type="dxa"/>
            <w:shd w:val="clear" w:color="auto" w:fill="CCFFCC"/>
            <w:vAlign w:val="center"/>
          </w:tcPr>
          <w:p w14:paraId="36C5682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E3860C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3E675C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B4072CA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1DEF506F" w14:textId="77777777" w:rsidTr="000E23CA">
        <w:tc>
          <w:tcPr>
            <w:tcW w:w="1418" w:type="dxa"/>
            <w:shd w:val="clear" w:color="auto" w:fill="CCFFCC"/>
            <w:vAlign w:val="center"/>
          </w:tcPr>
          <w:p w14:paraId="62A2607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A5C84F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A668EC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B7FB92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038DEE1C" w14:textId="77777777" w:rsidTr="000E23CA">
        <w:tc>
          <w:tcPr>
            <w:tcW w:w="1418" w:type="dxa"/>
            <w:shd w:val="clear" w:color="auto" w:fill="CCFFCC"/>
            <w:vAlign w:val="center"/>
          </w:tcPr>
          <w:p w14:paraId="00ED739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078235A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BF0EFB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529116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2D5F8FCC" w14:textId="77777777" w:rsidTr="000E23CA">
        <w:tc>
          <w:tcPr>
            <w:tcW w:w="1418" w:type="dxa"/>
            <w:shd w:val="clear" w:color="auto" w:fill="CCFFCC"/>
            <w:vAlign w:val="center"/>
          </w:tcPr>
          <w:p w14:paraId="76F454C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665BCD0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809375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49C5B1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22A469FC" w14:textId="77777777" w:rsidTr="000E23CA">
        <w:tc>
          <w:tcPr>
            <w:tcW w:w="1418" w:type="dxa"/>
            <w:shd w:val="clear" w:color="auto" w:fill="CCFFCC"/>
            <w:vAlign w:val="center"/>
          </w:tcPr>
          <w:p w14:paraId="461C442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56E503F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4096BC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6879C5C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02AFC6E0" w14:textId="77777777" w:rsidTr="000E23CA">
        <w:tc>
          <w:tcPr>
            <w:tcW w:w="1418" w:type="dxa"/>
            <w:shd w:val="clear" w:color="auto" w:fill="CCFFCC"/>
            <w:vAlign w:val="center"/>
          </w:tcPr>
          <w:p w14:paraId="1882BF7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AF806A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82521D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39127C6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37071CF6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C6D4117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6CE4B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1051A44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D88D5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26EECB15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083196B1" w14:textId="77777777" w:rsidTr="000E23CA">
        <w:tc>
          <w:tcPr>
            <w:tcW w:w="1418" w:type="dxa"/>
            <w:shd w:val="clear" w:color="auto" w:fill="CCFFCC"/>
            <w:vAlign w:val="center"/>
          </w:tcPr>
          <w:p w14:paraId="31F1A392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1E1CE1B2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550B3258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29973B27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29C51133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  <w:tr w:rsidR="002D5203" w:rsidRPr="00AC2007" w14:paraId="251AEABE" w14:textId="77777777" w:rsidTr="000E23CA">
        <w:tc>
          <w:tcPr>
            <w:tcW w:w="1418" w:type="dxa"/>
            <w:shd w:val="clear" w:color="auto" w:fill="CCFFCC"/>
            <w:vAlign w:val="center"/>
          </w:tcPr>
          <w:p w14:paraId="716EAA8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D9055D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53A8C8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22EB67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583085B1" w14:textId="77777777" w:rsidTr="000E23CA">
        <w:tc>
          <w:tcPr>
            <w:tcW w:w="1418" w:type="dxa"/>
            <w:shd w:val="clear" w:color="auto" w:fill="CCFFCC"/>
            <w:vAlign w:val="center"/>
          </w:tcPr>
          <w:p w14:paraId="14AC4A0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09FA6B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7CB5D3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FC51E8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11CD6E90" w14:textId="77777777" w:rsidTr="000E23CA">
        <w:tc>
          <w:tcPr>
            <w:tcW w:w="1418" w:type="dxa"/>
            <w:shd w:val="clear" w:color="auto" w:fill="CCFFCC"/>
            <w:vAlign w:val="center"/>
          </w:tcPr>
          <w:p w14:paraId="5885CC0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FF17553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D2EB4E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3DE4A1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0D5AF214" w14:textId="77777777" w:rsidTr="000E23CA">
        <w:tc>
          <w:tcPr>
            <w:tcW w:w="1418" w:type="dxa"/>
            <w:shd w:val="clear" w:color="auto" w:fill="CCFFCC"/>
            <w:vAlign w:val="center"/>
          </w:tcPr>
          <w:p w14:paraId="111736C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29C0C36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78D50C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35FCD7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20B62B32" w14:textId="77777777" w:rsidTr="000E23CA">
        <w:tc>
          <w:tcPr>
            <w:tcW w:w="1418" w:type="dxa"/>
            <w:shd w:val="clear" w:color="auto" w:fill="CCFFCC"/>
            <w:vAlign w:val="center"/>
          </w:tcPr>
          <w:p w14:paraId="7505AF8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762C763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2C0B6B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62D3E26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2E3C95DB" w14:textId="77777777" w:rsidTr="000E23CA">
        <w:tc>
          <w:tcPr>
            <w:tcW w:w="1418" w:type="dxa"/>
            <w:shd w:val="clear" w:color="auto" w:fill="CCFFCC"/>
            <w:vAlign w:val="center"/>
          </w:tcPr>
          <w:p w14:paraId="07A3EC8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6B5452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32A50F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970FA3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3E6DB59B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54DC607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2E1B7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08A2E41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D485C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1DCE064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7A79501F" w14:textId="77777777" w:rsidTr="000E23CA">
        <w:tc>
          <w:tcPr>
            <w:tcW w:w="1418" w:type="dxa"/>
            <w:shd w:val="clear" w:color="auto" w:fill="CCFFCC"/>
            <w:vAlign w:val="center"/>
          </w:tcPr>
          <w:p w14:paraId="61991113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831014F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1B0C13C3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95ECE12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5146528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  <w:tr w:rsidR="002D5203" w:rsidRPr="00AC2007" w14:paraId="73C29994" w14:textId="77777777" w:rsidTr="000E23CA">
        <w:tc>
          <w:tcPr>
            <w:tcW w:w="1418" w:type="dxa"/>
            <w:shd w:val="clear" w:color="auto" w:fill="CCFFCC"/>
            <w:vAlign w:val="center"/>
          </w:tcPr>
          <w:p w14:paraId="1B03B5F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869872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372874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BBCC446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1C3BCB38" w14:textId="77777777" w:rsidTr="000E23CA">
        <w:tc>
          <w:tcPr>
            <w:tcW w:w="1418" w:type="dxa"/>
            <w:shd w:val="clear" w:color="auto" w:fill="CCFFCC"/>
            <w:vAlign w:val="center"/>
          </w:tcPr>
          <w:p w14:paraId="0B8AAF0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269D83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199928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B97DE6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5D45371B" w14:textId="77777777" w:rsidTr="000E23CA">
        <w:tc>
          <w:tcPr>
            <w:tcW w:w="1418" w:type="dxa"/>
            <w:shd w:val="clear" w:color="auto" w:fill="CCFFCC"/>
            <w:vAlign w:val="center"/>
          </w:tcPr>
          <w:p w14:paraId="3CEFE6D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A782C4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F47C65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F91891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6B09D6F3" w14:textId="77777777" w:rsidTr="000E23CA">
        <w:tc>
          <w:tcPr>
            <w:tcW w:w="1418" w:type="dxa"/>
            <w:shd w:val="clear" w:color="auto" w:fill="CCFFCC"/>
            <w:vAlign w:val="center"/>
          </w:tcPr>
          <w:p w14:paraId="435FFB6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543C43CE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702282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8CC273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0E0A758D" w14:textId="77777777" w:rsidTr="000E23CA">
        <w:tc>
          <w:tcPr>
            <w:tcW w:w="1418" w:type="dxa"/>
            <w:shd w:val="clear" w:color="auto" w:fill="CCFFCC"/>
            <w:vAlign w:val="center"/>
          </w:tcPr>
          <w:p w14:paraId="7388244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8E4CFAC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CFFDA8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E6EDC6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7783F8D4" w14:textId="77777777" w:rsidTr="000E23CA">
        <w:tc>
          <w:tcPr>
            <w:tcW w:w="1418" w:type="dxa"/>
            <w:shd w:val="clear" w:color="auto" w:fill="CCFFCC"/>
            <w:vAlign w:val="center"/>
          </w:tcPr>
          <w:p w14:paraId="424C47B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366FDE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126A3D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2692A2D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01FB2820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CEDE038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79EA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8B50158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13FD9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B3F0142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5417FDE9" w14:textId="77777777" w:rsidTr="000E23CA">
        <w:tc>
          <w:tcPr>
            <w:tcW w:w="1418" w:type="dxa"/>
            <w:shd w:val="clear" w:color="auto" w:fill="CCFFCC"/>
            <w:vAlign w:val="center"/>
          </w:tcPr>
          <w:p w14:paraId="5B200C3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778125D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3094B797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5453EEA6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2F74B7E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  <w:tr w:rsidR="002D5203" w:rsidRPr="00AC2007" w14:paraId="78E3C43C" w14:textId="77777777" w:rsidTr="000E23CA">
        <w:tc>
          <w:tcPr>
            <w:tcW w:w="1418" w:type="dxa"/>
            <w:shd w:val="clear" w:color="auto" w:fill="CCFFCC"/>
            <w:vAlign w:val="center"/>
          </w:tcPr>
          <w:p w14:paraId="3774A50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10EB6E5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2F4919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B82181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72F572E7" w14:textId="77777777" w:rsidTr="000E23CA">
        <w:tc>
          <w:tcPr>
            <w:tcW w:w="1418" w:type="dxa"/>
            <w:shd w:val="clear" w:color="auto" w:fill="CCFFCC"/>
            <w:vAlign w:val="center"/>
          </w:tcPr>
          <w:p w14:paraId="54EC188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075A7B9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CB00BE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8C61A8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46B20F98" w14:textId="77777777" w:rsidTr="000E23CA">
        <w:tc>
          <w:tcPr>
            <w:tcW w:w="1418" w:type="dxa"/>
            <w:shd w:val="clear" w:color="auto" w:fill="CCFFCC"/>
            <w:vAlign w:val="center"/>
          </w:tcPr>
          <w:p w14:paraId="4D46066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27041E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79D4CB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895678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655E97C8" w14:textId="77777777" w:rsidTr="000E23CA">
        <w:tc>
          <w:tcPr>
            <w:tcW w:w="1418" w:type="dxa"/>
            <w:shd w:val="clear" w:color="auto" w:fill="CCFFCC"/>
            <w:vAlign w:val="center"/>
          </w:tcPr>
          <w:p w14:paraId="380D1AB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9C7299C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8942FE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7FF39F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6348D1F7" w14:textId="77777777" w:rsidTr="000E23CA">
        <w:tc>
          <w:tcPr>
            <w:tcW w:w="1418" w:type="dxa"/>
            <w:shd w:val="clear" w:color="auto" w:fill="CCFFCC"/>
            <w:vAlign w:val="center"/>
          </w:tcPr>
          <w:p w14:paraId="78F1CD90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6F67FB74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32691F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79B9ADAD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140986D1" w14:textId="77777777" w:rsidTr="000E23CA">
        <w:tc>
          <w:tcPr>
            <w:tcW w:w="1418" w:type="dxa"/>
            <w:shd w:val="clear" w:color="auto" w:fill="CCFFCC"/>
            <w:vAlign w:val="center"/>
          </w:tcPr>
          <w:p w14:paraId="7BABD4E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A13C2D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327786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C437C70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09892793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C85C742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A05D2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3FE10C6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63A58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DBFF190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19752200" w14:textId="77777777" w:rsidTr="000E23CA">
        <w:tc>
          <w:tcPr>
            <w:tcW w:w="1418" w:type="dxa"/>
            <w:shd w:val="clear" w:color="auto" w:fill="CCFFCC"/>
            <w:vAlign w:val="center"/>
          </w:tcPr>
          <w:p w14:paraId="77A3263B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8FEAEA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6D7E2071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AAF739B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7F2D228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  <w:tr w:rsidR="002D5203" w:rsidRPr="00AC2007" w14:paraId="059D3C6D" w14:textId="77777777" w:rsidTr="000E23CA">
        <w:tc>
          <w:tcPr>
            <w:tcW w:w="1418" w:type="dxa"/>
            <w:shd w:val="clear" w:color="auto" w:fill="CCFFCC"/>
            <w:vAlign w:val="center"/>
          </w:tcPr>
          <w:p w14:paraId="3DA608D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5AD9B03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0208E7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C056269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78FC3DA8" w14:textId="77777777" w:rsidTr="000E23CA">
        <w:tc>
          <w:tcPr>
            <w:tcW w:w="1418" w:type="dxa"/>
            <w:shd w:val="clear" w:color="auto" w:fill="CCFFCC"/>
            <w:vAlign w:val="center"/>
          </w:tcPr>
          <w:p w14:paraId="7C23D2B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558EF9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FEC0D4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DC5668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24E9FB08" w14:textId="77777777" w:rsidTr="000E23CA">
        <w:tc>
          <w:tcPr>
            <w:tcW w:w="1418" w:type="dxa"/>
            <w:shd w:val="clear" w:color="auto" w:fill="CCFFCC"/>
            <w:vAlign w:val="center"/>
          </w:tcPr>
          <w:p w14:paraId="7FD661B2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E6ED9AE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DA1D75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4CE99AB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53FAFD19" w14:textId="77777777" w:rsidTr="000E23CA">
        <w:tc>
          <w:tcPr>
            <w:tcW w:w="1418" w:type="dxa"/>
            <w:shd w:val="clear" w:color="auto" w:fill="CCFFCC"/>
            <w:vAlign w:val="center"/>
          </w:tcPr>
          <w:p w14:paraId="3F50277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105E31C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9E6607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60FB76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794B4827" w14:textId="77777777" w:rsidTr="000E23CA">
        <w:tc>
          <w:tcPr>
            <w:tcW w:w="1418" w:type="dxa"/>
            <w:shd w:val="clear" w:color="auto" w:fill="CCFFCC"/>
            <w:vAlign w:val="center"/>
          </w:tcPr>
          <w:p w14:paraId="5ECC817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668FCD2E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5BF4FD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076643FF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201B1A0F" w14:textId="77777777" w:rsidTr="000E23CA">
        <w:tc>
          <w:tcPr>
            <w:tcW w:w="1418" w:type="dxa"/>
            <w:shd w:val="clear" w:color="auto" w:fill="CCFFCC"/>
            <w:vAlign w:val="center"/>
          </w:tcPr>
          <w:p w14:paraId="581BFB0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47AF75E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C709C3A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726370F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5462354F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AC38299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5F68E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D8090A8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A6C86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6A3EF5D" w14:textId="77777777" w:rsidR="002D5203" w:rsidRDefault="002D5203" w:rsidP="002D5203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2D5203" w:rsidRPr="00AC2007" w14:paraId="596DFA51" w14:textId="77777777" w:rsidTr="000E23CA">
        <w:tc>
          <w:tcPr>
            <w:tcW w:w="1418" w:type="dxa"/>
            <w:shd w:val="clear" w:color="auto" w:fill="CCFFCC"/>
            <w:vAlign w:val="center"/>
          </w:tcPr>
          <w:p w14:paraId="6A22B08E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FDC1565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492DAD6A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862A0A8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ABA5579" w14:textId="77777777" w:rsidR="002D5203" w:rsidRPr="00AC2007" w:rsidRDefault="002D5203" w:rsidP="000E23CA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120kHz WIth PA</w:t>
            </w:r>
          </w:p>
        </w:tc>
      </w:tr>
      <w:tr w:rsidR="002D5203" w:rsidRPr="00AC2007" w14:paraId="28E2FE86" w14:textId="77777777" w:rsidTr="000E23CA">
        <w:tc>
          <w:tcPr>
            <w:tcW w:w="1418" w:type="dxa"/>
            <w:shd w:val="clear" w:color="auto" w:fill="CCFFCC"/>
            <w:vAlign w:val="center"/>
          </w:tcPr>
          <w:p w14:paraId="6B28DCE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19AF5DD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7AFC55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D336CD5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2D5203" w:rsidRPr="00AC2007" w14:paraId="4A17CD37" w14:textId="77777777" w:rsidTr="000E23CA">
        <w:tc>
          <w:tcPr>
            <w:tcW w:w="1418" w:type="dxa"/>
            <w:shd w:val="clear" w:color="auto" w:fill="CCFFCC"/>
            <w:vAlign w:val="center"/>
          </w:tcPr>
          <w:p w14:paraId="274B17AC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6D7F5C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5FCBA65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B878C2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2D5203" w:rsidRPr="00AC2007" w14:paraId="67301D52" w14:textId="77777777" w:rsidTr="000E23CA">
        <w:tc>
          <w:tcPr>
            <w:tcW w:w="1418" w:type="dxa"/>
            <w:shd w:val="clear" w:color="auto" w:fill="CCFFCC"/>
            <w:vAlign w:val="center"/>
          </w:tcPr>
          <w:p w14:paraId="0E28A14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7C0FD82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1CA4BB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8C70C4F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2D5203" w:rsidRPr="00AC2007" w14:paraId="175373CF" w14:textId="77777777" w:rsidTr="000E23CA">
        <w:tc>
          <w:tcPr>
            <w:tcW w:w="1418" w:type="dxa"/>
            <w:shd w:val="clear" w:color="auto" w:fill="CCFFCC"/>
            <w:vAlign w:val="center"/>
          </w:tcPr>
          <w:p w14:paraId="3BE1BED6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5E62EEBB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46D77B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46968404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2D5203" w:rsidRPr="00AC2007" w14:paraId="301D4ED1" w14:textId="77777777" w:rsidTr="000E23CA">
        <w:tc>
          <w:tcPr>
            <w:tcW w:w="1418" w:type="dxa"/>
            <w:shd w:val="clear" w:color="auto" w:fill="CCFFCC"/>
            <w:vAlign w:val="center"/>
          </w:tcPr>
          <w:p w14:paraId="778E8451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1771981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11A29E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3C74E8D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2D5203" w:rsidRPr="00AC2007" w14:paraId="0B325385" w14:textId="77777777" w:rsidTr="000E23CA">
        <w:tc>
          <w:tcPr>
            <w:tcW w:w="1418" w:type="dxa"/>
            <w:shd w:val="clear" w:color="auto" w:fill="CCFFCC"/>
            <w:vAlign w:val="center"/>
          </w:tcPr>
          <w:p w14:paraId="6F65685D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206199B8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B52EAE7" w14:textId="77777777" w:rsidR="002D5203" w:rsidRPr="00AC2007" w:rsidRDefault="002D5203" w:rsidP="000E23CA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70A8F90" w14:textId="77777777" w:rsidR="002D5203" w:rsidRPr="00C53CFC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  <w:tr w:rsidR="002D5203" w:rsidRPr="00961F78" w14:paraId="3126F937" w14:textId="77777777" w:rsidTr="000E23CA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4BABE61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5765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8F39475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33362" w14:textId="77777777" w:rsidR="002D5203" w:rsidRPr="00152DDB" w:rsidRDefault="002D5203" w:rsidP="000E23CA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F3378D0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34AEA87E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4092249F" w14:textId="77777777" w:rsidTr="00B31414">
        <w:tc>
          <w:tcPr>
            <w:tcW w:w="934" w:type="dxa"/>
            <w:gridSpan w:val="3"/>
            <w:hideMark/>
          </w:tcPr>
          <w:p w14:paraId="2B82B6F3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50B16590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33462E2A" w14:textId="77777777" w:rsidTr="00B31414">
        <w:tc>
          <w:tcPr>
            <w:tcW w:w="766" w:type="dxa"/>
            <w:hideMark/>
          </w:tcPr>
          <w:p w14:paraId="4193C366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5CBBFF83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0F958E55" w14:textId="77777777" w:rsidTr="00B31414">
        <w:tc>
          <w:tcPr>
            <w:tcW w:w="920" w:type="dxa"/>
            <w:gridSpan w:val="2"/>
            <w:hideMark/>
          </w:tcPr>
          <w:p w14:paraId="2665D87A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2C2E8448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VA/FK, 18/02/2025 17:24:15</w:t>
            </w:r>
          </w:p>
        </w:tc>
      </w:tr>
      <w:tr w:rsidR="00B31414" w:rsidRPr="00046327" w14:paraId="1491016D" w14:textId="77777777" w:rsidTr="00B31414">
        <w:tc>
          <w:tcPr>
            <w:tcW w:w="1733" w:type="dxa"/>
            <w:gridSpan w:val="5"/>
            <w:hideMark/>
          </w:tcPr>
          <w:p w14:paraId="778213FD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5445CB31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harness, DUT Orientation:axis X, Housing connected to the ground plane:no, Configuration of the power return line LV:remotely grounded, -</w:t>
            </w:r>
          </w:p>
        </w:tc>
      </w:tr>
      <w:tr w:rsidR="00B31414" w14:paraId="62F43C39" w14:textId="77777777" w:rsidTr="00B31414">
        <w:tc>
          <w:tcPr>
            <w:tcW w:w="1495" w:type="dxa"/>
            <w:gridSpan w:val="4"/>
            <w:hideMark/>
          </w:tcPr>
          <w:p w14:paraId="19F07849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39433926" w14:textId="77777777" w:rsidR="00B31414" w:rsidRPr="005D1757" w:rsidRDefault="00B31414" w:rsidP="00B31414">
            <w:r>
              <w:t>Mode 3, Conclusion : not comply</w:t>
            </w:r>
          </w:p>
        </w:tc>
      </w:tr>
    </w:tbl>
    <w:p w14:paraId="4EB7333E" w14:textId="1AC136CB" w:rsidR="00B31414" w:rsidRPr="005C7D4E" w:rsidRDefault="00B31414" w:rsidP="00B31414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43C8B263" wp14:editId="37C85066">
            <wp:extent cx="6114415" cy="3486785"/>
            <wp:effectExtent l="0" t="0" r="0" b="0"/>
            <wp:docPr id="20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5704ABF" wp14:editId="75A1D756">
            <wp:extent cx="6114415" cy="3486785"/>
            <wp:effectExtent l="0" t="0" r="0" b="0"/>
            <wp:docPr id="21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6535B7E0" w14:textId="3FE1CED0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3FF03F81" wp14:editId="07BB84C9">
            <wp:extent cx="6114415" cy="3486785"/>
            <wp:effectExtent l="0" t="0" r="0" b="0"/>
            <wp:docPr id="22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EC10197" wp14:editId="51BB6F8A">
            <wp:extent cx="6114415" cy="3486785"/>
            <wp:effectExtent l="0" t="0" r="0" b="0"/>
            <wp:docPr id="23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4D66F3DE" wp14:editId="0D910B3D">
            <wp:extent cx="6114415" cy="3486785"/>
            <wp:effectExtent l="0" t="0" r="0" b="0"/>
            <wp:docPr id="24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1A668CA" wp14:editId="55430763">
            <wp:extent cx="6114415" cy="3486785"/>
            <wp:effectExtent l="0" t="0" r="0" b="0"/>
            <wp:docPr id="25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7E898E46" w14:textId="77777777" w:rsidTr="00B31414">
        <w:tc>
          <w:tcPr>
            <w:tcW w:w="2265" w:type="dxa"/>
            <w:shd w:val="clear" w:color="auto" w:fill="CCFFCC"/>
            <w:vAlign w:val="center"/>
          </w:tcPr>
          <w:p w14:paraId="58DBEAD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07CDD5A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1MHz WIth PA</w:t>
            </w:r>
          </w:p>
        </w:tc>
      </w:tr>
    </w:tbl>
    <w:p w14:paraId="7E241F3E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35744831" w14:textId="77777777" w:rsidTr="00B31414">
        <w:tc>
          <w:tcPr>
            <w:tcW w:w="1418" w:type="dxa"/>
            <w:shd w:val="clear" w:color="auto" w:fill="CCFFCC"/>
            <w:vAlign w:val="center"/>
          </w:tcPr>
          <w:p w14:paraId="4ACF8BA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172C6DF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1E8270D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D2FF47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3C19B6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1MHz WIth PA</w:t>
            </w:r>
          </w:p>
        </w:tc>
      </w:tr>
      <w:tr w:rsidR="00B31414" w:rsidRPr="00AC2007" w14:paraId="05FA0A6F" w14:textId="77777777" w:rsidTr="00B31414">
        <w:tc>
          <w:tcPr>
            <w:tcW w:w="1418" w:type="dxa"/>
            <w:shd w:val="clear" w:color="auto" w:fill="CCFFCC"/>
            <w:vAlign w:val="center"/>
          </w:tcPr>
          <w:p w14:paraId="49023DF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61109F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6B860F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A6D80F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22B7BE7B" w14:textId="77777777" w:rsidTr="00B31414">
        <w:tc>
          <w:tcPr>
            <w:tcW w:w="1418" w:type="dxa"/>
            <w:shd w:val="clear" w:color="auto" w:fill="CCFFCC"/>
            <w:vAlign w:val="center"/>
          </w:tcPr>
          <w:p w14:paraId="646EF15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F2E104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532E3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3C44492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333A4A98" w14:textId="77777777" w:rsidTr="00B31414">
        <w:tc>
          <w:tcPr>
            <w:tcW w:w="1418" w:type="dxa"/>
            <w:shd w:val="clear" w:color="auto" w:fill="CCFFCC"/>
            <w:vAlign w:val="center"/>
          </w:tcPr>
          <w:p w14:paraId="7E132F9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11511C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0574D5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103DF05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3FE408AF" w14:textId="77777777" w:rsidTr="00B31414">
        <w:tc>
          <w:tcPr>
            <w:tcW w:w="1418" w:type="dxa"/>
            <w:shd w:val="clear" w:color="auto" w:fill="CCFFCC"/>
            <w:vAlign w:val="center"/>
          </w:tcPr>
          <w:p w14:paraId="5E4C6EE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5476AE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FDD421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63C3C5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3D3A5F1D" w14:textId="77777777" w:rsidTr="00B31414">
        <w:tc>
          <w:tcPr>
            <w:tcW w:w="1418" w:type="dxa"/>
            <w:shd w:val="clear" w:color="auto" w:fill="CCFFCC"/>
            <w:vAlign w:val="center"/>
          </w:tcPr>
          <w:p w14:paraId="2A2E000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1C51B2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1AFDA5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1257613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A228CE9" w14:textId="77777777" w:rsidTr="00B31414">
        <w:tc>
          <w:tcPr>
            <w:tcW w:w="1418" w:type="dxa"/>
            <w:shd w:val="clear" w:color="auto" w:fill="CCFFCC"/>
            <w:vAlign w:val="center"/>
          </w:tcPr>
          <w:p w14:paraId="035FC25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BAF3F2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D17645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570F98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163412CD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A8495B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F9958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35A89F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C20D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6C1F559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F327BBD" w14:textId="77777777" w:rsidTr="00B31414">
        <w:tc>
          <w:tcPr>
            <w:tcW w:w="1418" w:type="dxa"/>
            <w:shd w:val="clear" w:color="auto" w:fill="CCFFCC"/>
            <w:vAlign w:val="center"/>
          </w:tcPr>
          <w:p w14:paraId="39EE3DF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3CCC08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61035FB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597C242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A8303B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1MHz WIth PA</w:t>
            </w:r>
          </w:p>
        </w:tc>
      </w:tr>
      <w:tr w:rsidR="00B31414" w:rsidRPr="00AC2007" w14:paraId="0D6EADF0" w14:textId="77777777" w:rsidTr="00B31414">
        <w:tc>
          <w:tcPr>
            <w:tcW w:w="1418" w:type="dxa"/>
            <w:shd w:val="clear" w:color="auto" w:fill="CCFFCC"/>
            <w:vAlign w:val="center"/>
          </w:tcPr>
          <w:p w14:paraId="2EC1EFF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611F4BD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8AE508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2540C7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68FF8FF6" w14:textId="77777777" w:rsidTr="00B31414">
        <w:tc>
          <w:tcPr>
            <w:tcW w:w="1418" w:type="dxa"/>
            <w:shd w:val="clear" w:color="auto" w:fill="CCFFCC"/>
            <w:vAlign w:val="center"/>
          </w:tcPr>
          <w:p w14:paraId="6A1383F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9BA61E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E4B16E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31BADEB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610FC095" w14:textId="77777777" w:rsidTr="00B31414">
        <w:tc>
          <w:tcPr>
            <w:tcW w:w="1418" w:type="dxa"/>
            <w:shd w:val="clear" w:color="auto" w:fill="CCFFCC"/>
            <w:vAlign w:val="center"/>
          </w:tcPr>
          <w:p w14:paraId="2F42BD0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2E5A047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E6A240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8F5998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44436408" w14:textId="77777777" w:rsidTr="00B31414">
        <w:tc>
          <w:tcPr>
            <w:tcW w:w="1418" w:type="dxa"/>
            <w:shd w:val="clear" w:color="auto" w:fill="CCFFCC"/>
            <w:vAlign w:val="center"/>
          </w:tcPr>
          <w:p w14:paraId="345C0D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A821E3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CCD0A7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116D70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6D145D47" w14:textId="77777777" w:rsidTr="00B31414">
        <w:tc>
          <w:tcPr>
            <w:tcW w:w="1418" w:type="dxa"/>
            <w:shd w:val="clear" w:color="auto" w:fill="CCFFCC"/>
            <w:vAlign w:val="center"/>
          </w:tcPr>
          <w:p w14:paraId="68616DD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7CC05A6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A59E8B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66412AD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07D0A473" w14:textId="77777777" w:rsidTr="00B31414">
        <w:tc>
          <w:tcPr>
            <w:tcW w:w="1418" w:type="dxa"/>
            <w:shd w:val="clear" w:color="auto" w:fill="CCFFCC"/>
            <w:vAlign w:val="center"/>
          </w:tcPr>
          <w:p w14:paraId="414B665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4A16FF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051539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AFF865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47318A58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A418D2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0953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FF9317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BEEB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2951DB8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434A6293" w14:textId="77777777" w:rsidTr="00B31414">
        <w:tc>
          <w:tcPr>
            <w:tcW w:w="1418" w:type="dxa"/>
            <w:shd w:val="clear" w:color="auto" w:fill="CCFFCC"/>
            <w:vAlign w:val="center"/>
          </w:tcPr>
          <w:p w14:paraId="3DA20E2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D0701F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60E2E88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BFF325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83A653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1MHz WIth PA</w:t>
            </w:r>
          </w:p>
        </w:tc>
      </w:tr>
      <w:tr w:rsidR="00B31414" w:rsidRPr="00AC2007" w14:paraId="7C91636F" w14:textId="77777777" w:rsidTr="00B31414">
        <w:tc>
          <w:tcPr>
            <w:tcW w:w="1418" w:type="dxa"/>
            <w:shd w:val="clear" w:color="auto" w:fill="CCFFCC"/>
            <w:vAlign w:val="center"/>
          </w:tcPr>
          <w:p w14:paraId="17B4689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F1D0B6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84B17C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3DC115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35E29AB" w14:textId="77777777" w:rsidTr="00B31414">
        <w:tc>
          <w:tcPr>
            <w:tcW w:w="1418" w:type="dxa"/>
            <w:shd w:val="clear" w:color="auto" w:fill="CCFFCC"/>
            <w:vAlign w:val="center"/>
          </w:tcPr>
          <w:p w14:paraId="70A081B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89C8AE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88A19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35045C8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2D230723" w14:textId="77777777" w:rsidTr="00B31414">
        <w:tc>
          <w:tcPr>
            <w:tcW w:w="1418" w:type="dxa"/>
            <w:shd w:val="clear" w:color="auto" w:fill="CCFFCC"/>
            <w:vAlign w:val="center"/>
          </w:tcPr>
          <w:p w14:paraId="4E71464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AA31F9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EFFA3F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04333B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42B02150" w14:textId="77777777" w:rsidTr="00B31414">
        <w:tc>
          <w:tcPr>
            <w:tcW w:w="1418" w:type="dxa"/>
            <w:shd w:val="clear" w:color="auto" w:fill="CCFFCC"/>
            <w:vAlign w:val="center"/>
          </w:tcPr>
          <w:p w14:paraId="33D58A8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23049D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18D8D0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E6924A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11537D74" w14:textId="77777777" w:rsidTr="00B31414">
        <w:tc>
          <w:tcPr>
            <w:tcW w:w="1418" w:type="dxa"/>
            <w:shd w:val="clear" w:color="auto" w:fill="CCFFCC"/>
            <w:vAlign w:val="center"/>
          </w:tcPr>
          <w:p w14:paraId="79FAE38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8F8DB9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E0BEB7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A55315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44E41691" w14:textId="77777777" w:rsidTr="00B31414">
        <w:tc>
          <w:tcPr>
            <w:tcW w:w="1418" w:type="dxa"/>
            <w:shd w:val="clear" w:color="auto" w:fill="CCFFCC"/>
            <w:vAlign w:val="center"/>
          </w:tcPr>
          <w:p w14:paraId="4B00754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B9EF53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C32E89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811FB5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B840045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D4289F8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3F25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E65E2F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1812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20B27C5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6FB6E34E" w14:textId="77777777" w:rsidTr="00B31414">
        <w:tc>
          <w:tcPr>
            <w:tcW w:w="1418" w:type="dxa"/>
            <w:shd w:val="clear" w:color="auto" w:fill="CCFFCC"/>
            <w:vAlign w:val="center"/>
          </w:tcPr>
          <w:p w14:paraId="010155B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B42C46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3B744E6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7F02FD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46988E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harness RBW 1MHz WIth PA</w:t>
            </w:r>
          </w:p>
        </w:tc>
      </w:tr>
      <w:tr w:rsidR="00B31414" w:rsidRPr="00AC2007" w14:paraId="5F3C87EC" w14:textId="77777777" w:rsidTr="00B31414">
        <w:tc>
          <w:tcPr>
            <w:tcW w:w="1418" w:type="dxa"/>
            <w:shd w:val="clear" w:color="auto" w:fill="CCFFCC"/>
            <w:vAlign w:val="center"/>
          </w:tcPr>
          <w:p w14:paraId="563B272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65A4B9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113288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706141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7A576046" w14:textId="77777777" w:rsidTr="00B31414">
        <w:tc>
          <w:tcPr>
            <w:tcW w:w="1418" w:type="dxa"/>
            <w:shd w:val="clear" w:color="auto" w:fill="CCFFCC"/>
            <w:vAlign w:val="center"/>
          </w:tcPr>
          <w:p w14:paraId="303747F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3D0C9C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BD9216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23E3EF1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2A9C4117" w14:textId="77777777" w:rsidTr="00B31414">
        <w:tc>
          <w:tcPr>
            <w:tcW w:w="1418" w:type="dxa"/>
            <w:shd w:val="clear" w:color="auto" w:fill="CCFFCC"/>
            <w:vAlign w:val="center"/>
          </w:tcPr>
          <w:p w14:paraId="05155C5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F8503E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CF262A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9C0201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79BC744A" w14:textId="77777777" w:rsidTr="00B31414">
        <w:tc>
          <w:tcPr>
            <w:tcW w:w="1418" w:type="dxa"/>
            <w:shd w:val="clear" w:color="auto" w:fill="CCFFCC"/>
            <w:vAlign w:val="center"/>
          </w:tcPr>
          <w:p w14:paraId="4779D94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892904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9B4DE5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4AC16E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58542DB5" w14:textId="77777777" w:rsidTr="00B31414">
        <w:tc>
          <w:tcPr>
            <w:tcW w:w="1418" w:type="dxa"/>
            <w:shd w:val="clear" w:color="auto" w:fill="CCFFCC"/>
            <w:vAlign w:val="center"/>
          </w:tcPr>
          <w:p w14:paraId="4DC6282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5FE4D8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7F1488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0E79238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5BF3D59B" w14:textId="77777777" w:rsidTr="00B31414">
        <w:tc>
          <w:tcPr>
            <w:tcW w:w="1418" w:type="dxa"/>
            <w:shd w:val="clear" w:color="auto" w:fill="CCFFCC"/>
            <w:vAlign w:val="center"/>
          </w:tcPr>
          <w:p w14:paraId="306A5FC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BE94C2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01A6AF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086BC5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6BCF1C97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456752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9047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78D95B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356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388BB14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2F7DA93C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6B672896" w14:textId="77777777" w:rsidTr="00B31414">
        <w:tc>
          <w:tcPr>
            <w:tcW w:w="934" w:type="dxa"/>
            <w:gridSpan w:val="3"/>
            <w:hideMark/>
          </w:tcPr>
          <w:p w14:paraId="02D23AC4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56252E1E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24C9FF7F" w14:textId="77777777" w:rsidTr="00B31414">
        <w:tc>
          <w:tcPr>
            <w:tcW w:w="766" w:type="dxa"/>
            <w:hideMark/>
          </w:tcPr>
          <w:p w14:paraId="6F8D04B7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0FFAD4FF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6B353948" w14:textId="77777777" w:rsidTr="00B31414">
        <w:tc>
          <w:tcPr>
            <w:tcW w:w="920" w:type="dxa"/>
            <w:gridSpan w:val="2"/>
            <w:hideMark/>
          </w:tcPr>
          <w:p w14:paraId="745B8233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759EE146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VA/FK, 18/02/2025 17:38:02</w:t>
            </w:r>
          </w:p>
        </w:tc>
      </w:tr>
      <w:tr w:rsidR="00B31414" w:rsidRPr="00046327" w14:paraId="227796F4" w14:textId="77777777" w:rsidTr="00B31414">
        <w:tc>
          <w:tcPr>
            <w:tcW w:w="1733" w:type="dxa"/>
            <w:gridSpan w:val="5"/>
            <w:hideMark/>
          </w:tcPr>
          <w:p w14:paraId="73E36CEC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76D69DFB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X, Housing connected to the ground plane:no, Configuration of the power return line LV:remotely grounded, -</w:t>
            </w:r>
          </w:p>
        </w:tc>
      </w:tr>
      <w:tr w:rsidR="00B31414" w14:paraId="0AF7B3A8" w14:textId="77777777" w:rsidTr="00B31414">
        <w:tc>
          <w:tcPr>
            <w:tcW w:w="1495" w:type="dxa"/>
            <w:gridSpan w:val="4"/>
            <w:hideMark/>
          </w:tcPr>
          <w:p w14:paraId="60E6D05A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1D3F200" w14:textId="77777777" w:rsidR="00B31414" w:rsidRPr="005D1757" w:rsidRDefault="00B31414" w:rsidP="00B31414">
            <w:r>
              <w:t>Mode 3, Conclusion : not comply</w:t>
            </w:r>
          </w:p>
        </w:tc>
      </w:tr>
    </w:tbl>
    <w:p w14:paraId="5BB3FCB6" w14:textId="280EE025" w:rsidR="00B31414" w:rsidRPr="005C7D4E" w:rsidRDefault="00B31414" w:rsidP="00B31414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680EB864" wp14:editId="420DD771">
            <wp:extent cx="6114415" cy="3609975"/>
            <wp:effectExtent l="0" t="0" r="0" b="0"/>
            <wp:docPr id="26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17C4B836" wp14:editId="1E45F797">
            <wp:extent cx="6114415" cy="3609975"/>
            <wp:effectExtent l="0" t="0" r="0" b="0"/>
            <wp:docPr id="27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22F2B34D" w14:textId="5378D134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70DBB36D" wp14:editId="13B2F54A">
            <wp:extent cx="6114415" cy="3548380"/>
            <wp:effectExtent l="0" t="0" r="0" b="0"/>
            <wp:docPr id="28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77F4533" wp14:editId="328E6DE0">
            <wp:extent cx="6114415" cy="3548380"/>
            <wp:effectExtent l="0" t="0" r="0" b="0"/>
            <wp:docPr id="29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288E7EE2" wp14:editId="44311F7B">
            <wp:extent cx="6114415" cy="3486785"/>
            <wp:effectExtent l="0" t="0" r="0" b="0"/>
            <wp:docPr id="30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DA67745" wp14:editId="29A14B47">
            <wp:extent cx="6114415" cy="3486785"/>
            <wp:effectExtent l="0" t="0" r="0" b="0"/>
            <wp:docPr id="31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763A83BB" wp14:editId="725FE771">
            <wp:extent cx="6114415" cy="3425825"/>
            <wp:effectExtent l="0" t="0" r="0" b="0"/>
            <wp:docPr id="32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DDC8BE7" wp14:editId="5083E4EA">
            <wp:extent cx="6114415" cy="3425825"/>
            <wp:effectExtent l="0" t="0" r="0" b="0"/>
            <wp:docPr id="33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1567B342" w14:textId="77777777" w:rsidTr="00B31414">
        <w:tc>
          <w:tcPr>
            <w:tcW w:w="2265" w:type="dxa"/>
            <w:shd w:val="clear" w:color="auto" w:fill="CCFFCC"/>
            <w:vAlign w:val="center"/>
          </w:tcPr>
          <w:p w14:paraId="53D55B0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3B10FA8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</w:tbl>
    <w:p w14:paraId="4654B6E1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261247DC" w14:textId="77777777" w:rsidTr="00B31414">
        <w:tc>
          <w:tcPr>
            <w:tcW w:w="1418" w:type="dxa"/>
            <w:shd w:val="clear" w:color="auto" w:fill="CCFFCC"/>
            <w:vAlign w:val="center"/>
          </w:tcPr>
          <w:p w14:paraId="3AF8AFA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7177724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0E6915F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07C99D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726C9A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  <w:tr w:rsidR="00B31414" w:rsidRPr="00AC2007" w14:paraId="7BECDA92" w14:textId="77777777" w:rsidTr="00B31414">
        <w:tc>
          <w:tcPr>
            <w:tcW w:w="1418" w:type="dxa"/>
            <w:shd w:val="clear" w:color="auto" w:fill="CCFFCC"/>
            <w:vAlign w:val="center"/>
          </w:tcPr>
          <w:p w14:paraId="265B8E1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1664FD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D12866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7ABB3BA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1D390207" w14:textId="77777777" w:rsidTr="00B31414">
        <w:tc>
          <w:tcPr>
            <w:tcW w:w="1418" w:type="dxa"/>
            <w:shd w:val="clear" w:color="auto" w:fill="CCFFCC"/>
            <w:vAlign w:val="center"/>
          </w:tcPr>
          <w:p w14:paraId="488A0FF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39288F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79D1B3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12AACE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09E2AB03" w14:textId="77777777" w:rsidTr="00B31414">
        <w:tc>
          <w:tcPr>
            <w:tcW w:w="1418" w:type="dxa"/>
            <w:shd w:val="clear" w:color="auto" w:fill="CCFFCC"/>
            <w:vAlign w:val="center"/>
          </w:tcPr>
          <w:p w14:paraId="2F0F78A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F9525D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7D899C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B8FE21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3AF8EF74" w14:textId="77777777" w:rsidTr="00B31414">
        <w:tc>
          <w:tcPr>
            <w:tcW w:w="1418" w:type="dxa"/>
            <w:shd w:val="clear" w:color="auto" w:fill="CCFFCC"/>
            <w:vAlign w:val="center"/>
          </w:tcPr>
          <w:p w14:paraId="57C74D5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3EF8FE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8703D5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4EE748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4E45DFCF" w14:textId="77777777" w:rsidTr="00B31414">
        <w:tc>
          <w:tcPr>
            <w:tcW w:w="1418" w:type="dxa"/>
            <w:shd w:val="clear" w:color="auto" w:fill="CCFFCC"/>
            <w:vAlign w:val="center"/>
          </w:tcPr>
          <w:p w14:paraId="7B07068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791B378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B9EE16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6939177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C891883" w14:textId="77777777" w:rsidTr="00B31414">
        <w:tc>
          <w:tcPr>
            <w:tcW w:w="1418" w:type="dxa"/>
            <w:shd w:val="clear" w:color="auto" w:fill="CCFFCC"/>
            <w:vAlign w:val="center"/>
          </w:tcPr>
          <w:p w14:paraId="69A7EF2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A8E74A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61ECB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6754948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36E2ADAA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27E2CC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8002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57A53F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44AB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12D172B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08E503B4" w14:textId="77777777" w:rsidTr="00B31414">
        <w:tc>
          <w:tcPr>
            <w:tcW w:w="1418" w:type="dxa"/>
            <w:shd w:val="clear" w:color="auto" w:fill="CCFFCC"/>
            <w:vAlign w:val="center"/>
          </w:tcPr>
          <w:p w14:paraId="29DEABB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5E6E057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3DD551D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BB29A1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4DCE92D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  <w:tr w:rsidR="00B31414" w:rsidRPr="00AC2007" w14:paraId="4911E9AA" w14:textId="77777777" w:rsidTr="00B31414">
        <w:tc>
          <w:tcPr>
            <w:tcW w:w="1418" w:type="dxa"/>
            <w:shd w:val="clear" w:color="auto" w:fill="CCFFCC"/>
            <w:vAlign w:val="center"/>
          </w:tcPr>
          <w:p w14:paraId="54CBB49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5DB87B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1F1DA7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657959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3DCBD717" w14:textId="77777777" w:rsidTr="00B31414">
        <w:tc>
          <w:tcPr>
            <w:tcW w:w="1418" w:type="dxa"/>
            <w:shd w:val="clear" w:color="auto" w:fill="CCFFCC"/>
            <w:vAlign w:val="center"/>
          </w:tcPr>
          <w:p w14:paraId="4F3E009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18AA696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C9AF44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3F9B244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5A2D0640" w14:textId="77777777" w:rsidTr="00B31414">
        <w:tc>
          <w:tcPr>
            <w:tcW w:w="1418" w:type="dxa"/>
            <w:shd w:val="clear" w:color="auto" w:fill="CCFFCC"/>
            <w:vAlign w:val="center"/>
          </w:tcPr>
          <w:p w14:paraId="50076DA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805EFB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6CA0FB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0CA410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97E18FA" w14:textId="77777777" w:rsidTr="00B31414">
        <w:tc>
          <w:tcPr>
            <w:tcW w:w="1418" w:type="dxa"/>
            <w:shd w:val="clear" w:color="auto" w:fill="CCFFCC"/>
            <w:vAlign w:val="center"/>
          </w:tcPr>
          <w:p w14:paraId="0C55B04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E57496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5A829E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F5C0D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643D93C6" w14:textId="77777777" w:rsidTr="00B31414">
        <w:tc>
          <w:tcPr>
            <w:tcW w:w="1418" w:type="dxa"/>
            <w:shd w:val="clear" w:color="auto" w:fill="CCFFCC"/>
            <w:vAlign w:val="center"/>
          </w:tcPr>
          <w:p w14:paraId="6590FAD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5F524D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89402A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137C99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1C1BEFB9" w14:textId="77777777" w:rsidTr="00B31414">
        <w:tc>
          <w:tcPr>
            <w:tcW w:w="1418" w:type="dxa"/>
            <w:shd w:val="clear" w:color="auto" w:fill="CCFFCC"/>
            <w:vAlign w:val="center"/>
          </w:tcPr>
          <w:p w14:paraId="295AFEA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22E9145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2BDC06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48BA3E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7386AE5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6C84A0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C9C6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098D53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76E1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0DBE900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750C9321" w14:textId="77777777" w:rsidTr="00B31414">
        <w:tc>
          <w:tcPr>
            <w:tcW w:w="1418" w:type="dxa"/>
            <w:shd w:val="clear" w:color="auto" w:fill="CCFFCC"/>
            <w:vAlign w:val="center"/>
          </w:tcPr>
          <w:p w14:paraId="5F8655E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3F9B566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454E066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5D579F1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57F05C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  <w:tr w:rsidR="00B31414" w:rsidRPr="00AC2007" w14:paraId="0BED2AA2" w14:textId="77777777" w:rsidTr="00B31414">
        <w:tc>
          <w:tcPr>
            <w:tcW w:w="1418" w:type="dxa"/>
            <w:shd w:val="clear" w:color="auto" w:fill="CCFFCC"/>
            <w:vAlign w:val="center"/>
          </w:tcPr>
          <w:p w14:paraId="7E7546E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42E1E1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845B3F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51619E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6E3D6879" w14:textId="77777777" w:rsidTr="00B31414">
        <w:tc>
          <w:tcPr>
            <w:tcW w:w="1418" w:type="dxa"/>
            <w:shd w:val="clear" w:color="auto" w:fill="CCFFCC"/>
            <w:vAlign w:val="center"/>
          </w:tcPr>
          <w:p w14:paraId="24894FA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42C1D2D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0C1A69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021DD8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2F12BC6C" w14:textId="77777777" w:rsidTr="00B31414">
        <w:tc>
          <w:tcPr>
            <w:tcW w:w="1418" w:type="dxa"/>
            <w:shd w:val="clear" w:color="auto" w:fill="CCFFCC"/>
            <w:vAlign w:val="center"/>
          </w:tcPr>
          <w:p w14:paraId="44DDECA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0CBD44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69C527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6142D1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37070B2F" w14:textId="77777777" w:rsidTr="00B31414">
        <w:tc>
          <w:tcPr>
            <w:tcW w:w="1418" w:type="dxa"/>
            <w:shd w:val="clear" w:color="auto" w:fill="CCFFCC"/>
            <w:vAlign w:val="center"/>
          </w:tcPr>
          <w:p w14:paraId="7CD358B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5300653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138A48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50BF6C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750AB6E9" w14:textId="77777777" w:rsidTr="00B31414">
        <w:tc>
          <w:tcPr>
            <w:tcW w:w="1418" w:type="dxa"/>
            <w:shd w:val="clear" w:color="auto" w:fill="CCFFCC"/>
            <w:vAlign w:val="center"/>
          </w:tcPr>
          <w:p w14:paraId="2444CA3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7E0E660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96D611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43309C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0D996762" w14:textId="77777777" w:rsidTr="00B31414">
        <w:tc>
          <w:tcPr>
            <w:tcW w:w="1418" w:type="dxa"/>
            <w:shd w:val="clear" w:color="auto" w:fill="CCFFCC"/>
            <w:vAlign w:val="center"/>
          </w:tcPr>
          <w:p w14:paraId="3717FB8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2E18959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02FF3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AA095A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5158BECE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11FE24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C40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621CD0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478B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49CBE00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623475D3" w14:textId="77777777" w:rsidTr="00B31414">
        <w:tc>
          <w:tcPr>
            <w:tcW w:w="1418" w:type="dxa"/>
            <w:shd w:val="clear" w:color="auto" w:fill="CCFFCC"/>
            <w:vAlign w:val="center"/>
          </w:tcPr>
          <w:p w14:paraId="1C31E5B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14542B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191C4B2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6D7C029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497D2D0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  <w:tr w:rsidR="00B31414" w:rsidRPr="00AC2007" w14:paraId="17449069" w14:textId="77777777" w:rsidTr="00B31414">
        <w:tc>
          <w:tcPr>
            <w:tcW w:w="1418" w:type="dxa"/>
            <w:shd w:val="clear" w:color="auto" w:fill="CCFFCC"/>
            <w:vAlign w:val="center"/>
          </w:tcPr>
          <w:p w14:paraId="1199002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5A7FCF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89F471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1766D1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7649ED61" w14:textId="77777777" w:rsidTr="00B31414">
        <w:tc>
          <w:tcPr>
            <w:tcW w:w="1418" w:type="dxa"/>
            <w:shd w:val="clear" w:color="auto" w:fill="CCFFCC"/>
            <w:vAlign w:val="center"/>
          </w:tcPr>
          <w:p w14:paraId="3C64B95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F26934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5EDA4E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8DBE0C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16D45BD" w14:textId="77777777" w:rsidTr="00B31414">
        <w:tc>
          <w:tcPr>
            <w:tcW w:w="1418" w:type="dxa"/>
            <w:shd w:val="clear" w:color="auto" w:fill="CCFFCC"/>
            <w:vAlign w:val="center"/>
          </w:tcPr>
          <w:p w14:paraId="0D2494F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F73321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154F02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28DB53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8650C54" w14:textId="77777777" w:rsidTr="00B31414">
        <w:tc>
          <w:tcPr>
            <w:tcW w:w="1418" w:type="dxa"/>
            <w:shd w:val="clear" w:color="auto" w:fill="CCFFCC"/>
            <w:vAlign w:val="center"/>
          </w:tcPr>
          <w:p w14:paraId="28191FD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6E6F36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51401F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B9C5B3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42DF83B8" w14:textId="77777777" w:rsidTr="00B31414">
        <w:tc>
          <w:tcPr>
            <w:tcW w:w="1418" w:type="dxa"/>
            <w:shd w:val="clear" w:color="auto" w:fill="CCFFCC"/>
            <w:vAlign w:val="center"/>
          </w:tcPr>
          <w:p w14:paraId="4796ABD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7A4B08D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B9FAAC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767597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BB33EF0" w14:textId="77777777" w:rsidTr="00B31414">
        <w:tc>
          <w:tcPr>
            <w:tcW w:w="1418" w:type="dxa"/>
            <w:shd w:val="clear" w:color="auto" w:fill="CCFFCC"/>
            <w:vAlign w:val="center"/>
          </w:tcPr>
          <w:p w14:paraId="13CCF5C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8FC7A4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8ECB49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3BD9C04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687B78B2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682456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DF79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300D81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DC71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3D23F78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4D016CE" w14:textId="77777777" w:rsidTr="00B31414">
        <w:tc>
          <w:tcPr>
            <w:tcW w:w="1418" w:type="dxa"/>
            <w:shd w:val="clear" w:color="auto" w:fill="CCFFCC"/>
            <w:vAlign w:val="center"/>
          </w:tcPr>
          <w:p w14:paraId="13D9D3A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698BD0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4C99755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637476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1B9ED4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  <w:tr w:rsidR="00B31414" w:rsidRPr="00AC2007" w14:paraId="103CB0D9" w14:textId="77777777" w:rsidTr="00B31414">
        <w:tc>
          <w:tcPr>
            <w:tcW w:w="1418" w:type="dxa"/>
            <w:shd w:val="clear" w:color="auto" w:fill="CCFFCC"/>
            <w:vAlign w:val="center"/>
          </w:tcPr>
          <w:p w14:paraId="4E07B32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1870D9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C58BB2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331037E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5E9548D0" w14:textId="77777777" w:rsidTr="00B31414">
        <w:tc>
          <w:tcPr>
            <w:tcW w:w="1418" w:type="dxa"/>
            <w:shd w:val="clear" w:color="auto" w:fill="CCFFCC"/>
            <w:vAlign w:val="center"/>
          </w:tcPr>
          <w:p w14:paraId="03591CD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CB4642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F733CA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2E9CE2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CC827AC" w14:textId="77777777" w:rsidTr="00B31414">
        <w:tc>
          <w:tcPr>
            <w:tcW w:w="1418" w:type="dxa"/>
            <w:shd w:val="clear" w:color="auto" w:fill="CCFFCC"/>
            <w:vAlign w:val="center"/>
          </w:tcPr>
          <w:p w14:paraId="20172D5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432D13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C914C2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D2342D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1F9D6F6E" w14:textId="77777777" w:rsidTr="00B31414">
        <w:tc>
          <w:tcPr>
            <w:tcW w:w="1418" w:type="dxa"/>
            <w:shd w:val="clear" w:color="auto" w:fill="CCFFCC"/>
            <w:vAlign w:val="center"/>
          </w:tcPr>
          <w:p w14:paraId="45A6A4B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50AA36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42C725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582BB3C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287A5F4D" w14:textId="77777777" w:rsidTr="00B31414">
        <w:tc>
          <w:tcPr>
            <w:tcW w:w="1418" w:type="dxa"/>
            <w:shd w:val="clear" w:color="auto" w:fill="CCFFCC"/>
            <w:vAlign w:val="center"/>
          </w:tcPr>
          <w:p w14:paraId="75C88C0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9B0C3C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D5498F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17D217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0610BC5" w14:textId="77777777" w:rsidTr="00B31414">
        <w:tc>
          <w:tcPr>
            <w:tcW w:w="1418" w:type="dxa"/>
            <w:shd w:val="clear" w:color="auto" w:fill="CCFFCC"/>
            <w:vAlign w:val="center"/>
          </w:tcPr>
          <w:p w14:paraId="79A6CAD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EC15B7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ADF0D0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A0441E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106747E9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60D37A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D705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86A9B0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B5AC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53E7C86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1EE02312" w14:textId="77777777" w:rsidTr="00B31414">
        <w:tc>
          <w:tcPr>
            <w:tcW w:w="1418" w:type="dxa"/>
            <w:shd w:val="clear" w:color="auto" w:fill="CCFFCC"/>
            <w:vAlign w:val="center"/>
          </w:tcPr>
          <w:p w14:paraId="293C1A7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1CF1AE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0147A5B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4AD7E9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EDDD27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120kHz WIth PA</w:t>
            </w:r>
          </w:p>
        </w:tc>
      </w:tr>
      <w:tr w:rsidR="00B31414" w:rsidRPr="00AC2007" w14:paraId="5110AB6A" w14:textId="77777777" w:rsidTr="00B31414">
        <w:tc>
          <w:tcPr>
            <w:tcW w:w="1418" w:type="dxa"/>
            <w:shd w:val="clear" w:color="auto" w:fill="CCFFCC"/>
            <w:vAlign w:val="center"/>
          </w:tcPr>
          <w:p w14:paraId="17AE20C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0E2BADA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CB1F78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27296D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676CF67" w14:textId="77777777" w:rsidTr="00B31414">
        <w:tc>
          <w:tcPr>
            <w:tcW w:w="1418" w:type="dxa"/>
            <w:shd w:val="clear" w:color="auto" w:fill="CCFFCC"/>
            <w:vAlign w:val="center"/>
          </w:tcPr>
          <w:p w14:paraId="078CD30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4088A55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53C90E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F8F45D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34679E5D" w14:textId="77777777" w:rsidTr="00B31414">
        <w:tc>
          <w:tcPr>
            <w:tcW w:w="1418" w:type="dxa"/>
            <w:shd w:val="clear" w:color="auto" w:fill="CCFFCC"/>
            <w:vAlign w:val="center"/>
          </w:tcPr>
          <w:p w14:paraId="16FF5FC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E0A72C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1E2A83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F5D2BD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15B637D" w14:textId="77777777" w:rsidTr="00B31414">
        <w:tc>
          <w:tcPr>
            <w:tcW w:w="1418" w:type="dxa"/>
            <w:shd w:val="clear" w:color="auto" w:fill="CCFFCC"/>
            <w:vAlign w:val="center"/>
          </w:tcPr>
          <w:p w14:paraId="063325B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733B6FD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A3F77E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FE8CF0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7B02E733" w14:textId="77777777" w:rsidTr="00B31414">
        <w:tc>
          <w:tcPr>
            <w:tcW w:w="1418" w:type="dxa"/>
            <w:shd w:val="clear" w:color="auto" w:fill="CCFFCC"/>
            <w:vAlign w:val="center"/>
          </w:tcPr>
          <w:p w14:paraId="4A04765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83DEAB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A61230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B8A7DA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1C403584" w14:textId="77777777" w:rsidTr="00B31414">
        <w:tc>
          <w:tcPr>
            <w:tcW w:w="1418" w:type="dxa"/>
            <w:shd w:val="clear" w:color="auto" w:fill="CCFFCC"/>
            <w:vAlign w:val="center"/>
          </w:tcPr>
          <w:p w14:paraId="396C7B9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1CD8D8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5BBF0D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613AF7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4C847AB2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651BA0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A9DC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76378B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BD34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163D1D6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3D75CA0C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19A91740" w14:textId="77777777" w:rsidTr="00B31414">
        <w:tc>
          <w:tcPr>
            <w:tcW w:w="934" w:type="dxa"/>
            <w:gridSpan w:val="3"/>
            <w:hideMark/>
          </w:tcPr>
          <w:p w14:paraId="6AD4F6E3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07105C14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6B49F108" w14:textId="77777777" w:rsidTr="00B31414">
        <w:tc>
          <w:tcPr>
            <w:tcW w:w="766" w:type="dxa"/>
            <w:hideMark/>
          </w:tcPr>
          <w:p w14:paraId="06EDBDA2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699098FC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62EF3939" w14:textId="77777777" w:rsidTr="00B31414">
        <w:tc>
          <w:tcPr>
            <w:tcW w:w="920" w:type="dxa"/>
            <w:gridSpan w:val="2"/>
            <w:hideMark/>
          </w:tcPr>
          <w:p w14:paraId="0EB0B8EB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2CB2D056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NDN/WD, 18/02/2025 17:41:19</w:t>
            </w:r>
          </w:p>
        </w:tc>
      </w:tr>
      <w:tr w:rsidR="00B31414" w:rsidRPr="00046327" w14:paraId="53621F47" w14:textId="77777777" w:rsidTr="00B31414">
        <w:tc>
          <w:tcPr>
            <w:tcW w:w="1733" w:type="dxa"/>
            <w:gridSpan w:val="5"/>
            <w:hideMark/>
          </w:tcPr>
          <w:p w14:paraId="0E733293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7467F655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X, Housing connected to the ground plane:no, Configuration of the power return line LV:remotely grounded, -</w:t>
            </w:r>
          </w:p>
        </w:tc>
      </w:tr>
      <w:tr w:rsidR="00B31414" w14:paraId="11872069" w14:textId="77777777" w:rsidTr="00B31414">
        <w:tc>
          <w:tcPr>
            <w:tcW w:w="1495" w:type="dxa"/>
            <w:gridSpan w:val="4"/>
            <w:hideMark/>
          </w:tcPr>
          <w:p w14:paraId="7656BF21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78EF5B1B" w14:textId="77777777" w:rsidR="00B31414" w:rsidRPr="005D1757" w:rsidRDefault="00B31414" w:rsidP="00B31414">
            <w:r>
              <w:t>Mode 3, Conclusion : not comply</w:t>
            </w:r>
          </w:p>
        </w:tc>
      </w:tr>
    </w:tbl>
    <w:p w14:paraId="07F30A87" w14:textId="0EDF15C9" w:rsidR="00B31414" w:rsidRPr="005C7D4E" w:rsidRDefault="00B31414" w:rsidP="00B31414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50EFF735" wp14:editId="3157C2F6">
            <wp:extent cx="6114415" cy="3486785"/>
            <wp:effectExtent l="0" t="0" r="0" b="0"/>
            <wp:docPr id="34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0EB8160" wp14:editId="09C26DDB">
            <wp:extent cx="6114415" cy="3486785"/>
            <wp:effectExtent l="0" t="0" r="0" b="0"/>
            <wp:docPr id="35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11E7A13B" w14:textId="0ED0FAF3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05CF008B" wp14:editId="4D6AA1E0">
            <wp:extent cx="6114415" cy="3486785"/>
            <wp:effectExtent l="0" t="0" r="0" b="0"/>
            <wp:docPr id="36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1547E9A" wp14:editId="056F68DF">
            <wp:extent cx="6114415" cy="3425825"/>
            <wp:effectExtent l="0" t="0" r="0" b="0"/>
            <wp:docPr id="37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5189DD4B" wp14:editId="56C37C2B">
            <wp:extent cx="6114415" cy="3486785"/>
            <wp:effectExtent l="0" t="0" r="0" b="0"/>
            <wp:docPr id="38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0FB701F" wp14:editId="6843FA61">
            <wp:extent cx="6114415" cy="3486785"/>
            <wp:effectExtent l="0" t="0" r="0" b="0"/>
            <wp:docPr id="39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390921FD" wp14:editId="350035A4">
            <wp:extent cx="6114415" cy="3364230"/>
            <wp:effectExtent l="0" t="0" r="0" b="0"/>
            <wp:docPr id="40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E69C0C0" wp14:editId="51C3CED7">
            <wp:extent cx="6114415" cy="3528060"/>
            <wp:effectExtent l="0" t="0" r="0" b="0"/>
            <wp:docPr id="41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51B3D36A" w14:textId="77777777" w:rsidTr="00B31414">
        <w:tc>
          <w:tcPr>
            <w:tcW w:w="2265" w:type="dxa"/>
            <w:shd w:val="clear" w:color="auto" w:fill="CCFFCC"/>
            <w:vAlign w:val="center"/>
          </w:tcPr>
          <w:p w14:paraId="7E21132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55E873E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</w:tbl>
    <w:p w14:paraId="7AC26990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111F3021" w14:textId="77777777" w:rsidTr="00B31414">
        <w:tc>
          <w:tcPr>
            <w:tcW w:w="1418" w:type="dxa"/>
            <w:shd w:val="clear" w:color="auto" w:fill="CCFFCC"/>
            <w:vAlign w:val="center"/>
          </w:tcPr>
          <w:p w14:paraId="0F58B44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590897C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39B2950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30C76E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60394BD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  <w:tr w:rsidR="00B31414" w:rsidRPr="00AC2007" w14:paraId="3C978DEA" w14:textId="77777777" w:rsidTr="00B31414">
        <w:tc>
          <w:tcPr>
            <w:tcW w:w="1418" w:type="dxa"/>
            <w:shd w:val="clear" w:color="auto" w:fill="CCFFCC"/>
            <w:vAlign w:val="center"/>
          </w:tcPr>
          <w:p w14:paraId="74861E3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84298C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DEBA79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489268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63369853" w14:textId="77777777" w:rsidTr="00B31414">
        <w:tc>
          <w:tcPr>
            <w:tcW w:w="1418" w:type="dxa"/>
            <w:shd w:val="clear" w:color="auto" w:fill="CCFFCC"/>
            <w:vAlign w:val="center"/>
          </w:tcPr>
          <w:p w14:paraId="1D2C1C6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404B7A4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A9FF41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56372C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02079A92" w14:textId="77777777" w:rsidTr="00B31414">
        <w:tc>
          <w:tcPr>
            <w:tcW w:w="1418" w:type="dxa"/>
            <w:shd w:val="clear" w:color="auto" w:fill="CCFFCC"/>
            <w:vAlign w:val="center"/>
          </w:tcPr>
          <w:p w14:paraId="407EA12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4F9892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40F35D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69089E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6F19DFE7" w14:textId="77777777" w:rsidTr="00B31414">
        <w:tc>
          <w:tcPr>
            <w:tcW w:w="1418" w:type="dxa"/>
            <w:shd w:val="clear" w:color="auto" w:fill="CCFFCC"/>
            <w:vAlign w:val="center"/>
          </w:tcPr>
          <w:p w14:paraId="78C18E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47A5A4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4E7504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48FEB95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0C63077E" w14:textId="77777777" w:rsidTr="00B31414">
        <w:tc>
          <w:tcPr>
            <w:tcW w:w="1418" w:type="dxa"/>
            <w:shd w:val="clear" w:color="auto" w:fill="CCFFCC"/>
            <w:vAlign w:val="center"/>
          </w:tcPr>
          <w:p w14:paraId="4EAF86D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ED4015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643C1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066A20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61C20DF1" w14:textId="77777777" w:rsidTr="00B31414">
        <w:tc>
          <w:tcPr>
            <w:tcW w:w="1418" w:type="dxa"/>
            <w:shd w:val="clear" w:color="auto" w:fill="CCFFCC"/>
            <w:vAlign w:val="center"/>
          </w:tcPr>
          <w:p w14:paraId="4E23268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58A7E0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D12DDF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7D92DE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A7AB6E2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C9DC478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1B5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930BA3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583B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40C6C6CE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20E9FD74" w14:textId="77777777" w:rsidTr="00B31414">
        <w:tc>
          <w:tcPr>
            <w:tcW w:w="1418" w:type="dxa"/>
            <w:shd w:val="clear" w:color="auto" w:fill="CCFFCC"/>
            <w:vAlign w:val="center"/>
          </w:tcPr>
          <w:p w14:paraId="24C5AA5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E24E62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789F685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672FEE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4AA361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  <w:tr w:rsidR="00B31414" w:rsidRPr="00AC2007" w14:paraId="2C8BA840" w14:textId="77777777" w:rsidTr="00B31414">
        <w:tc>
          <w:tcPr>
            <w:tcW w:w="1418" w:type="dxa"/>
            <w:shd w:val="clear" w:color="auto" w:fill="CCFFCC"/>
            <w:vAlign w:val="center"/>
          </w:tcPr>
          <w:p w14:paraId="4BAD109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962A60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88862A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33ED55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C1E2A00" w14:textId="77777777" w:rsidTr="00B31414">
        <w:tc>
          <w:tcPr>
            <w:tcW w:w="1418" w:type="dxa"/>
            <w:shd w:val="clear" w:color="auto" w:fill="CCFFCC"/>
            <w:vAlign w:val="center"/>
          </w:tcPr>
          <w:p w14:paraId="04C26ED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2226AB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D65EFE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AB1A54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82C7DB5" w14:textId="77777777" w:rsidTr="00B31414">
        <w:tc>
          <w:tcPr>
            <w:tcW w:w="1418" w:type="dxa"/>
            <w:shd w:val="clear" w:color="auto" w:fill="CCFFCC"/>
            <w:vAlign w:val="center"/>
          </w:tcPr>
          <w:p w14:paraId="7C3E050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255001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1F1651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4BF40F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7AABE01" w14:textId="77777777" w:rsidTr="00B31414">
        <w:tc>
          <w:tcPr>
            <w:tcW w:w="1418" w:type="dxa"/>
            <w:shd w:val="clear" w:color="auto" w:fill="CCFFCC"/>
            <w:vAlign w:val="center"/>
          </w:tcPr>
          <w:p w14:paraId="7DDF35C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771F403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4EFD3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F958F6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122A837F" w14:textId="77777777" w:rsidTr="00B31414">
        <w:tc>
          <w:tcPr>
            <w:tcW w:w="1418" w:type="dxa"/>
            <w:shd w:val="clear" w:color="auto" w:fill="CCFFCC"/>
            <w:vAlign w:val="center"/>
          </w:tcPr>
          <w:p w14:paraId="5C47FBB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0905CA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D3FE70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78E1E3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64006982" w14:textId="77777777" w:rsidTr="00B31414">
        <w:tc>
          <w:tcPr>
            <w:tcW w:w="1418" w:type="dxa"/>
            <w:shd w:val="clear" w:color="auto" w:fill="CCFFCC"/>
            <w:vAlign w:val="center"/>
          </w:tcPr>
          <w:p w14:paraId="04034C3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D90CDB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7302A7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DD8DF6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C51DEC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EDC854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2DC7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BFFFCD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2E46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BDD1099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12C8B633" w14:textId="77777777" w:rsidTr="00B31414">
        <w:tc>
          <w:tcPr>
            <w:tcW w:w="1418" w:type="dxa"/>
            <w:shd w:val="clear" w:color="auto" w:fill="CCFFCC"/>
            <w:vAlign w:val="center"/>
          </w:tcPr>
          <w:p w14:paraId="4AD2AB4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F0199A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4B6FC9B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A99967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12D52A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  <w:tr w:rsidR="00B31414" w:rsidRPr="00AC2007" w14:paraId="23060CC3" w14:textId="77777777" w:rsidTr="00B31414">
        <w:tc>
          <w:tcPr>
            <w:tcW w:w="1418" w:type="dxa"/>
            <w:shd w:val="clear" w:color="auto" w:fill="CCFFCC"/>
            <w:vAlign w:val="center"/>
          </w:tcPr>
          <w:p w14:paraId="39027AB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F2AEDE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CF4FFC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7E050E6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26868BDB" w14:textId="77777777" w:rsidTr="00B31414">
        <w:tc>
          <w:tcPr>
            <w:tcW w:w="1418" w:type="dxa"/>
            <w:shd w:val="clear" w:color="auto" w:fill="CCFFCC"/>
            <w:vAlign w:val="center"/>
          </w:tcPr>
          <w:p w14:paraId="3A24673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19767D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8768C6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6F600B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33BDD019" w14:textId="77777777" w:rsidTr="00B31414">
        <w:tc>
          <w:tcPr>
            <w:tcW w:w="1418" w:type="dxa"/>
            <w:shd w:val="clear" w:color="auto" w:fill="CCFFCC"/>
            <w:vAlign w:val="center"/>
          </w:tcPr>
          <w:p w14:paraId="12B0117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079A27C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FF5675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448B6C1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17489E2C" w14:textId="77777777" w:rsidTr="00B31414">
        <w:tc>
          <w:tcPr>
            <w:tcW w:w="1418" w:type="dxa"/>
            <w:shd w:val="clear" w:color="auto" w:fill="CCFFCC"/>
            <w:vAlign w:val="center"/>
          </w:tcPr>
          <w:p w14:paraId="13E5159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567A18C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515326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93A93E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50EF5D41" w14:textId="77777777" w:rsidTr="00B31414">
        <w:tc>
          <w:tcPr>
            <w:tcW w:w="1418" w:type="dxa"/>
            <w:shd w:val="clear" w:color="auto" w:fill="CCFFCC"/>
            <w:vAlign w:val="center"/>
          </w:tcPr>
          <w:p w14:paraId="57E8B9A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6261F7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F9116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0C1D090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0745FB10" w14:textId="77777777" w:rsidTr="00B31414">
        <w:tc>
          <w:tcPr>
            <w:tcW w:w="1418" w:type="dxa"/>
            <w:shd w:val="clear" w:color="auto" w:fill="CCFFCC"/>
            <w:vAlign w:val="center"/>
          </w:tcPr>
          <w:p w14:paraId="09D9640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3E00D9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576C6B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8B1C7A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5B34A732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2BD45A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6751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86676C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87DF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DFF13CA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49D84617" w14:textId="77777777" w:rsidTr="00B31414">
        <w:tc>
          <w:tcPr>
            <w:tcW w:w="1418" w:type="dxa"/>
            <w:shd w:val="clear" w:color="auto" w:fill="CCFFCC"/>
            <w:vAlign w:val="center"/>
          </w:tcPr>
          <w:p w14:paraId="0DA6F21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58A14D2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3F1A400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6D179C2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DCF03F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  <w:tr w:rsidR="00B31414" w:rsidRPr="00AC2007" w14:paraId="51BCF273" w14:textId="77777777" w:rsidTr="00B31414">
        <w:tc>
          <w:tcPr>
            <w:tcW w:w="1418" w:type="dxa"/>
            <w:shd w:val="clear" w:color="auto" w:fill="CCFFCC"/>
            <w:vAlign w:val="center"/>
          </w:tcPr>
          <w:p w14:paraId="0905CA0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E23668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F21EF0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3DD095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1AADBA4F" w14:textId="77777777" w:rsidTr="00B31414">
        <w:tc>
          <w:tcPr>
            <w:tcW w:w="1418" w:type="dxa"/>
            <w:shd w:val="clear" w:color="auto" w:fill="CCFFCC"/>
            <w:vAlign w:val="center"/>
          </w:tcPr>
          <w:p w14:paraId="58AE126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905A19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815B8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4534C9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53A57027" w14:textId="77777777" w:rsidTr="00B31414">
        <w:tc>
          <w:tcPr>
            <w:tcW w:w="1418" w:type="dxa"/>
            <w:shd w:val="clear" w:color="auto" w:fill="CCFFCC"/>
            <w:vAlign w:val="center"/>
          </w:tcPr>
          <w:p w14:paraId="15D13BC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6EFC57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776731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629260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76F5DF45" w14:textId="77777777" w:rsidTr="00B31414">
        <w:tc>
          <w:tcPr>
            <w:tcW w:w="1418" w:type="dxa"/>
            <w:shd w:val="clear" w:color="auto" w:fill="CCFFCC"/>
            <w:vAlign w:val="center"/>
          </w:tcPr>
          <w:p w14:paraId="0CCC613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7B919D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3206DA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E1B436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6A8BE6A0" w14:textId="77777777" w:rsidTr="00B31414">
        <w:tc>
          <w:tcPr>
            <w:tcW w:w="1418" w:type="dxa"/>
            <w:shd w:val="clear" w:color="auto" w:fill="CCFFCC"/>
            <w:vAlign w:val="center"/>
          </w:tcPr>
          <w:p w14:paraId="518348E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48FF8D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249474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040A1C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03BFD7BF" w14:textId="77777777" w:rsidTr="00B31414">
        <w:tc>
          <w:tcPr>
            <w:tcW w:w="1418" w:type="dxa"/>
            <w:shd w:val="clear" w:color="auto" w:fill="CCFFCC"/>
            <w:vAlign w:val="center"/>
          </w:tcPr>
          <w:p w14:paraId="141B67F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A70080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6F1EA1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9AD2DB8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7BD64C65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1C45D1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3A5E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9715108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E9B3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73DCBB4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C969CE8" w14:textId="77777777" w:rsidTr="00B31414">
        <w:tc>
          <w:tcPr>
            <w:tcW w:w="1418" w:type="dxa"/>
            <w:shd w:val="clear" w:color="auto" w:fill="CCFFCC"/>
            <w:vAlign w:val="center"/>
          </w:tcPr>
          <w:p w14:paraId="48BCB2E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A27FAB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2GHz-6GHz</w:t>
            </w:r>
          </w:p>
        </w:tc>
        <w:tc>
          <w:tcPr>
            <w:tcW w:w="3118" w:type="dxa"/>
            <w:vAlign w:val="center"/>
          </w:tcPr>
          <w:p w14:paraId="3ACA448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CB3C72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7EC3AC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  <w:tr w:rsidR="00B31414" w:rsidRPr="00AC2007" w14:paraId="3CAB1F9F" w14:textId="77777777" w:rsidTr="00B31414">
        <w:tc>
          <w:tcPr>
            <w:tcW w:w="1418" w:type="dxa"/>
            <w:shd w:val="clear" w:color="auto" w:fill="CCFFCC"/>
            <w:vAlign w:val="center"/>
          </w:tcPr>
          <w:p w14:paraId="190E633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8014D9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50B339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9C6DA2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0508C95" w14:textId="77777777" w:rsidTr="00B31414">
        <w:tc>
          <w:tcPr>
            <w:tcW w:w="1418" w:type="dxa"/>
            <w:shd w:val="clear" w:color="auto" w:fill="CCFFCC"/>
            <w:vAlign w:val="center"/>
          </w:tcPr>
          <w:p w14:paraId="0BE8E55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0B3E90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1-7GHz_horn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0FF1C3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25E9403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7D2A89EB" w14:textId="77777777" w:rsidTr="00B31414">
        <w:tc>
          <w:tcPr>
            <w:tcW w:w="1418" w:type="dxa"/>
            <w:shd w:val="clear" w:color="auto" w:fill="CCFFCC"/>
            <w:vAlign w:val="center"/>
          </w:tcPr>
          <w:p w14:paraId="2D2DD3C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2218E5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C5E431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74069D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446D0F5A" w14:textId="77777777" w:rsidTr="00B31414">
        <w:tc>
          <w:tcPr>
            <w:tcW w:w="1418" w:type="dxa"/>
            <w:shd w:val="clear" w:color="auto" w:fill="CCFFCC"/>
            <w:vAlign w:val="center"/>
          </w:tcPr>
          <w:p w14:paraId="63F9EA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5A9843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340FD6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F463BB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6B042426" w14:textId="77777777" w:rsidTr="00B31414">
        <w:tc>
          <w:tcPr>
            <w:tcW w:w="1418" w:type="dxa"/>
            <w:shd w:val="clear" w:color="auto" w:fill="CCFFCC"/>
            <w:vAlign w:val="center"/>
          </w:tcPr>
          <w:p w14:paraId="26F2DAE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DC5407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345E51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B71E25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0C10346" w14:textId="77777777" w:rsidTr="00B31414">
        <w:tc>
          <w:tcPr>
            <w:tcW w:w="1418" w:type="dxa"/>
            <w:shd w:val="clear" w:color="auto" w:fill="CCFFCC"/>
            <w:vAlign w:val="center"/>
          </w:tcPr>
          <w:p w14:paraId="18EBC72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28432A9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3C6728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F25307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738CCE28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7A7573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8C69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676ABE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C8C3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7BCDD81A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7EB82CEC" w14:textId="77777777" w:rsidTr="00B31414">
        <w:tc>
          <w:tcPr>
            <w:tcW w:w="1418" w:type="dxa"/>
            <w:shd w:val="clear" w:color="auto" w:fill="CCFFCC"/>
            <w:vAlign w:val="center"/>
          </w:tcPr>
          <w:p w14:paraId="22E85C2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723FDA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2GHz-6GHz</w:t>
            </w:r>
          </w:p>
        </w:tc>
        <w:tc>
          <w:tcPr>
            <w:tcW w:w="3118" w:type="dxa"/>
            <w:vAlign w:val="center"/>
          </w:tcPr>
          <w:p w14:paraId="4AC63C4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202E5A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4320A0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1MHz With PA</w:t>
            </w:r>
          </w:p>
        </w:tc>
      </w:tr>
      <w:tr w:rsidR="00B31414" w:rsidRPr="00AC2007" w14:paraId="0C210885" w14:textId="77777777" w:rsidTr="00B31414">
        <w:tc>
          <w:tcPr>
            <w:tcW w:w="1418" w:type="dxa"/>
            <w:shd w:val="clear" w:color="auto" w:fill="CCFFCC"/>
            <w:vAlign w:val="center"/>
          </w:tcPr>
          <w:p w14:paraId="7AA04D4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2C153D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DBB329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1913EC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184B3E1A" w14:textId="77777777" w:rsidTr="00B31414">
        <w:tc>
          <w:tcPr>
            <w:tcW w:w="1418" w:type="dxa"/>
            <w:shd w:val="clear" w:color="auto" w:fill="CCFFCC"/>
            <w:vAlign w:val="center"/>
          </w:tcPr>
          <w:p w14:paraId="6A5095B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08C0DD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1-7GHz_horn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7FC60E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81D54C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3300D320" w14:textId="77777777" w:rsidTr="00B31414">
        <w:tc>
          <w:tcPr>
            <w:tcW w:w="1418" w:type="dxa"/>
            <w:shd w:val="clear" w:color="auto" w:fill="CCFFCC"/>
            <w:vAlign w:val="center"/>
          </w:tcPr>
          <w:p w14:paraId="199A283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A05855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0DA5A9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3D30F5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05698DD" w14:textId="77777777" w:rsidTr="00B31414">
        <w:tc>
          <w:tcPr>
            <w:tcW w:w="1418" w:type="dxa"/>
            <w:shd w:val="clear" w:color="auto" w:fill="CCFFCC"/>
            <w:vAlign w:val="center"/>
          </w:tcPr>
          <w:p w14:paraId="41B04DE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3A8E07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0B74D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31AA5C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39477FD1" w14:textId="77777777" w:rsidTr="00B31414">
        <w:tc>
          <w:tcPr>
            <w:tcW w:w="1418" w:type="dxa"/>
            <w:shd w:val="clear" w:color="auto" w:fill="CCFFCC"/>
            <w:vAlign w:val="center"/>
          </w:tcPr>
          <w:p w14:paraId="35331A6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48872C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1A901B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BB3516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D32E9E4" w14:textId="77777777" w:rsidTr="00B31414">
        <w:tc>
          <w:tcPr>
            <w:tcW w:w="1418" w:type="dxa"/>
            <w:shd w:val="clear" w:color="auto" w:fill="CCFFCC"/>
            <w:vAlign w:val="center"/>
          </w:tcPr>
          <w:p w14:paraId="06FF43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9C2DAC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35065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E56A63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36BF292B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54390D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9619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4C2195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270D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E9B1A48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7F4C16D1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7D5033AE" w14:textId="77777777" w:rsidTr="00B31414">
        <w:tc>
          <w:tcPr>
            <w:tcW w:w="934" w:type="dxa"/>
            <w:gridSpan w:val="3"/>
            <w:hideMark/>
          </w:tcPr>
          <w:p w14:paraId="251447E3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1616A1F7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5E235716" w14:textId="77777777" w:rsidTr="00B31414">
        <w:tc>
          <w:tcPr>
            <w:tcW w:w="766" w:type="dxa"/>
            <w:hideMark/>
          </w:tcPr>
          <w:p w14:paraId="08DB87D6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68F6C653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17ABC7B6" w14:textId="77777777" w:rsidTr="00B31414">
        <w:tc>
          <w:tcPr>
            <w:tcW w:w="920" w:type="dxa"/>
            <w:gridSpan w:val="2"/>
            <w:hideMark/>
          </w:tcPr>
          <w:p w14:paraId="0CD0C747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4079B1EE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VA/FK, 18/02/2025 17:19:49</w:t>
            </w:r>
          </w:p>
        </w:tc>
      </w:tr>
      <w:tr w:rsidR="00B31414" w:rsidRPr="00046327" w14:paraId="005B6027" w14:textId="77777777" w:rsidTr="00B31414">
        <w:tc>
          <w:tcPr>
            <w:tcW w:w="1733" w:type="dxa"/>
            <w:gridSpan w:val="5"/>
            <w:hideMark/>
          </w:tcPr>
          <w:p w14:paraId="34195933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4B7FC953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harness, DUT Orientation:axis X, Housing connected to the ground plane:no, Configuration of the power return line LV:remotely grounded, -</w:t>
            </w:r>
          </w:p>
        </w:tc>
      </w:tr>
      <w:tr w:rsidR="00B31414" w14:paraId="244A0362" w14:textId="77777777" w:rsidTr="00B31414">
        <w:tc>
          <w:tcPr>
            <w:tcW w:w="1495" w:type="dxa"/>
            <w:gridSpan w:val="4"/>
            <w:hideMark/>
          </w:tcPr>
          <w:p w14:paraId="4C847A54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155D145" w14:textId="77777777" w:rsidR="00B31414" w:rsidRPr="005D1757" w:rsidRDefault="00B31414" w:rsidP="00B31414">
            <w:r>
              <w:t>Mode 3, Conclusion : not comply</w:t>
            </w:r>
          </w:p>
        </w:tc>
      </w:tr>
    </w:tbl>
    <w:p w14:paraId="46708CBC" w14:textId="7A58A321" w:rsidR="00B31414" w:rsidRPr="005C7D4E" w:rsidRDefault="00B31414" w:rsidP="00B31414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2A14576C" wp14:editId="79DEFB39">
            <wp:extent cx="6114415" cy="3609975"/>
            <wp:effectExtent l="0" t="0" r="0" b="0"/>
            <wp:docPr id="42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96AA39F" wp14:editId="5F537D4A">
            <wp:extent cx="6114415" cy="3609975"/>
            <wp:effectExtent l="0" t="0" r="0" b="0"/>
            <wp:docPr id="43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66D3E2BC" w14:textId="7035889A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3B13FF5A" wp14:editId="02CF928B">
            <wp:extent cx="6114415" cy="3548380"/>
            <wp:effectExtent l="0" t="0" r="0" b="0"/>
            <wp:docPr id="44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937EB74" wp14:editId="04B68FAC">
            <wp:extent cx="6114415" cy="3548380"/>
            <wp:effectExtent l="0" t="0" r="0" b="0"/>
            <wp:docPr id="45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415066C1" wp14:editId="2DE2A242">
            <wp:extent cx="6114415" cy="3486785"/>
            <wp:effectExtent l="0" t="0" r="0" b="0"/>
            <wp:docPr id="46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4482DAFF" wp14:editId="34C321BC">
            <wp:extent cx="6114415" cy="348678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6B183D27" wp14:editId="5DBB32B9">
            <wp:extent cx="6114415" cy="3425825"/>
            <wp:effectExtent l="0" t="0" r="0" b="0"/>
            <wp:docPr id="48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1BEEFD2D" wp14:editId="299DD5A9">
            <wp:extent cx="6114415" cy="3425825"/>
            <wp:effectExtent l="0" t="0" r="0" b="0"/>
            <wp:docPr id="4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02377FE9" w14:textId="77777777" w:rsidTr="00B31414">
        <w:tc>
          <w:tcPr>
            <w:tcW w:w="2265" w:type="dxa"/>
            <w:shd w:val="clear" w:color="auto" w:fill="CCFFCC"/>
            <w:vAlign w:val="center"/>
          </w:tcPr>
          <w:p w14:paraId="69AE295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5975407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</w:tbl>
    <w:p w14:paraId="2632BD3A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1F775286" w14:textId="77777777" w:rsidTr="00B31414">
        <w:tc>
          <w:tcPr>
            <w:tcW w:w="1418" w:type="dxa"/>
            <w:shd w:val="clear" w:color="auto" w:fill="CCFFCC"/>
            <w:vAlign w:val="center"/>
          </w:tcPr>
          <w:p w14:paraId="03921AA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1715A5E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348A66F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C9CAF4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61FC19D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  <w:tr w:rsidR="00B31414" w:rsidRPr="00AC2007" w14:paraId="6236CB48" w14:textId="77777777" w:rsidTr="00B31414">
        <w:tc>
          <w:tcPr>
            <w:tcW w:w="1418" w:type="dxa"/>
            <w:shd w:val="clear" w:color="auto" w:fill="CCFFCC"/>
            <w:vAlign w:val="center"/>
          </w:tcPr>
          <w:p w14:paraId="3FA5B23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2B322D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D4CDF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9266D2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40399772" w14:textId="77777777" w:rsidTr="00B31414">
        <w:tc>
          <w:tcPr>
            <w:tcW w:w="1418" w:type="dxa"/>
            <w:shd w:val="clear" w:color="auto" w:fill="CCFFCC"/>
            <w:vAlign w:val="center"/>
          </w:tcPr>
          <w:p w14:paraId="6B217FF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F38104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4D49DD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BB8810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6F624FE6" w14:textId="77777777" w:rsidTr="00B31414">
        <w:tc>
          <w:tcPr>
            <w:tcW w:w="1418" w:type="dxa"/>
            <w:shd w:val="clear" w:color="auto" w:fill="CCFFCC"/>
            <w:vAlign w:val="center"/>
          </w:tcPr>
          <w:p w14:paraId="7C73BDF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F4B867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F7380F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D28556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8FB1AA7" w14:textId="77777777" w:rsidTr="00B31414">
        <w:tc>
          <w:tcPr>
            <w:tcW w:w="1418" w:type="dxa"/>
            <w:shd w:val="clear" w:color="auto" w:fill="CCFFCC"/>
            <w:vAlign w:val="center"/>
          </w:tcPr>
          <w:p w14:paraId="29A01CD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7E7E7E4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5BF496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66FC59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3F36BAC6" w14:textId="77777777" w:rsidTr="00B31414">
        <w:tc>
          <w:tcPr>
            <w:tcW w:w="1418" w:type="dxa"/>
            <w:shd w:val="clear" w:color="auto" w:fill="CCFFCC"/>
            <w:vAlign w:val="center"/>
          </w:tcPr>
          <w:p w14:paraId="443A3D6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9517B5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5F6A9C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2DC0EF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7E8C9015" w14:textId="77777777" w:rsidTr="00B31414">
        <w:tc>
          <w:tcPr>
            <w:tcW w:w="1418" w:type="dxa"/>
            <w:shd w:val="clear" w:color="auto" w:fill="CCFFCC"/>
            <w:vAlign w:val="center"/>
          </w:tcPr>
          <w:p w14:paraId="31A81BB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93D0B6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5EA93C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333353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4F99F728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1807C6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232B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5D1987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1CC5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0AB9E88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6BC0739C" w14:textId="77777777" w:rsidTr="00B31414">
        <w:tc>
          <w:tcPr>
            <w:tcW w:w="1418" w:type="dxa"/>
            <w:shd w:val="clear" w:color="auto" w:fill="CCFFCC"/>
            <w:vAlign w:val="center"/>
          </w:tcPr>
          <w:p w14:paraId="32EDC1E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635072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1B6102A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3B0323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4984190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  <w:tr w:rsidR="00B31414" w:rsidRPr="00AC2007" w14:paraId="2903B4AB" w14:textId="77777777" w:rsidTr="00B31414">
        <w:tc>
          <w:tcPr>
            <w:tcW w:w="1418" w:type="dxa"/>
            <w:shd w:val="clear" w:color="auto" w:fill="CCFFCC"/>
            <w:vAlign w:val="center"/>
          </w:tcPr>
          <w:p w14:paraId="51201A9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7A9C51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6FAC4D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7D5E62D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46E03880" w14:textId="77777777" w:rsidTr="00B31414">
        <w:tc>
          <w:tcPr>
            <w:tcW w:w="1418" w:type="dxa"/>
            <w:shd w:val="clear" w:color="auto" w:fill="CCFFCC"/>
            <w:vAlign w:val="center"/>
          </w:tcPr>
          <w:p w14:paraId="0E36CBA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730979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E3483B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FAD4FE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4D45E1CB" w14:textId="77777777" w:rsidTr="00B31414">
        <w:tc>
          <w:tcPr>
            <w:tcW w:w="1418" w:type="dxa"/>
            <w:shd w:val="clear" w:color="auto" w:fill="CCFFCC"/>
            <w:vAlign w:val="center"/>
          </w:tcPr>
          <w:p w14:paraId="22E4549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2C8D6F9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8FE7B5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5CEE57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1705A085" w14:textId="77777777" w:rsidTr="00B31414">
        <w:tc>
          <w:tcPr>
            <w:tcW w:w="1418" w:type="dxa"/>
            <w:shd w:val="clear" w:color="auto" w:fill="CCFFCC"/>
            <w:vAlign w:val="center"/>
          </w:tcPr>
          <w:p w14:paraId="0CF4013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7E0487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249E09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73AD4E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504A475C" w14:textId="77777777" w:rsidTr="00B31414">
        <w:tc>
          <w:tcPr>
            <w:tcW w:w="1418" w:type="dxa"/>
            <w:shd w:val="clear" w:color="auto" w:fill="CCFFCC"/>
            <w:vAlign w:val="center"/>
          </w:tcPr>
          <w:p w14:paraId="4DEBCD8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6A39A61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0A6851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F4CCC6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1211E371" w14:textId="77777777" w:rsidTr="00B31414">
        <w:tc>
          <w:tcPr>
            <w:tcW w:w="1418" w:type="dxa"/>
            <w:shd w:val="clear" w:color="auto" w:fill="CCFFCC"/>
            <w:vAlign w:val="center"/>
          </w:tcPr>
          <w:p w14:paraId="4CA07A4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37EBD5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031C4F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05EDB5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1D6CBF89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34F0E1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B558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B6BF99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3443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FFC9E2B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258C39D" w14:textId="77777777" w:rsidTr="00B31414">
        <w:tc>
          <w:tcPr>
            <w:tcW w:w="1418" w:type="dxa"/>
            <w:shd w:val="clear" w:color="auto" w:fill="CCFFCC"/>
            <w:vAlign w:val="center"/>
          </w:tcPr>
          <w:p w14:paraId="494CC8B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1BBE58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40611A8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68426BA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728C6A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  <w:tr w:rsidR="00B31414" w:rsidRPr="00AC2007" w14:paraId="0DA4AA9E" w14:textId="77777777" w:rsidTr="00B31414">
        <w:tc>
          <w:tcPr>
            <w:tcW w:w="1418" w:type="dxa"/>
            <w:shd w:val="clear" w:color="auto" w:fill="CCFFCC"/>
            <w:vAlign w:val="center"/>
          </w:tcPr>
          <w:p w14:paraId="32552F8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090E4C6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495E1E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5078C7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7EF7803B" w14:textId="77777777" w:rsidTr="00B31414">
        <w:tc>
          <w:tcPr>
            <w:tcW w:w="1418" w:type="dxa"/>
            <w:shd w:val="clear" w:color="auto" w:fill="CCFFCC"/>
            <w:vAlign w:val="center"/>
          </w:tcPr>
          <w:p w14:paraId="01322CC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CEC2BF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B5FE85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960505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1A88B95" w14:textId="77777777" w:rsidTr="00B31414">
        <w:tc>
          <w:tcPr>
            <w:tcW w:w="1418" w:type="dxa"/>
            <w:shd w:val="clear" w:color="auto" w:fill="CCFFCC"/>
            <w:vAlign w:val="center"/>
          </w:tcPr>
          <w:p w14:paraId="77FF5B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A5BD3C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FD76D8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16929D4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47B8D0CE" w14:textId="77777777" w:rsidTr="00B31414">
        <w:tc>
          <w:tcPr>
            <w:tcW w:w="1418" w:type="dxa"/>
            <w:shd w:val="clear" w:color="auto" w:fill="CCFFCC"/>
            <w:vAlign w:val="center"/>
          </w:tcPr>
          <w:p w14:paraId="09FF7DF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99128D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0D91A2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3CCED4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6BFE1BA1" w14:textId="77777777" w:rsidTr="00B31414">
        <w:tc>
          <w:tcPr>
            <w:tcW w:w="1418" w:type="dxa"/>
            <w:shd w:val="clear" w:color="auto" w:fill="CCFFCC"/>
            <w:vAlign w:val="center"/>
          </w:tcPr>
          <w:p w14:paraId="182F584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6B59CB9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EE55EF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7078F93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688D6BE" w14:textId="77777777" w:rsidTr="00B31414">
        <w:tc>
          <w:tcPr>
            <w:tcW w:w="1418" w:type="dxa"/>
            <w:shd w:val="clear" w:color="auto" w:fill="CCFFCC"/>
            <w:vAlign w:val="center"/>
          </w:tcPr>
          <w:p w14:paraId="0E76EF8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3D06B4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DB177E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C52FB8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6FE905DA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AA3094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86D0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76B2C6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4937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992780D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3EE4C828" w14:textId="77777777" w:rsidTr="00B31414">
        <w:tc>
          <w:tcPr>
            <w:tcW w:w="1418" w:type="dxa"/>
            <w:shd w:val="clear" w:color="auto" w:fill="CCFFCC"/>
            <w:vAlign w:val="center"/>
          </w:tcPr>
          <w:p w14:paraId="63146E4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1D8692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064797B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3946CC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01DB63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  <w:tr w:rsidR="00B31414" w:rsidRPr="00AC2007" w14:paraId="69086CB2" w14:textId="77777777" w:rsidTr="00B31414">
        <w:tc>
          <w:tcPr>
            <w:tcW w:w="1418" w:type="dxa"/>
            <w:shd w:val="clear" w:color="auto" w:fill="CCFFCC"/>
            <w:vAlign w:val="center"/>
          </w:tcPr>
          <w:p w14:paraId="69DF6E6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B9AAD3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7F434B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E96C4C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6C303142" w14:textId="77777777" w:rsidTr="00B31414">
        <w:tc>
          <w:tcPr>
            <w:tcW w:w="1418" w:type="dxa"/>
            <w:shd w:val="clear" w:color="auto" w:fill="CCFFCC"/>
            <w:vAlign w:val="center"/>
          </w:tcPr>
          <w:p w14:paraId="033ED76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1CDA9C7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9B0E8A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2DA4FB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2AFEED77" w14:textId="77777777" w:rsidTr="00B31414">
        <w:tc>
          <w:tcPr>
            <w:tcW w:w="1418" w:type="dxa"/>
            <w:shd w:val="clear" w:color="auto" w:fill="CCFFCC"/>
            <w:vAlign w:val="center"/>
          </w:tcPr>
          <w:p w14:paraId="0FDEA9C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C23702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693ACD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A599D9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7CB19560" w14:textId="77777777" w:rsidTr="00B31414">
        <w:tc>
          <w:tcPr>
            <w:tcW w:w="1418" w:type="dxa"/>
            <w:shd w:val="clear" w:color="auto" w:fill="CCFFCC"/>
            <w:vAlign w:val="center"/>
          </w:tcPr>
          <w:p w14:paraId="10E8B8A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B0006D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B13B78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E74AA2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73FA2B87" w14:textId="77777777" w:rsidTr="00B31414">
        <w:tc>
          <w:tcPr>
            <w:tcW w:w="1418" w:type="dxa"/>
            <w:shd w:val="clear" w:color="auto" w:fill="CCFFCC"/>
            <w:vAlign w:val="center"/>
          </w:tcPr>
          <w:p w14:paraId="43BC8EF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3C4923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728FEB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1AC0DD6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23DD394" w14:textId="77777777" w:rsidTr="00B31414">
        <w:tc>
          <w:tcPr>
            <w:tcW w:w="1418" w:type="dxa"/>
            <w:shd w:val="clear" w:color="auto" w:fill="CCFFCC"/>
            <w:vAlign w:val="center"/>
          </w:tcPr>
          <w:p w14:paraId="5F64D0F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9B104A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70D00C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8E3479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74CD2848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8EAB44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3B82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28C834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48C0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7D8F4B63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FB8B253" w14:textId="77777777" w:rsidTr="00B31414">
        <w:tc>
          <w:tcPr>
            <w:tcW w:w="1418" w:type="dxa"/>
            <w:shd w:val="clear" w:color="auto" w:fill="CCFFCC"/>
            <w:vAlign w:val="center"/>
          </w:tcPr>
          <w:p w14:paraId="7D4C114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A3F6B1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1DFC484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26D3CA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63BCDEB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  <w:tr w:rsidR="00B31414" w:rsidRPr="00AC2007" w14:paraId="55A8AB55" w14:textId="77777777" w:rsidTr="00B31414">
        <w:tc>
          <w:tcPr>
            <w:tcW w:w="1418" w:type="dxa"/>
            <w:shd w:val="clear" w:color="auto" w:fill="CCFFCC"/>
            <w:vAlign w:val="center"/>
          </w:tcPr>
          <w:p w14:paraId="4B9DFB8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06C87BE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4456C4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657140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113EF3B8" w14:textId="77777777" w:rsidTr="00B31414">
        <w:tc>
          <w:tcPr>
            <w:tcW w:w="1418" w:type="dxa"/>
            <w:shd w:val="clear" w:color="auto" w:fill="CCFFCC"/>
            <w:vAlign w:val="center"/>
          </w:tcPr>
          <w:p w14:paraId="42C1C4B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1EA40BA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65FCC7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43430B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65D9E5F8" w14:textId="77777777" w:rsidTr="00B31414">
        <w:tc>
          <w:tcPr>
            <w:tcW w:w="1418" w:type="dxa"/>
            <w:shd w:val="clear" w:color="auto" w:fill="CCFFCC"/>
            <w:vAlign w:val="center"/>
          </w:tcPr>
          <w:p w14:paraId="371895B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53445F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16D600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C0924E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7DE10658" w14:textId="77777777" w:rsidTr="00B31414">
        <w:tc>
          <w:tcPr>
            <w:tcW w:w="1418" w:type="dxa"/>
            <w:shd w:val="clear" w:color="auto" w:fill="CCFFCC"/>
            <w:vAlign w:val="center"/>
          </w:tcPr>
          <w:p w14:paraId="735852E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E7152C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C8103F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C810D1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486B9AC5" w14:textId="77777777" w:rsidTr="00B31414">
        <w:tc>
          <w:tcPr>
            <w:tcW w:w="1418" w:type="dxa"/>
            <w:shd w:val="clear" w:color="auto" w:fill="CCFFCC"/>
            <w:vAlign w:val="center"/>
          </w:tcPr>
          <w:p w14:paraId="3CBD651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8DB03D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52EE73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369AF0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AC0B191" w14:textId="77777777" w:rsidTr="00B31414">
        <w:tc>
          <w:tcPr>
            <w:tcW w:w="1418" w:type="dxa"/>
            <w:shd w:val="clear" w:color="auto" w:fill="CCFFCC"/>
            <w:vAlign w:val="center"/>
          </w:tcPr>
          <w:p w14:paraId="631D568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78C4BA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C3F601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656608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32B3E4F1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D68E1D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BD61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A41B91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603F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A62B7D6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03863CB4" w14:textId="77777777" w:rsidTr="00B31414">
        <w:tc>
          <w:tcPr>
            <w:tcW w:w="1418" w:type="dxa"/>
            <w:shd w:val="clear" w:color="auto" w:fill="CCFFCC"/>
            <w:vAlign w:val="center"/>
          </w:tcPr>
          <w:p w14:paraId="78334EC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3611CE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1F9F8FA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4756040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49E57A0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NOK CRE2-2025-TP002-03_ER_In front of harness RBW 120kHz WIth PA</w:t>
            </w:r>
          </w:p>
        </w:tc>
      </w:tr>
      <w:tr w:rsidR="00B31414" w:rsidRPr="00AC2007" w14:paraId="2DCA1CDE" w14:textId="77777777" w:rsidTr="00B31414">
        <w:tc>
          <w:tcPr>
            <w:tcW w:w="1418" w:type="dxa"/>
            <w:shd w:val="clear" w:color="auto" w:fill="CCFFCC"/>
            <w:vAlign w:val="center"/>
          </w:tcPr>
          <w:p w14:paraId="4FD36BA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CD6C51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6538C6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E3EE45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5226558E" w14:textId="77777777" w:rsidTr="00B31414">
        <w:tc>
          <w:tcPr>
            <w:tcW w:w="1418" w:type="dxa"/>
            <w:shd w:val="clear" w:color="auto" w:fill="CCFFCC"/>
            <w:vAlign w:val="center"/>
          </w:tcPr>
          <w:p w14:paraId="3DC24CE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20C6AF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16F8E8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FBB5E8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A70524C" w14:textId="77777777" w:rsidTr="00B31414">
        <w:tc>
          <w:tcPr>
            <w:tcW w:w="1418" w:type="dxa"/>
            <w:shd w:val="clear" w:color="auto" w:fill="CCFFCC"/>
            <w:vAlign w:val="center"/>
          </w:tcPr>
          <w:p w14:paraId="23AD13C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1DDC34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98E41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4B731EC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03A98A33" w14:textId="77777777" w:rsidTr="00B31414">
        <w:tc>
          <w:tcPr>
            <w:tcW w:w="1418" w:type="dxa"/>
            <w:shd w:val="clear" w:color="auto" w:fill="CCFFCC"/>
            <w:vAlign w:val="center"/>
          </w:tcPr>
          <w:p w14:paraId="6211E23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31FF8B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C95B98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6FA841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3815D629" w14:textId="77777777" w:rsidTr="00B31414">
        <w:tc>
          <w:tcPr>
            <w:tcW w:w="1418" w:type="dxa"/>
            <w:shd w:val="clear" w:color="auto" w:fill="CCFFCC"/>
            <w:vAlign w:val="center"/>
          </w:tcPr>
          <w:p w14:paraId="1A276A1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751EE57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D5563D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0FE3FAB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4AFEA89" w14:textId="77777777" w:rsidTr="00B31414">
        <w:tc>
          <w:tcPr>
            <w:tcW w:w="1418" w:type="dxa"/>
            <w:shd w:val="clear" w:color="auto" w:fill="CCFFCC"/>
            <w:vAlign w:val="center"/>
          </w:tcPr>
          <w:p w14:paraId="38C5A5A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170F1C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4F9222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4A04CD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F5D1A0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BC53FD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0070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28AA08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9CE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21BD120E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</w:p>
    <w:p w14:paraId="6D6A78CD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08CF78F4" w14:textId="77777777" w:rsidTr="00B31414">
        <w:tc>
          <w:tcPr>
            <w:tcW w:w="934" w:type="dxa"/>
            <w:gridSpan w:val="3"/>
            <w:hideMark/>
          </w:tcPr>
          <w:p w14:paraId="28A948E2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015DDC0C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3ABF966A" w14:textId="77777777" w:rsidTr="00B31414">
        <w:tc>
          <w:tcPr>
            <w:tcW w:w="766" w:type="dxa"/>
            <w:hideMark/>
          </w:tcPr>
          <w:p w14:paraId="1A5FCBC9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6819A443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71A42342" w14:textId="77777777" w:rsidTr="00B31414">
        <w:tc>
          <w:tcPr>
            <w:tcW w:w="920" w:type="dxa"/>
            <w:gridSpan w:val="2"/>
            <w:hideMark/>
          </w:tcPr>
          <w:p w14:paraId="62FA2A3C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323335CF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, Invalid DateTime</w:t>
            </w:r>
          </w:p>
        </w:tc>
      </w:tr>
      <w:tr w:rsidR="00B31414" w:rsidRPr="00046327" w14:paraId="357C0463" w14:textId="77777777" w:rsidTr="00B31414">
        <w:tc>
          <w:tcPr>
            <w:tcW w:w="1733" w:type="dxa"/>
            <w:gridSpan w:val="5"/>
            <w:hideMark/>
          </w:tcPr>
          <w:p w14:paraId="40E98BBE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5AA2E019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 xml:space="preserve">Antenna position:, DUT Orientation:, Housing connected to the ground plane:, Configuration of the power return line LV:, </w:t>
            </w:r>
          </w:p>
        </w:tc>
      </w:tr>
      <w:tr w:rsidR="00B31414" w14:paraId="6F316761" w14:textId="77777777" w:rsidTr="00B31414">
        <w:tc>
          <w:tcPr>
            <w:tcW w:w="1495" w:type="dxa"/>
            <w:gridSpan w:val="4"/>
            <w:hideMark/>
          </w:tcPr>
          <w:p w14:paraId="71C1139E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71A8372" w14:textId="77777777" w:rsidR="00B31414" w:rsidRPr="005D1757" w:rsidRDefault="00B31414" w:rsidP="00B31414">
            <w:r>
              <w:t xml:space="preserve">, Conclusion : </w:t>
            </w:r>
          </w:p>
        </w:tc>
      </w:tr>
    </w:tbl>
    <w:p w14:paraId="5557F291" w14:textId="77777777" w:rsidR="00B31414" w:rsidRPr="005C7D4E" w:rsidRDefault="00B31414" w:rsidP="00B31414">
      <w:r w:rsidRPr="007F5C4F">
        <w:rPr>
          <w:lang w:val="en-GB"/>
        </w:rPr>
        <w:t>GraphiqueEMIRE</w:t>
      </w:r>
      <w:r w:rsidRPr="00CF27E0">
        <w:rPr>
          <w:lang w:val="en-GB"/>
        </w:rPr>
        <w:t xml:space="preserve"> </w:t>
      </w:r>
    </w:p>
    <w:p w14:paraId="2A01881B" w14:textId="77777777" w:rsidR="00B31414" w:rsidRPr="003D468A" w:rsidRDefault="00B31414" w:rsidP="00B31414">
      <w:pPr>
        <w:rPr>
          <w:lang w:val="en-GB"/>
        </w:rPr>
      </w:pPr>
      <w:r>
        <w:rPr>
          <w:lang w:val="en-GB"/>
        </w:rPr>
        <w:t>GraphiqueEMIRE</w:t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6FFFEE21" w14:textId="77777777" w:rsidTr="00B31414">
        <w:tc>
          <w:tcPr>
            <w:tcW w:w="2265" w:type="dxa"/>
            <w:shd w:val="clear" w:color="auto" w:fill="CCFFCC"/>
            <w:vAlign w:val="center"/>
          </w:tcPr>
          <w:p w14:paraId="17CF4F1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0719488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****************Y-axis********************</w:t>
            </w:r>
          </w:p>
        </w:tc>
      </w:tr>
    </w:tbl>
    <w:p w14:paraId="485F63B2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p w14:paraId="0E80794F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71BA96C6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3F2D6F39" w14:textId="77777777" w:rsidTr="00B31414">
        <w:tc>
          <w:tcPr>
            <w:tcW w:w="934" w:type="dxa"/>
            <w:gridSpan w:val="3"/>
            <w:hideMark/>
          </w:tcPr>
          <w:p w14:paraId="1E372A49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455DEBD7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35E84BAA" w14:textId="77777777" w:rsidTr="00B31414">
        <w:tc>
          <w:tcPr>
            <w:tcW w:w="766" w:type="dxa"/>
            <w:hideMark/>
          </w:tcPr>
          <w:p w14:paraId="4D10A88F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131F6166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39E46C54" w14:textId="77777777" w:rsidTr="00B31414">
        <w:tc>
          <w:tcPr>
            <w:tcW w:w="920" w:type="dxa"/>
            <w:gridSpan w:val="2"/>
            <w:hideMark/>
          </w:tcPr>
          <w:p w14:paraId="2BAB88C8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6EAB3A31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NDN/WD, 18/02/2025 08:49:55</w:t>
            </w:r>
          </w:p>
        </w:tc>
      </w:tr>
      <w:tr w:rsidR="00B31414" w:rsidRPr="00046327" w14:paraId="18119FB1" w14:textId="77777777" w:rsidTr="00B31414">
        <w:tc>
          <w:tcPr>
            <w:tcW w:w="1733" w:type="dxa"/>
            <w:gridSpan w:val="5"/>
            <w:hideMark/>
          </w:tcPr>
          <w:p w14:paraId="0B1C962E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62BA1702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X, Housing connected to the ground plane:no, Configuration of the power return line LV:remotely grounded, -</w:t>
            </w:r>
          </w:p>
        </w:tc>
      </w:tr>
      <w:tr w:rsidR="00B31414" w14:paraId="4016FD05" w14:textId="77777777" w:rsidTr="00B31414">
        <w:tc>
          <w:tcPr>
            <w:tcW w:w="1495" w:type="dxa"/>
            <w:gridSpan w:val="4"/>
            <w:hideMark/>
          </w:tcPr>
          <w:p w14:paraId="7727F55B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52FC9CC4" w14:textId="77777777" w:rsidR="00B31414" w:rsidRPr="005D1757" w:rsidRDefault="00B31414" w:rsidP="00B31414">
            <w:r>
              <w:t>Mode 3, Conclusion : comply</w:t>
            </w:r>
          </w:p>
        </w:tc>
      </w:tr>
    </w:tbl>
    <w:p w14:paraId="4CF57F48" w14:textId="7E6156E1" w:rsidR="00B31414" w:rsidRPr="005C7D4E" w:rsidRDefault="00B31414" w:rsidP="00B31414">
      <w:r w:rsidRPr="007F5C4F"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3A737280" wp14:editId="4FE0CE90">
            <wp:extent cx="6114415" cy="3187065"/>
            <wp:effectExtent l="0" t="0" r="0" b="0"/>
            <wp:docPr id="50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9FC7974" wp14:editId="4D838330">
            <wp:extent cx="6114415" cy="3187065"/>
            <wp:effectExtent l="0" t="0" r="0" b="0"/>
            <wp:docPr id="51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0120DE87" w14:textId="3D0AA7C6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65CC58FD" wp14:editId="35273AE1">
            <wp:extent cx="6114415" cy="3187065"/>
            <wp:effectExtent l="0" t="0" r="0" b="0"/>
            <wp:docPr id="5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B7ED9DE" wp14:editId="7489415F">
            <wp:extent cx="6114415" cy="3187065"/>
            <wp:effectExtent l="0" t="0" r="0" b="0"/>
            <wp:docPr id="53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7B0FC1B6" w14:textId="77777777" w:rsidTr="00B31414">
        <w:tc>
          <w:tcPr>
            <w:tcW w:w="2265" w:type="dxa"/>
            <w:shd w:val="clear" w:color="auto" w:fill="CCFFCC"/>
            <w:vAlign w:val="center"/>
          </w:tcPr>
          <w:p w14:paraId="65058DB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2119EFC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</w:tbl>
    <w:p w14:paraId="268753F6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0CD6B4B" w14:textId="77777777" w:rsidTr="00B31414">
        <w:tc>
          <w:tcPr>
            <w:tcW w:w="1418" w:type="dxa"/>
            <w:shd w:val="clear" w:color="auto" w:fill="CCFFCC"/>
            <w:vAlign w:val="center"/>
          </w:tcPr>
          <w:p w14:paraId="30ACCD2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7046066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4970D66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8DE8C7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CC01AB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  <w:tr w:rsidR="00B31414" w:rsidRPr="00AC2007" w14:paraId="0C8C6EDD" w14:textId="77777777" w:rsidTr="00B31414">
        <w:tc>
          <w:tcPr>
            <w:tcW w:w="1418" w:type="dxa"/>
            <w:shd w:val="clear" w:color="auto" w:fill="CCFFCC"/>
            <w:vAlign w:val="center"/>
          </w:tcPr>
          <w:p w14:paraId="7399F86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4DB97A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755D4D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2D2D04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B31414" w:rsidRPr="00AC2007" w14:paraId="350F3588" w14:textId="77777777" w:rsidTr="00B31414">
        <w:tc>
          <w:tcPr>
            <w:tcW w:w="1418" w:type="dxa"/>
            <w:shd w:val="clear" w:color="auto" w:fill="CCFFCC"/>
            <w:vAlign w:val="center"/>
          </w:tcPr>
          <w:p w14:paraId="0285C39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0AC5CC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F6F321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7E2060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79BD0A6C" w14:textId="77777777" w:rsidTr="00B31414">
        <w:tc>
          <w:tcPr>
            <w:tcW w:w="1418" w:type="dxa"/>
            <w:shd w:val="clear" w:color="auto" w:fill="CCFFCC"/>
            <w:vAlign w:val="center"/>
          </w:tcPr>
          <w:p w14:paraId="2385725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180DFA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81003C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96D861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619E2041" w14:textId="77777777" w:rsidTr="00B31414">
        <w:tc>
          <w:tcPr>
            <w:tcW w:w="1418" w:type="dxa"/>
            <w:shd w:val="clear" w:color="auto" w:fill="CCFFCC"/>
            <w:vAlign w:val="center"/>
          </w:tcPr>
          <w:p w14:paraId="6445BFC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2DA25F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5EEEF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A664CD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261C7DF7" w14:textId="77777777" w:rsidTr="00B31414">
        <w:tc>
          <w:tcPr>
            <w:tcW w:w="1418" w:type="dxa"/>
            <w:shd w:val="clear" w:color="auto" w:fill="CCFFCC"/>
            <w:vAlign w:val="center"/>
          </w:tcPr>
          <w:p w14:paraId="0A48432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1449AA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FED41E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1C05D08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B3AE27B" w14:textId="77777777" w:rsidTr="00B31414">
        <w:tc>
          <w:tcPr>
            <w:tcW w:w="1418" w:type="dxa"/>
            <w:shd w:val="clear" w:color="auto" w:fill="CCFFCC"/>
            <w:vAlign w:val="center"/>
          </w:tcPr>
          <w:p w14:paraId="2E1940C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9D7CAA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686E5E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02F8CD8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5A42204A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D0F625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DCEF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83AE97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BA2D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5DD9418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32CF4143" w14:textId="77777777" w:rsidTr="00B31414">
        <w:tc>
          <w:tcPr>
            <w:tcW w:w="1418" w:type="dxa"/>
            <w:shd w:val="clear" w:color="auto" w:fill="CCFFCC"/>
            <w:vAlign w:val="center"/>
          </w:tcPr>
          <w:p w14:paraId="1087351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E0B603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0576B05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557C05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27A8F11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  <w:tr w:rsidR="00B31414" w:rsidRPr="00AC2007" w14:paraId="7F4BA29D" w14:textId="77777777" w:rsidTr="00B31414">
        <w:tc>
          <w:tcPr>
            <w:tcW w:w="1418" w:type="dxa"/>
            <w:shd w:val="clear" w:color="auto" w:fill="CCFFCC"/>
            <w:vAlign w:val="center"/>
          </w:tcPr>
          <w:p w14:paraId="5407891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0245CA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E0440B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432E36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B31414" w:rsidRPr="00AC2007" w14:paraId="6BAC46AA" w14:textId="77777777" w:rsidTr="00B31414">
        <w:tc>
          <w:tcPr>
            <w:tcW w:w="1418" w:type="dxa"/>
            <w:shd w:val="clear" w:color="auto" w:fill="CCFFCC"/>
            <w:vAlign w:val="center"/>
          </w:tcPr>
          <w:p w14:paraId="13AA4EF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7A3D27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2CDE15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F49C23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0955977" w14:textId="77777777" w:rsidTr="00B31414">
        <w:tc>
          <w:tcPr>
            <w:tcW w:w="1418" w:type="dxa"/>
            <w:shd w:val="clear" w:color="auto" w:fill="CCFFCC"/>
            <w:vAlign w:val="center"/>
          </w:tcPr>
          <w:p w14:paraId="4B1FD8A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FC8348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E92C93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403D73E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09B49C9C" w14:textId="77777777" w:rsidTr="00B31414">
        <w:tc>
          <w:tcPr>
            <w:tcW w:w="1418" w:type="dxa"/>
            <w:shd w:val="clear" w:color="auto" w:fill="CCFFCC"/>
            <w:vAlign w:val="center"/>
          </w:tcPr>
          <w:p w14:paraId="4C95E23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D13B2A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7BA126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861C44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00406479" w14:textId="77777777" w:rsidTr="00B31414">
        <w:tc>
          <w:tcPr>
            <w:tcW w:w="1418" w:type="dxa"/>
            <w:shd w:val="clear" w:color="auto" w:fill="CCFFCC"/>
            <w:vAlign w:val="center"/>
          </w:tcPr>
          <w:p w14:paraId="70E8CFF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E7EC83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0D2BFB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011A6F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64055778" w14:textId="77777777" w:rsidTr="00B31414">
        <w:tc>
          <w:tcPr>
            <w:tcW w:w="1418" w:type="dxa"/>
            <w:shd w:val="clear" w:color="auto" w:fill="CCFFCC"/>
            <w:vAlign w:val="center"/>
          </w:tcPr>
          <w:p w14:paraId="415B35A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325E3E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FA582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B8FBAF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6AF83A8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BF9957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7241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E611D0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2EA0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4FEAF54F" w14:textId="77777777" w:rsidR="00B31414" w:rsidRPr="007F5C4F" w:rsidRDefault="00B31414" w:rsidP="00B3141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03D1B9A2" w14:textId="77777777" w:rsidR="00B31414" w:rsidRPr="007F5C4F" w:rsidRDefault="00B31414" w:rsidP="00B31414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B31414" w14:paraId="6CE95931" w14:textId="77777777" w:rsidTr="00B31414">
        <w:tc>
          <w:tcPr>
            <w:tcW w:w="934" w:type="dxa"/>
            <w:gridSpan w:val="3"/>
            <w:hideMark/>
          </w:tcPr>
          <w:p w14:paraId="1FCB3ED7" w14:textId="77777777" w:rsidR="00B31414" w:rsidRPr="002F0C6A" w:rsidRDefault="00B31414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5336806B" w14:textId="77777777" w:rsidR="00B31414" w:rsidRDefault="00B31414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B31414" w14:paraId="0D036F47" w14:textId="77777777" w:rsidTr="00B31414">
        <w:tc>
          <w:tcPr>
            <w:tcW w:w="766" w:type="dxa"/>
            <w:hideMark/>
          </w:tcPr>
          <w:p w14:paraId="4F0FA236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25CEE3BC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B31414" w:rsidRPr="005D1757" w14:paraId="36B50FC6" w14:textId="77777777" w:rsidTr="00B31414">
        <w:tc>
          <w:tcPr>
            <w:tcW w:w="920" w:type="dxa"/>
            <w:gridSpan w:val="2"/>
            <w:hideMark/>
          </w:tcPr>
          <w:p w14:paraId="57D0B150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7C2F1E94" w14:textId="77777777" w:rsidR="00B31414" w:rsidRDefault="00B31414" w:rsidP="00B31414">
            <w:pPr>
              <w:rPr>
                <w:lang w:val="en-GB"/>
              </w:rPr>
            </w:pPr>
            <w:r>
              <w:rPr>
                <w:lang w:val="en-GB"/>
              </w:rPr>
              <w:t>NDN/WD, 19/02/2025 15:51:50</w:t>
            </w:r>
          </w:p>
        </w:tc>
      </w:tr>
      <w:tr w:rsidR="00B31414" w:rsidRPr="00046327" w14:paraId="2A4D3DFB" w14:textId="77777777" w:rsidTr="00B31414">
        <w:tc>
          <w:tcPr>
            <w:tcW w:w="1733" w:type="dxa"/>
            <w:gridSpan w:val="5"/>
            <w:hideMark/>
          </w:tcPr>
          <w:p w14:paraId="5B2AEA15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18630897" w14:textId="77777777" w:rsidR="00B31414" w:rsidRPr="00800F3F" w:rsidRDefault="00B31414" w:rsidP="00B31414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Y, Housing connected to the ground plane:no, Configuration of the power return line LV:remotely grounded, -</w:t>
            </w:r>
          </w:p>
        </w:tc>
      </w:tr>
      <w:tr w:rsidR="00B31414" w14:paraId="7F6FB5CB" w14:textId="77777777" w:rsidTr="00B31414">
        <w:tc>
          <w:tcPr>
            <w:tcW w:w="1495" w:type="dxa"/>
            <w:gridSpan w:val="4"/>
            <w:hideMark/>
          </w:tcPr>
          <w:p w14:paraId="704F97B4" w14:textId="77777777" w:rsidR="00B31414" w:rsidRPr="002F0C6A" w:rsidRDefault="00B31414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387BC635" w14:textId="77777777" w:rsidR="00B31414" w:rsidRPr="005D1757" w:rsidRDefault="00B31414" w:rsidP="00B31414">
            <w:r>
              <w:t>Mode 3, Conclusion : not comply</w:t>
            </w:r>
          </w:p>
        </w:tc>
      </w:tr>
    </w:tbl>
    <w:p w14:paraId="7B9E2514" w14:textId="1C9F43BA" w:rsidR="00B31414" w:rsidRPr="005C7D4E" w:rsidRDefault="00B31414" w:rsidP="00B31414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7C79126E" wp14:editId="4C84C5A6">
            <wp:extent cx="6114415" cy="3609975"/>
            <wp:effectExtent l="0" t="0" r="0" b="0"/>
            <wp:docPr id="54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4BC4FEAC" wp14:editId="2DA1171A">
            <wp:extent cx="6114415" cy="3609975"/>
            <wp:effectExtent l="0" t="0" r="0" b="0"/>
            <wp:docPr id="55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7D0165AD" w14:textId="1C9D958B" w:rsidR="00B31414" w:rsidRPr="003D468A" w:rsidRDefault="00B31414" w:rsidP="00B31414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5F6AD7F0" wp14:editId="726B620E">
            <wp:extent cx="6114415" cy="3548380"/>
            <wp:effectExtent l="0" t="0" r="0" b="0"/>
            <wp:docPr id="56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0EAE8A8" wp14:editId="1373092B">
            <wp:extent cx="6114415" cy="3596005"/>
            <wp:effectExtent l="0" t="0" r="0" b="0"/>
            <wp:docPr id="5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6EEC4008" wp14:editId="172DB3AD">
            <wp:extent cx="6114415" cy="3486785"/>
            <wp:effectExtent l="0" t="0" r="0" b="0"/>
            <wp:docPr id="58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8616C49" wp14:editId="1AFBD235">
            <wp:extent cx="6114415" cy="3486785"/>
            <wp:effectExtent l="0" t="0" r="0" b="0"/>
            <wp:docPr id="59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4C84369D" wp14:editId="27484AD2">
            <wp:extent cx="6114415" cy="3425825"/>
            <wp:effectExtent l="0" t="0" r="0" b="0"/>
            <wp:docPr id="60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72FF5E3" wp14:editId="5F12A46F">
            <wp:extent cx="6114415" cy="3425825"/>
            <wp:effectExtent l="0" t="0" r="0" b="0"/>
            <wp:docPr id="61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B31414" w:rsidRPr="00AC2007" w14:paraId="4D565A82" w14:textId="77777777" w:rsidTr="00B31414">
        <w:tc>
          <w:tcPr>
            <w:tcW w:w="2265" w:type="dxa"/>
            <w:shd w:val="clear" w:color="auto" w:fill="CCFFCC"/>
            <w:vAlign w:val="center"/>
          </w:tcPr>
          <w:p w14:paraId="39A68FF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45EDC2C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</w:tbl>
    <w:p w14:paraId="04DAFDA1" w14:textId="77777777" w:rsidR="00B31414" w:rsidRPr="007F5C4F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3E92F572" w14:textId="77777777" w:rsidTr="00B31414">
        <w:tc>
          <w:tcPr>
            <w:tcW w:w="1418" w:type="dxa"/>
            <w:shd w:val="clear" w:color="auto" w:fill="CCFFCC"/>
            <w:vAlign w:val="center"/>
          </w:tcPr>
          <w:p w14:paraId="6040B92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E0B880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0B6D2D6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672EA1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18B0D8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B31414" w:rsidRPr="00AC2007" w14:paraId="3EFC85D5" w14:textId="77777777" w:rsidTr="00B31414">
        <w:tc>
          <w:tcPr>
            <w:tcW w:w="1418" w:type="dxa"/>
            <w:shd w:val="clear" w:color="auto" w:fill="CCFFCC"/>
            <w:vAlign w:val="center"/>
          </w:tcPr>
          <w:p w14:paraId="26DEE47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FF0739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68F3C1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000850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65ED5C7" w14:textId="77777777" w:rsidTr="00B31414">
        <w:tc>
          <w:tcPr>
            <w:tcW w:w="1418" w:type="dxa"/>
            <w:shd w:val="clear" w:color="auto" w:fill="CCFFCC"/>
            <w:vAlign w:val="center"/>
          </w:tcPr>
          <w:p w14:paraId="78A714D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CD8765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740E4C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F96C70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6479E4D4" w14:textId="77777777" w:rsidTr="00B31414">
        <w:tc>
          <w:tcPr>
            <w:tcW w:w="1418" w:type="dxa"/>
            <w:shd w:val="clear" w:color="auto" w:fill="CCFFCC"/>
            <w:vAlign w:val="center"/>
          </w:tcPr>
          <w:p w14:paraId="7F3BF2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9D710C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AAC894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181B257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5C422DFB" w14:textId="77777777" w:rsidTr="00B31414">
        <w:tc>
          <w:tcPr>
            <w:tcW w:w="1418" w:type="dxa"/>
            <w:shd w:val="clear" w:color="auto" w:fill="CCFFCC"/>
            <w:vAlign w:val="center"/>
          </w:tcPr>
          <w:p w14:paraId="334C909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B5439E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93DA06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C3FF26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6DB65E20" w14:textId="77777777" w:rsidTr="00B31414">
        <w:tc>
          <w:tcPr>
            <w:tcW w:w="1418" w:type="dxa"/>
            <w:shd w:val="clear" w:color="auto" w:fill="CCFFCC"/>
            <w:vAlign w:val="center"/>
          </w:tcPr>
          <w:p w14:paraId="71EADF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A912CF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E7658F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6D40E5A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46AE1BE9" w14:textId="77777777" w:rsidTr="00B31414">
        <w:tc>
          <w:tcPr>
            <w:tcW w:w="1418" w:type="dxa"/>
            <w:shd w:val="clear" w:color="auto" w:fill="CCFFCC"/>
            <w:vAlign w:val="center"/>
          </w:tcPr>
          <w:p w14:paraId="0845EF9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E04E7A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D37677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189988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8D3E777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071869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563F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718C00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C1A2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4639AE4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13F9F5C8" w14:textId="77777777" w:rsidTr="00B31414">
        <w:tc>
          <w:tcPr>
            <w:tcW w:w="1418" w:type="dxa"/>
            <w:shd w:val="clear" w:color="auto" w:fill="CCFFCC"/>
            <w:vAlign w:val="center"/>
          </w:tcPr>
          <w:p w14:paraId="5C3A14C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3B3C5BC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159AC02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6CCB967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957AFA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B31414" w:rsidRPr="00AC2007" w14:paraId="2D64393E" w14:textId="77777777" w:rsidTr="00B31414">
        <w:tc>
          <w:tcPr>
            <w:tcW w:w="1418" w:type="dxa"/>
            <w:shd w:val="clear" w:color="auto" w:fill="CCFFCC"/>
            <w:vAlign w:val="center"/>
          </w:tcPr>
          <w:p w14:paraId="7756ACE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334236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23F58F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3451C8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13F5BFAB" w14:textId="77777777" w:rsidTr="00B31414">
        <w:tc>
          <w:tcPr>
            <w:tcW w:w="1418" w:type="dxa"/>
            <w:shd w:val="clear" w:color="auto" w:fill="CCFFCC"/>
            <w:vAlign w:val="center"/>
          </w:tcPr>
          <w:p w14:paraId="78F4BCF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002277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DB11B6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E75457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6522A3D4" w14:textId="77777777" w:rsidTr="00B31414">
        <w:tc>
          <w:tcPr>
            <w:tcW w:w="1418" w:type="dxa"/>
            <w:shd w:val="clear" w:color="auto" w:fill="CCFFCC"/>
            <w:vAlign w:val="center"/>
          </w:tcPr>
          <w:p w14:paraId="55C6BEC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4912F28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0CAF61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54F7AB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0A063923" w14:textId="77777777" w:rsidTr="00B31414">
        <w:tc>
          <w:tcPr>
            <w:tcW w:w="1418" w:type="dxa"/>
            <w:shd w:val="clear" w:color="auto" w:fill="CCFFCC"/>
            <w:vAlign w:val="center"/>
          </w:tcPr>
          <w:p w14:paraId="7CF3D97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1E9FE0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8C2FFB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BD94A5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3693D675" w14:textId="77777777" w:rsidTr="00B31414">
        <w:tc>
          <w:tcPr>
            <w:tcW w:w="1418" w:type="dxa"/>
            <w:shd w:val="clear" w:color="auto" w:fill="CCFFCC"/>
            <w:vAlign w:val="center"/>
          </w:tcPr>
          <w:p w14:paraId="2BCAB0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9E1447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20B49C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61AA0B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EA91A8E" w14:textId="77777777" w:rsidTr="00B31414">
        <w:tc>
          <w:tcPr>
            <w:tcW w:w="1418" w:type="dxa"/>
            <w:shd w:val="clear" w:color="auto" w:fill="CCFFCC"/>
            <w:vAlign w:val="center"/>
          </w:tcPr>
          <w:p w14:paraId="609721C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20F73F3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83FC5E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5197912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7A386C8B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86C7DB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EF3C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F7AD22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D6A0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1A91BF0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4A74F3E0" w14:textId="77777777" w:rsidTr="00B31414">
        <w:tc>
          <w:tcPr>
            <w:tcW w:w="1418" w:type="dxa"/>
            <w:shd w:val="clear" w:color="auto" w:fill="CCFFCC"/>
            <w:vAlign w:val="center"/>
          </w:tcPr>
          <w:p w14:paraId="2FA1A160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6B8BBE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580CCF6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E7D776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2E59EA0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B31414" w:rsidRPr="00AC2007" w14:paraId="6004D78A" w14:textId="77777777" w:rsidTr="00B31414">
        <w:tc>
          <w:tcPr>
            <w:tcW w:w="1418" w:type="dxa"/>
            <w:shd w:val="clear" w:color="auto" w:fill="CCFFCC"/>
            <w:vAlign w:val="center"/>
          </w:tcPr>
          <w:p w14:paraId="03BCBB9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A7509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6F9C96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7AFD82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5C919C2C" w14:textId="77777777" w:rsidTr="00B31414">
        <w:tc>
          <w:tcPr>
            <w:tcW w:w="1418" w:type="dxa"/>
            <w:shd w:val="clear" w:color="auto" w:fill="CCFFCC"/>
            <w:vAlign w:val="center"/>
          </w:tcPr>
          <w:p w14:paraId="34CDB4E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2A0FD3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51F334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8FDD2E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35F1A5E2" w14:textId="77777777" w:rsidTr="00B31414">
        <w:tc>
          <w:tcPr>
            <w:tcW w:w="1418" w:type="dxa"/>
            <w:shd w:val="clear" w:color="auto" w:fill="CCFFCC"/>
            <w:vAlign w:val="center"/>
          </w:tcPr>
          <w:p w14:paraId="5921282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80EA77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53BD37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32BE4B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52CC664F" w14:textId="77777777" w:rsidTr="00B31414">
        <w:tc>
          <w:tcPr>
            <w:tcW w:w="1418" w:type="dxa"/>
            <w:shd w:val="clear" w:color="auto" w:fill="CCFFCC"/>
            <w:vAlign w:val="center"/>
          </w:tcPr>
          <w:p w14:paraId="1275967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418F72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CCEF41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A776E3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14E9A0EE" w14:textId="77777777" w:rsidTr="00B31414">
        <w:tc>
          <w:tcPr>
            <w:tcW w:w="1418" w:type="dxa"/>
            <w:shd w:val="clear" w:color="auto" w:fill="CCFFCC"/>
            <w:vAlign w:val="center"/>
          </w:tcPr>
          <w:p w14:paraId="067DCA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2C3F1A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219902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9BCA3E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E04E839" w14:textId="77777777" w:rsidTr="00B31414">
        <w:tc>
          <w:tcPr>
            <w:tcW w:w="1418" w:type="dxa"/>
            <w:shd w:val="clear" w:color="auto" w:fill="CCFFCC"/>
            <w:vAlign w:val="center"/>
          </w:tcPr>
          <w:p w14:paraId="61CF782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F41DBD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C9AC4B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87A11A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76BB221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D4DAC6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88C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C1B8F0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A5A0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99D66B1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74B42ABF" w14:textId="77777777" w:rsidTr="00B31414">
        <w:tc>
          <w:tcPr>
            <w:tcW w:w="1418" w:type="dxa"/>
            <w:shd w:val="clear" w:color="auto" w:fill="CCFFCC"/>
            <w:vAlign w:val="center"/>
          </w:tcPr>
          <w:p w14:paraId="567971C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C10066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5DD2DFC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DDFDC3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010EF2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B31414" w:rsidRPr="00AC2007" w14:paraId="40CA4D4F" w14:textId="77777777" w:rsidTr="00B31414">
        <w:tc>
          <w:tcPr>
            <w:tcW w:w="1418" w:type="dxa"/>
            <w:shd w:val="clear" w:color="auto" w:fill="CCFFCC"/>
            <w:vAlign w:val="center"/>
          </w:tcPr>
          <w:p w14:paraId="3ED8D15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1EE36BB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5A924E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4F9735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711C9BD6" w14:textId="77777777" w:rsidTr="00B31414">
        <w:tc>
          <w:tcPr>
            <w:tcW w:w="1418" w:type="dxa"/>
            <w:shd w:val="clear" w:color="auto" w:fill="CCFFCC"/>
            <w:vAlign w:val="center"/>
          </w:tcPr>
          <w:p w14:paraId="2C04A9D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49F4644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FB833C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8A79C1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FCB4969" w14:textId="77777777" w:rsidTr="00B31414">
        <w:tc>
          <w:tcPr>
            <w:tcW w:w="1418" w:type="dxa"/>
            <w:shd w:val="clear" w:color="auto" w:fill="CCFFCC"/>
            <w:vAlign w:val="center"/>
          </w:tcPr>
          <w:p w14:paraId="71934D6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B0CB77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1E81F3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1031F0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6AA9B875" w14:textId="77777777" w:rsidTr="00B31414">
        <w:tc>
          <w:tcPr>
            <w:tcW w:w="1418" w:type="dxa"/>
            <w:shd w:val="clear" w:color="auto" w:fill="CCFFCC"/>
            <w:vAlign w:val="center"/>
          </w:tcPr>
          <w:p w14:paraId="54CBF53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F8B486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D654FD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2B4BC5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236AC05E" w14:textId="77777777" w:rsidTr="00B31414">
        <w:tc>
          <w:tcPr>
            <w:tcW w:w="1418" w:type="dxa"/>
            <w:shd w:val="clear" w:color="auto" w:fill="CCFFCC"/>
            <w:vAlign w:val="center"/>
          </w:tcPr>
          <w:p w14:paraId="0C16477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DC0340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1982F2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654EF3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5E0D6CC6" w14:textId="77777777" w:rsidTr="00B31414">
        <w:tc>
          <w:tcPr>
            <w:tcW w:w="1418" w:type="dxa"/>
            <w:shd w:val="clear" w:color="auto" w:fill="CCFFCC"/>
            <w:vAlign w:val="center"/>
          </w:tcPr>
          <w:p w14:paraId="51629B6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EEFD22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15DC39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5252BC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614ED479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412CEF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A5D7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D00EE4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31023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283A03EB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1FC40BAA" w14:textId="77777777" w:rsidTr="00B31414">
        <w:tc>
          <w:tcPr>
            <w:tcW w:w="1418" w:type="dxa"/>
            <w:shd w:val="clear" w:color="auto" w:fill="CCFFCC"/>
            <w:vAlign w:val="center"/>
          </w:tcPr>
          <w:p w14:paraId="54B51FA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38CC00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09AFD5B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9A77D8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6987F4B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B31414" w:rsidRPr="00AC2007" w14:paraId="154E684A" w14:textId="77777777" w:rsidTr="00B31414">
        <w:tc>
          <w:tcPr>
            <w:tcW w:w="1418" w:type="dxa"/>
            <w:shd w:val="clear" w:color="auto" w:fill="CCFFCC"/>
            <w:vAlign w:val="center"/>
          </w:tcPr>
          <w:p w14:paraId="3F0043E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083A229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94E496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B63F8D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2CA25E18" w14:textId="77777777" w:rsidTr="00B31414">
        <w:tc>
          <w:tcPr>
            <w:tcW w:w="1418" w:type="dxa"/>
            <w:shd w:val="clear" w:color="auto" w:fill="CCFFCC"/>
            <w:vAlign w:val="center"/>
          </w:tcPr>
          <w:p w14:paraId="7C038EF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F914AE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F3C61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A03BE2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516D70E3" w14:textId="77777777" w:rsidTr="00B31414">
        <w:tc>
          <w:tcPr>
            <w:tcW w:w="1418" w:type="dxa"/>
            <w:shd w:val="clear" w:color="auto" w:fill="CCFFCC"/>
            <w:vAlign w:val="center"/>
          </w:tcPr>
          <w:p w14:paraId="6C00919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CDE23A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10A706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886AB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313AB326" w14:textId="77777777" w:rsidTr="00B31414">
        <w:tc>
          <w:tcPr>
            <w:tcW w:w="1418" w:type="dxa"/>
            <w:shd w:val="clear" w:color="auto" w:fill="CCFFCC"/>
            <w:vAlign w:val="center"/>
          </w:tcPr>
          <w:p w14:paraId="6E90A12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D84776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DE61AB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F9BA5F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1788C26A" w14:textId="77777777" w:rsidTr="00B31414">
        <w:tc>
          <w:tcPr>
            <w:tcW w:w="1418" w:type="dxa"/>
            <w:shd w:val="clear" w:color="auto" w:fill="CCFFCC"/>
            <w:vAlign w:val="center"/>
          </w:tcPr>
          <w:p w14:paraId="33F7780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7C5238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0F0AA3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BBFC8D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35AA2E41" w14:textId="77777777" w:rsidTr="00B31414">
        <w:tc>
          <w:tcPr>
            <w:tcW w:w="1418" w:type="dxa"/>
            <w:shd w:val="clear" w:color="auto" w:fill="CCFFCC"/>
            <w:vAlign w:val="center"/>
          </w:tcPr>
          <w:p w14:paraId="74971BF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418F38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C43546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E094BB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15B1E8A3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CBD42B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61F4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CDBDA96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D91DE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53679C6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4EF84F3" w14:textId="77777777" w:rsidTr="00B31414">
        <w:tc>
          <w:tcPr>
            <w:tcW w:w="1418" w:type="dxa"/>
            <w:shd w:val="clear" w:color="auto" w:fill="CCFFCC"/>
            <w:vAlign w:val="center"/>
          </w:tcPr>
          <w:p w14:paraId="75EA827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09CBBE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57E1FD5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3C1AE3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844DD6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B31414" w:rsidRPr="00AC2007" w14:paraId="62565A11" w14:textId="77777777" w:rsidTr="00B31414">
        <w:tc>
          <w:tcPr>
            <w:tcW w:w="1418" w:type="dxa"/>
            <w:shd w:val="clear" w:color="auto" w:fill="CCFFCC"/>
            <w:vAlign w:val="center"/>
          </w:tcPr>
          <w:p w14:paraId="03CC3CC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D43E08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00A67A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A3730C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272D10CD" w14:textId="77777777" w:rsidTr="00B31414">
        <w:tc>
          <w:tcPr>
            <w:tcW w:w="1418" w:type="dxa"/>
            <w:shd w:val="clear" w:color="auto" w:fill="CCFFCC"/>
            <w:vAlign w:val="center"/>
          </w:tcPr>
          <w:p w14:paraId="25CA24F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6F96CC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9CDEB1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2BC106C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4AC39CE0" w14:textId="77777777" w:rsidTr="00B31414">
        <w:tc>
          <w:tcPr>
            <w:tcW w:w="1418" w:type="dxa"/>
            <w:shd w:val="clear" w:color="auto" w:fill="CCFFCC"/>
            <w:vAlign w:val="center"/>
          </w:tcPr>
          <w:p w14:paraId="06EA578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72C7B5B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0853D6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29289F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4740FF88" w14:textId="77777777" w:rsidTr="00B31414">
        <w:tc>
          <w:tcPr>
            <w:tcW w:w="1418" w:type="dxa"/>
            <w:shd w:val="clear" w:color="auto" w:fill="CCFFCC"/>
            <w:vAlign w:val="center"/>
          </w:tcPr>
          <w:p w14:paraId="4D66168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07BA2D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222215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265D24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25ECFC78" w14:textId="77777777" w:rsidTr="00B31414">
        <w:tc>
          <w:tcPr>
            <w:tcW w:w="1418" w:type="dxa"/>
            <w:shd w:val="clear" w:color="auto" w:fill="CCFFCC"/>
            <w:vAlign w:val="center"/>
          </w:tcPr>
          <w:p w14:paraId="2397DA0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394EFCE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3C0657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17013F7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61B86E4" w14:textId="77777777" w:rsidTr="00B31414">
        <w:tc>
          <w:tcPr>
            <w:tcW w:w="1418" w:type="dxa"/>
            <w:shd w:val="clear" w:color="auto" w:fill="CCFFCC"/>
            <w:vAlign w:val="center"/>
          </w:tcPr>
          <w:p w14:paraId="0F9E569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86BE3C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E0D05E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4A76D5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4B3A41E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912A73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54F9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FEACAD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61E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4FFD494" w14:textId="77777777" w:rsidR="00DD7340" w:rsidRPr="007F5C4F" w:rsidRDefault="00DD7340" w:rsidP="00DD734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358ADD13" w14:textId="77777777" w:rsidR="00DD7340" w:rsidRPr="007F5C4F" w:rsidRDefault="00DD7340" w:rsidP="00DD7340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DD7340" w14:paraId="5797FFB5" w14:textId="77777777" w:rsidTr="00B31414">
        <w:tc>
          <w:tcPr>
            <w:tcW w:w="934" w:type="dxa"/>
            <w:gridSpan w:val="3"/>
            <w:hideMark/>
          </w:tcPr>
          <w:p w14:paraId="2B4FFB4B" w14:textId="77777777" w:rsidR="00DD7340" w:rsidRPr="002F0C6A" w:rsidRDefault="00DD7340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36683A79" w14:textId="77777777" w:rsidR="00DD7340" w:rsidRDefault="00DD7340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DD7340" w14:paraId="5A05FA8A" w14:textId="77777777" w:rsidTr="00B31414">
        <w:tc>
          <w:tcPr>
            <w:tcW w:w="766" w:type="dxa"/>
            <w:hideMark/>
          </w:tcPr>
          <w:p w14:paraId="7D39B517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29E53A9A" w14:textId="77777777" w:rsidR="00DD7340" w:rsidRDefault="00DD7340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DD7340" w:rsidRPr="005D1757" w14:paraId="1FED5456" w14:textId="77777777" w:rsidTr="00B31414">
        <w:tc>
          <w:tcPr>
            <w:tcW w:w="920" w:type="dxa"/>
            <w:gridSpan w:val="2"/>
            <w:hideMark/>
          </w:tcPr>
          <w:p w14:paraId="32695CBF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0F17D259" w14:textId="77777777" w:rsidR="00DD7340" w:rsidRDefault="00DD7340" w:rsidP="00DD7340">
            <w:pPr>
              <w:rPr>
                <w:lang w:val="en-GB"/>
              </w:rPr>
            </w:pPr>
            <w:r>
              <w:rPr>
                <w:lang w:val="en-GB"/>
              </w:rPr>
              <w:t>NDN/WD, 19/02/2025 15:54:51</w:t>
            </w:r>
          </w:p>
        </w:tc>
      </w:tr>
      <w:tr w:rsidR="00DD7340" w:rsidRPr="00046327" w14:paraId="3DFCC810" w14:textId="77777777" w:rsidTr="00B31414">
        <w:tc>
          <w:tcPr>
            <w:tcW w:w="1733" w:type="dxa"/>
            <w:gridSpan w:val="5"/>
            <w:hideMark/>
          </w:tcPr>
          <w:p w14:paraId="6EC91CF7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346912A3" w14:textId="77777777" w:rsidR="00DD7340" w:rsidRPr="00800F3F" w:rsidRDefault="00DD7340" w:rsidP="00DD7340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Y, Housing connected to the ground plane:no, Configuration of the power return line LV:remotely grounded, -</w:t>
            </w:r>
          </w:p>
        </w:tc>
      </w:tr>
      <w:tr w:rsidR="00DD7340" w14:paraId="7A34A88A" w14:textId="77777777" w:rsidTr="00B31414">
        <w:tc>
          <w:tcPr>
            <w:tcW w:w="1495" w:type="dxa"/>
            <w:gridSpan w:val="4"/>
            <w:hideMark/>
          </w:tcPr>
          <w:p w14:paraId="2593E747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361C63FD" w14:textId="77777777" w:rsidR="00DD7340" w:rsidRPr="005D1757" w:rsidRDefault="00DD7340" w:rsidP="00DD7340">
            <w:r>
              <w:t>Mode 3, Conclusion : not comply</w:t>
            </w:r>
          </w:p>
        </w:tc>
      </w:tr>
    </w:tbl>
    <w:p w14:paraId="5132A8D9" w14:textId="0CC40BED" w:rsidR="00DD7340" w:rsidRPr="005C7D4E" w:rsidRDefault="00DD7340" w:rsidP="00DD7340">
      <w:r w:rsidRPr="007F5C4F"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55F8B891" wp14:editId="6FD3006B">
            <wp:extent cx="6114415" cy="3486785"/>
            <wp:effectExtent l="0" t="0" r="0" b="0"/>
            <wp:docPr id="6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41CD67DF" wp14:editId="4EDCC9BB">
            <wp:extent cx="6114415" cy="3486785"/>
            <wp:effectExtent l="0" t="0" r="0" b="0"/>
            <wp:docPr id="63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1F846A45" w14:textId="385AE7F6" w:rsidR="00DD7340" w:rsidRPr="003D468A" w:rsidRDefault="00DD7340" w:rsidP="00DD7340">
      <w:pPr>
        <w:rPr>
          <w:lang w:val="en-GB"/>
        </w:rPr>
      </w:pPr>
      <w:r>
        <w:rPr>
          <w:lang w:val="en-GB"/>
        </w:rPr>
        <w:lastRenderedPageBreak/>
        <w:t>GraphiqueEMIRE</w:t>
      </w:r>
      <w:r w:rsidR="00EE2EF2">
        <w:rPr>
          <w:noProof/>
          <w:lang w:val="en-GB"/>
        </w:rPr>
        <w:drawing>
          <wp:inline distT="0" distB="0" distL="0" distR="0" wp14:anchorId="00169DA6" wp14:editId="5D2D9285">
            <wp:extent cx="6114415" cy="3486785"/>
            <wp:effectExtent l="0" t="0" r="0" b="0"/>
            <wp:docPr id="64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EAA8F4A" wp14:editId="55A89BEC">
            <wp:extent cx="6114415" cy="3486785"/>
            <wp:effectExtent l="0" t="0" r="0" b="0"/>
            <wp:docPr id="65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70480D9B" wp14:editId="3B38AC31">
            <wp:extent cx="6114415" cy="3486785"/>
            <wp:effectExtent l="0" t="0" r="0" b="0"/>
            <wp:docPr id="6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173EE760" wp14:editId="6F6D06F4">
            <wp:extent cx="6114415" cy="3486785"/>
            <wp:effectExtent l="0" t="0" r="0" b="0"/>
            <wp:docPr id="6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lastRenderedPageBreak/>
        <w:drawing>
          <wp:inline distT="0" distB="0" distL="0" distR="0" wp14:anchorId="633F0F49" wp14:editId="5608D8FC">
            <wp:extent cx="6114415" cy="3486785"/>
            <wp:effectExtent l="0" t="0" r="0" b="0"/>
            <wp:docPr id="68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53A5351" wp14:editId="5767603C">
            <wp:extent cx="6114415" cy="3486785"/>
            <wp:effectExtent l="0" t="0" r="0" b="0"/>
            <wp:docPr id="69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lastRenderedPageBreak/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DD7340" w:rsidRPr="00AC2007" w14:paraId="320CA6B2" w14:textId="77777777" w:rsidTr="00B31414">
        <w:tc>
          <w:tcPr>
            <w:tcW w:w="2265" w:type="dxa"/>
            <w:shd w:val="clear" w:color="auto" w:fill="CCFFCC"/>
            <w:vAlign w:val="center"/>
          </w:tcPr>
          <w:p w14:paraId="35ED9FF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781E00AB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</w:tbl>
    <w:p w14:paraId="2A63B6D5" w14:textId="77777777" w:rsidR="00DD7340" w:rsidRPr="007F5C4F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3B275BAE" w14:textId="77777777" w:rsidTr="00B31414">
        <w:tc>
          <w:tcPr>
            <w:tcW w:w="1418" w:type="dxa"/>
            <w:shd w:val="clear" w:color="auto" w:fill="CCFFCC"/>
            <w:vAlign w:val="center"/>
          </w:tcPr>
          <w:p w14:paraId="4E69DDB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E6CD67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406C19D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E278CE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E54ED7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B31414" w:rsidRPr="00AC2007" w14:paraId="3AA1AD40" w14:textId="77777777" w:rsidTr="00B31414">
        <w:tc>
          <w:tcPr>
            <w:tcW w:w="1418" w:type="dxa"/>
            <w:shd w:val="clear" w:color="auto" w:fill="CCFFCC"/>
            <w:vAlign w:val="center"/>
          </w:tcPr>
          <w:p w14:paraId="6FF4ED7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245C99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A54637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279182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C570B3F" w14:textId="77777777" w:rsidTr="00B31414">
        <w:tc>
          <w:tcPr>
            <w:tcW w:w="1418" w:type="dxa"/>
            <w:shd w:val="clear" w:color="auto" w:fill="CCFFCC"/>
            <w:vAlign w:val="center"/>
          </w:tcPr>
          <w:p w14:paraId="678032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C1DAEC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9C6685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2B9EF62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26FB0873" w14:textId="77777777" w:rsidTr="00B31414">
        <w:tc>
          <w:tcPr>
            <w:tcW w:w="1418" w:type="dxa"/>
            <w:shd w:val="clear" w:color="auto" w:fill="CCFFCC"/>
            <w:vAlign w:val="center"/>
          </w:tcPr>
          <w:p w14:paraId="02571CC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2F783D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C89938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54ED199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15BCF6AC" w14:textId="77777777" w:rsidTr="00B31414">
        <w:tc>
          <w:tcPr>
            <w:tcW w:w="1418" w:type="dxa"/>
            <w:shd w:val="clear" w:color="auto" w:fill="CCFFCC"/>
            <w:vAlign w:val="center"/>
          </w:tcPr>
          <w:p w14:paraId="077FFAC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53C42CFC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7FE9C1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DB6B7F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547D7820" w14:textId="77777777" w:rsidTr="00B31414">
        <w:tc>
          <w:tcPr>
            <w:tcW w:w="1418" w:type="dxa"/>
            <w:shd w:val="clear" w:color="auto" w:fill="CCFFCC"/>
            <w:vAlign w:val="center"/>
          </w:tcPr>
          <w:p w14:paraId="0D4FD9E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B6786A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DA67C2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6F6C8A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2F00060C" w14:textId="77777777" w:rsidTr="00B31414">
        <w:tc>
          <w:tcPr>
            <w:tcW w:w="1418" w:type="dxa"/>
            <w:shd w:val="clear" w:color="auto" w:fill="CCFFCC"/>
            <w:vAlign w:val="center"/>
          </w:tcPr>
          <w:p w14:paraId="6C76575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300834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5B95EA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3715CC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3301FC8A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EF4BB1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A8585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7A13E8B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944D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E420249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064B260E" w14:textId="77777777" w:rsidTr="00B31414">
        <w:tc>
          <w:tcPr>
            <w:tcW w:w="1418" w:type="dxa"/>
            <w:shd w:val="clear" w:color="auto" w:fill="CCFFCC"/>
            <w:vAlign w:val="center"/>
          </w:tcPr>
          <w:p w14:paraId="755EA7A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B52725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34F8F76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4E38F48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A0AAAE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B31414" w:rsidRPr="00AC2007" w14:paraId="12382937" w14:textId="77777777" w:rsidTr="00B31414">
        <w:tc>
          <w:tcPr>
            <w:tcW w:w="1418" w:type="dxa"/>
            <w:shd w:val="clear" w:color="auto" w:fill="CCFFCC"/>
            <w:vAlign w:val="center"/>
          </w:tcPr>
          <w:p w14:paraId="0BFF9B2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67F056F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A44871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1FE420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0147BEEA" w14:textId="77777777" w:rsidTr="00B31414">
        <w:tc>
          <w:tcPr>
            <w:tcW w:w="1418" w:type="dxa"/>
            <w:shd w:val="clear" w:color="auto" w:fill="CCFFCC"/>
            <w:vAlign w:val="center"/>
          </w:tcPr>
          <w:p w14:paraId="0F91E39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AD4388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A8A2AE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19CA3E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1942E85D" w14:textId="77777777" w:rsidTr="00B31414">
        <w:tc>
          <w:tcPr>
            <w:tcW w:w="1418" w:type="dxa"/>
            <w:shd w:val="clear" w:color="auto" w:fill="CCFFCC"/>
            <w:vAlign w:val="center"/>
          </w:tcPr>
          <w:p w14:paraId="3873D81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F36F12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9CF67C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4CDE12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131939B9" w14:textId="77777777" w:rsidTr="00B31414">
        <w:tc>
          <w:tcPr>
            <w:tcW w:w="1418" w:type="dxa"/>
            <w:shd w:val="clear" w:color="auto" w:fill="CCFFCC"/>
            <w:vAlign w:val="center"/>
          </w:tcPr>
          <w:p w14:paraId="36D8F9F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CF9A1AA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FBBCE0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72DC93A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35C360F1" w14:textId="77777777" w:rsidTr="00B31414">
        <w:tc>
          <w:tcPr>
            <w:tcW w:w="1418" w:type="dxa"/>
            <w:shd w:val="clear" w:color="auto" w:fill="CCFFCC"/>
            <w:vAlign w:val="center"/>
          </w:tcPr>
          <w:p w14:paraId="49C82FC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FDD6FE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D1BF5B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04AE8224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0B05D881" w14:textId="77777777" w:rsidTr="00B31414">
        <w:tc>
          <w:tcPr>
            <w:tcW w:w="1418" w:type="dxa"/>
            <w:shd w:val="clear" w:color="auto" w:fill="CCFFCC"/>
            <w:vAlign w:val="center"/>
          </w:tcPr>
          <w:p w14:paraId="236ACA6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52E49F5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7C2EF4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C635D7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27BE34C7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A4F95E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73608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320ACD9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3AF6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46FB8F02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42F27940" w14:textId="77777777" w:rsidTr="00B31414">
        <w:tc>
          <w:tcPr>
            <w:tcW w:w="1418" w:type="dxa"/>
            <w:shd w:val="clear" w:color="auto" w:fill="CCFFCC"/>
            <w:vAlign w:val="center"/>
          </w:tcPr>
          <w:p w14:paraId="3BAA1BF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7FF9D37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743EE93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2C8609E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2D3770E3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B31414" w:rsidRPr="00AC2007" w14:paraId="072F8AA9" w14:textId="77777777" w:rsidTr="00B31414">
        <w:tc>
          <w:tcPr>
            <w:tcW w:w="1418" w:type="dxa"/>
            <w:shd w:val="clear" w:color="auto" w:fill="CCFFCC"/>
            <w:vAlign w:val="center"/>
          </w:tcPr>
          <w:p w14:paraId="6B225C5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03DA2D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79CEA2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9CF77B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58F385EA" w14:textId="77777777" w:rsidTr="00B31414">
        <w:tc>
          <w:tcPr>
            <w:tcW w:w="1418" w:type="dxa"/>
            <w:shd w:val="clear" w:color="auto" w:fill="CCFFCC"/>
            <w:vAlign w:val="center"/>
          </w:tcPr>
          <w:p w14:paraId="45E7223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4F17F03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46676B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9E45DE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28AF7B33" w14:textId="77777777" w:rsidTr="00B31414">
        <w:tc>
          <w:tcPr>
            <w:tcW w:w="1418" w:type="dxa"/>
            <w:shd w:val="clear" w:color="auto" w:fill="CCFFCC"/>
            <w:vAlign w:val="center"/>
          </w:tcPr>
          <w:p w14:paraId="11654CC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63F684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9903A8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D22BCB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67F45606" w14:textId="77777777" w:rsidTr="00B31414">
        <w:tc>
          <w:tcPr>
            <w:tcW w:w="1418" w:type="dxa"/>
            <w:shd w:val="clear" w:color="auto" w:fill="CCFFCC"/>
            <w:vAlign w:val="center"/>
          </w:tcPr>
          <w:p w14:paraId="6F16138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CF78D70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FF9DD7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FB2585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7645687A" w14:textId="77777777" w:rsidTr="00B31414">
        <w:tc>
          <w:tcPr>
            <w:tcW w:w="1418" w:type="dxa"/>
            <w:shd w:val="clear" w:color="auto" w:fill="CCFFCC"/>
            <w:vAlign w:val="center"/>
          </w:tcPr>
          <w:p w14:paraId="2395228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B59B88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C08208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ED5AC7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4A16A0D8" w14:textId="77777777" w:rsidTr="00B31414">
        <w:tc>
          <w:tcPr>
            <w:tcW w:w="1418" w:type="dxa"/>
            <w:shd w:val="clear" w:color="auto" w:fill="CCFFCC"/>
            <w:vAlign w:val="center"/>
          </w:tcPr>
          <w:p w14:paraId="5FC6131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CD6720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9E1643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36CF4F01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5776E3F0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125633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D4D7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07299F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86AD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71357D7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78FDE142" w14:textId="77777777" w:rsidTr="00B31414">
        <w:tc>
          <w:tcPr>
            <w:tcW w:w="1418" w:type="dxa"/>
            <w:shd w:val="clear" w:color="auto" w:fill="CCFFCC"/>
            <w:vAlign w:val="center"/>
          </w:tcPr>
          <w:p w14:paraId="0C1D8AEE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4678C4C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737E368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4BFE704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B25ECE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B31414" w:rsidRPr="00AC2007" w14:paraId="2F50968F" w14:textId="77777777" w:rsidTr="00B31414">
        <w:tc>
          <w:tcPr>
            <w:tcW w:w="1418" w:type="dxa"/>
            <w:shd w:val="clear" w:color="auto" w:fill="CCFFCC"/>
            <w:vAlign w:val="center"/>
          </w:tcPr>
          <w:p w14:paraId="3EB799B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48FC06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9D492C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B10671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79765E64" w14:textId="77777777" w:rsidTr="00B31414">
        <w:tc>
          <w:tcPr>
            <w:tcW w:w="1418" w:type="dxa"/>
            <w:shd w:val="clear" w:color="auto" w:fill="CCFFCC"/>
            <w:vAlign w:val="center"/>
          </w:tcPr>
          <w:p w14:paraId="41ACA95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17E8593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7B2CC0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3149DB7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7273B3CC" w14:textId="77777777" w:rsidTr="00B31414">
        <w:tc>
          <w:tcPr>
            <w:tcW w:w="1418" w:type="dxa"/>
            <w:shd w:val="clear" w:color="auto" w:fill="CCFFCC"/>
            <w:vAlign w:val="center"/>
          </w:tcPr>
          <w:p w14:paraId="4D10189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D8B3E6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1E6CDF0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E77513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239800B3" w14:textId="77777777" w:rsidTr="00B31414">
        <w:tc>
          <w:tcPr>
            <w:tcW w:w="1418" w:type="dxa"/>
            <w:shd w:val="clear" w:color="auto" w:fill="CCFFCC"/>
            <w:vAlign w:val="center"/>
          </w:tcPr>
          <w:p w14:paraId="5BC58D0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4BFF905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3C1067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F22C2C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529F9891" w14:textId="77777777" w:rsidTr="00B31414">
        <w:tc>
          <w:tcPr>
            <w:tcW w:w="1418" w:type="dxa"/>
            <w:shd w:val="clear" w:color="auto" w:fill="CCFFCC"/>
            <w:vAlign w:val="center"/>
          </w:tcPr>
          <w:p w14:paraId="195F9EC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45B2AA3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87F69B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0B0825D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0D1963B3" w14:textId="77777777" w:rsidTr="00B31414">
        <w:tc>
          <w:tcPr>
            <w:tcW w:w="1418" w:type="dxa"/>
            <w:shd w:val="clear" w:color="auto" w:fill="CCFFCC"/>
            <w:vAlign w:val="center"/>
          </w:tcPr>
          <w:p w14:paraId="4FACE41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6B82CE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29EE01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34070A0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5F0D2B08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2128EBD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B1CA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883770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985C1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738BDA8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528162D0" w14:textId="77777777" w:rsidTr="00B31414">
        <w:tc>
          <w:tcPr>
            <w:tcW w:w="1418" w:type="dxa"/>
            <w:shd w:val="clear" w:color="auto" w:fill="CCFFCC"/>
            <w:vAlign w:val="center"/>
          </w:tcPr>
          <w:p w14:paraId="76D09126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3A5D44B5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2GHz-6GHz</w:t>
            </w:r>
          </w:p>
        </w:tc>
        <w:tc>
          <w:tcPr>
            <w:tcW w:w="3118" w:type="dxa"/>
            <w:vAlign w:val="center"/>
          </w:tcPr>
          <w:p w14:paraId="2721AECB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523B6FD2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4D3DAF78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B31414" w:rsidRPr="00AC2007" w14:paraId="3C5A6DA8" w14:textId="77777777" w:rsidTr="00B31414">
        <w:tc>
          <w:tcPr>
            <w:tcW w:w="1418" w:type="dxa"/>
            <w:shd w:val="clear" w:color="auto" w:fill="CCFFCC"/>
            <w:vAlign w:val="center"/>
          </w:tcPr>
          <w:p w14:paraId="48B8A5B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6EB9793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C6C7E8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94021B8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4056FDD7" w14:textId="77777777" w:rsidTr="00B31414">
        <w:tc>
          <w:tcPr>
            <w:tcW w:w="1418" w:type="dxa"/>
            <w:shd w:val="clear" w:color="auto" w:fill="CCFFCC"/>
            <w:vAlign w:val="center"/>
          </w:tcPr>
          <w:p w14:paraId="742D8964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11FCA67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1-7GHz_horn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48B9EE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1B5C55D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7CB287C8" w14:textId="77777777" w:rsidTr="00B31414">
        <w:tc>
          <w:tcPr>
            <w:tcW w:w="1418" w:type="dxa"/>
            <w:shd w:val="clear" w:color="auto" w:fill="CCFFCC"/>
            <w:vAlign w:val="center"/>
          </w:tcPr>
          <w:p w14:paraId="6454F2E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29F8556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6F1FC9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C73ACA1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06F0662D" w14:textId="77777777" w:rsidTr="00B31414">
        <w:tc>
          <w:tcPr>
            <w:tcW w:w="1418" w:type="dxa"/>
            <w:shd w:val="clear" w:color="auto" w:fill="CCFFCC"/>
            <w:vAlign w:val="center"/>
          </w:tcPr>
          <w:p w14:paraId="6810080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A11D96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9CF0A5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6CD242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7C207784" w14:textId="77777777" w:rsidTr="00B31414">
        <w:tc>
          <w:tcPr>
            <w:tcW w:w="1418" w:type="dxa"/>
            <w:shd w:val="clear" w:color="auto" w:fill="CCFFCC"/>
            <w:vAlign w:val="center"/>
          </w:tcPr>
          <w:p w14:paraId="4F8C91C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EC27449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4F3F64D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7E3CC36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70EBE05F" w14:textId="77777777" w:rsidTr="00B31414">
        <w:tc>
          <w:tcPr>
            <w:tcW w:w="1418" w:type="dxa"/>
            <w:shd w:val="clear" w:color="auto" w:fill="CCFFCC"/>
            <w:vAlign w:val="center"/>
          </w:tcPr>
          <w:p w14:paraId="0495F8F8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87CF8D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D642E0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74659B2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74DA348D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40B8D22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2052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BFB8A2C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082E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721EE940" w14:textId="77777777" w:rsidR="00B31414" w:rsidRDefault="00B31414" w:rsidP="00B31414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B31414" w:rsidRPr="00AC2007" w14:paraId="3B73DFF6" w14:textId="77777777" w:rsidTr="00B31414">
        <w:tc>
          <w:tcPr>
            <w:tcW w:w="1418" w:type="dxa"/>
            <w:shd w:val="clear" w:color="auto" w:fill="CCFFCC"/>
            <w:vAlign w:val="center"/>
          </w:tcPr>
          <w:p w14:paraId="26E728F9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D1BA184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2GHz-6GHz</w:t>
            </w:r>
          </w:p>
        </w:tc>
        <w:tc>
          <w:tcPr>
            <w:tcW w:w="3118" w:type="dxa"/>
            <w:vAlign w:val="center"/>
          </w:tcPr>
          <w:p w14:paraId="780FFC3F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84CFF0A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CE0E9BD" w14:textId="77777777" w:rsidR="00B31414" w:rsidRPr="00AC2007" w:rsidRDefault="00B31414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B31414" w:rsidRPr="00AC2007" w14:paraId="6F8A3951" w14:textId="77777777" w:rsidTr="00B31414">
        <w:tc>
          <w:tcPr>
            <w:tcW w:w="1418" w:type="dxa"/>
            <w:shd w:val="clear" w:color="auto" w:fill="CCFFCC"/>
            <w:vAlign w:val="center"/>
          </w:tcPr>
          <w:p w14:paraId="6763B436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7055F4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424CA3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326F367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B31414" w:rsidRPr="00AC2007" w14:paraId="1F17E2E2" w14:textId="77777777" w:rsidTr="00B31414">
        <w:tc>
          <w:tcPr>
            <w:tcW w:w="1418" w:type="dxa"/>
            <w:shd w:val="clear" w:color="auto" w:fill="CCFFCC"/>
            <w:vAlign w:val="center"/>
          </w:tcPr>
          <w:p w14:paraId="24C5C57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2348B57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1-7GHz_horn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4D27C25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9F174B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B31414" w:rsidRPr="00AC2007" w14:paraId="5520F350" w14:textId="77777777" w:rsidTr="00B31414">
        <w:tc>
          <w:tcPr>
            <w:tcW w:w="1418" w:type="dxa"/>
            <w:shd w:val="clear" w:color="auto" w:fill="CCFFCC"/>
            <w:vAlign w:val="center"/>
          </w:tcPr>
          <w:p w14:paraId="7267AD5F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0E731B5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0EC759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A687A19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B31414" w:rsidRPr="00AC2007" w14:paraId="0CC670E8" w14:textId="77777777" w:rsidTr="00B31414">
        <w:tc>
          <w:tcPr>
            <w:tcW w:w="1418" w:type="dxa"/>
            <w:shd w:val="clear" w:color="auto" w:fill="CCFFCC"/>
            <w:vAlign w:val="center"/>
          </w:tcPr>
          <w:p w14:paraId="6C2322E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AFF8FED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94148FE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89A2692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B31414" w:rsidRPr="00AC2007" w14:paraId="27C84752" w14:textId="77777777" w:rsidTr="00B31414">
        <w:tc>
          <w:tcPr>
            <w:tcW w:w="1418" w:type="dxa"/>
            <w:shd w:val="clear" w:color="auto" w:fill="CCFFCC"/>
            <w:vAlign w:val="center"/>
          </w:tcPr>
          <w:p w14:paraId="33E61AC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D9EC586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F0C6F1B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B0F5F4F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B31414" w:rsidRPr="00AC2007" w14:paraId="72CE030F" w14:textId="77777777" w:rsidTr="00B31414">
        <w:tc>
          <w:tcPr>
            <w:tcW w:w="1418" w:type="dxa"/>
            <w:shd w:val="clear" w:color="auto" w:fill="CCFFCC"/>
            <w:vAlign w:val="center"/>
          </w:tcPr>
          <w:p w14:paraId="4964E4AA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EA5195C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ECAC2D3" w14:textId="77777777" w:rsidR="00B31414" w:rsidRPr="00AC2007" w:rsidRDefault="00B31414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3A101C7" w14:textId="77777777" w:rsidR="00B31414" w:rsidRPr="00C53CFC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B31414" w:rsidRPr="00961F78" w14:paraId="66DC8643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458597F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E5180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F3978B7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8B674" w14:textId="77777777" w:rsidR="00B31414" w:rsidRPr="00152DDB" w:rsidRDefault="00B31414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5179793" w14:textId="77777777" w:rsidR="00DD7340" w:rsidRPr="007F5C4F" w:rsidRDefault="00DD7340" w:rsidP="00DD734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651EB712" w14:textId="77777777" w:rsidR="00DD7340" w:rsidRPr="007F5C4F" w:rsidRDefault="00DD7340" w:rsidP="00DD7340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DD7340" w14:paraId="7E5FBAD1" w14:textId="77777777" w:rsidTr="00B31414">
        <w:tc>
          <w:tcPr>
            <w:tcW w:w="934" w:type="dxa"/>
            <w:gridSpan w:val="3"/>
            <w:hideMark/>
          </w:tcPr>
          <w:p w14:paraId="6662111E" w14:textId="77777777" w:rsidR="00DD7340" w:rsidRPr="002F0C6A" w:rsidRDefault="00DD7340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5B379519" w14:textId="77777777" w:rsidR="00DD7340" w:rsidRDefault="00DD7340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DD7340" w14:paraId="0C69BF63" w14:textId="77777777" w:rsidTr="00B31414">
        <w:tc>
          <w:tcPr>
            <w:tcW w:w="766" w:type="dxa"/>
            <w:hideMark/>
          </w:tcPr>
          <w:p w14:paraId="398EE2DB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39A1BA02" w14:textId="77777777" w:rsidR="00DD7340" w:rsidRDefault="00DD7340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DD7340" w:rsidRPr="005D1757" w14:paraId="4412A0E2" w14:textId="77777777" w:rsidTr="00B31414">
        <w:tc>
          <w:tcPr>
            <w:tcW w:w="920" w:type="dxa"/>
            <w:gridSpan w:val="2"/>
            <w:hideMark/>
          </w:tcPr>
          <w:p w14:paraId="4FDFF894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5E5027C5" w14:textId="77777777" w:rsidR="00DD7340" w:rsidRDefault="00DD7340" w:rsidP="00DD7340">
            <w:pPr>
              <w:rPr>
                <w:lang w:val="en-GB"/>
              </w:rPr>
            </w:pPr>
            <w:r>
              <w:rPr>
                <w:lang w:val="en-GB"/>
              </w:rPr>
              <w:t>VA/FK, 20/02/2025 15:10:44</w:t>
            </w:r>
          </w:p>
        </w:tc>
      </w:tr>
      <w:tr w:rsidR="00DD7340" w:rsidRPr="00046327" w14:paraId="77D12C75" w14:textId="77777777" w:rsidTr="00B31414">
        <w:tc>
          <w:tcPr>
            <w:tcW w:w="1733" w:type="dxa"/>
            <w:gridSpan w:val="5"/>
            <w:hideMark/>
          </w:tcPr>
          <w:p w14:paraId="19B2E2A8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7EAE17BA" w14:textId="77777777" w:rsidR="00DD7340" w:rsidRPr="00800F3F" w:rsidRDefault="00DD7340" w:rsidP="00DD7340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X, Housing connected to the ground plane:no, Configuration of the power return line LV:remotely grounded, -</w:t>
            </w:r>
          </w:p>
        </w:tc>
      </w:tr>
      <w:tr w:rsidR="00DD7340" w14:paraId="66731A9C" w14:textId="77777777" w:rsidTr="00B31414">
        <w:tc>
          <w:tcPr>
            <w:tcW w:w="1495" w:type="dxa"/>
            <w:gridSpan w:val="4"/>
            <w:hideMark/>
          </w:tcPr>
          <w:p w14:paraId="2EA3884E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52B0DF4B" w14:textId="77777777" w:rsidR="00DD7340" w:rsidRPr="005D1757" w:rsidRDefault="00DD7340" w:rsidP="00DD7340">
            <w:r>
              <w:t>Mode 3, Conclusion : comply</w:t>
            </w:r>
          </w:p>
        </w:tc>
      </w:tr>
    </w:tbl>
    <w:p w14:paraId="68D0AEC2" w14:textId="7D8DC18C" w:rsidR="00DD7340" w:rsidRPr="005C7D4E" w:rsidRDefault="00DD7340" w:rsidP="00DD7340">
      <w:r w:rsidRPr="007F5C4F"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299AFE34" wp14:editId="552EC022">
            <wp:extent cx="6114415" cy="3241040"/>
            <wp:effectExtent l="0" t="0" r="0" b="0"/>
            <wp:docPr id="7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A16D813" wp14:editId="66D47869">
            <wp:extent cx="6114415" cy="3241040"/>
            <wp:effectExtent l="0" t="0" r="0" b="0"/>
            <wp:docPr id="71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28CD2B62" w14:textId="5F4B1F06" w:rsidR="00DD7340" w:rsidRPr="003D468A" w:rsidRDefault="00DD7340" w:rsidP="00DD7340">
      <w:pPr>
        <w:rPr>
          <w:lang w:val="en-GB"/>
        </w:rPr>
      </w:pPr>
      <w:r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196C19CF" wp14:editId="7ECB7B6E">
            <wp:extent cx="6114415" cy="3241040"/>
            <wp:effectExtent l="0" t="0" r="0" b="0"/>
            <wp:docPr id="7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326E9EC" wp14:editId="1D427E2F">
            <wp:extent cx="6114415" cy="3241040"/>
            <wp:effectExtent l="0" t="0" r="0" b="0"/>
            <wp:docPr id="73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DD7340" w:rsidRPr="00AC2007" w14:paraId="08D317B8" w14:textId="77777777" w:rsidTr="00B31414">
        <w:tc>
          <w:tcPr>
            <w:tcW w:w="2265" w:type="dxa"/>
            <w:shd w:val="clear" w:color="auto" w:fill="CCFFCC"/>
            <w:vAlign w:val="center"/>
          </w:tcPr>
          <w:p w14:paraId="62061F7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1FF1583E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Invest CRE2-2025-TP002-03_ER_In front of DUT RBW 9kHz_GNSS</w:t>
            </w:r>
          </w:p>
        </w:tc>
      </w:tr>
    </w:tbl>
    <w:p w14:paraId="2541B57A" w14:textId="77777777" w:rsidR="00DD7340" w:rsidRPr="007F5C4F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1EB652E1" w14:textId="77777777" w:rsidTr="00B31414">
        <w:tc>
          <w:tcPr>
            <w:tcW w:w="1418" w:type="dxa"/>
            <w:shd w:val="clear" w:color="auto" w:fill="CCFFCC"/>
            <w:vAlign w:val="center"/>
          </w:tcPr>
          <w:p w14:paraId="64DBD5AC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0A104D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1C43B8C0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6D134EE7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8C6D3C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Invest CRE2-2025-TP002-03_ER_In front of DUT RBW 9kHz_GNSS</w:t>
            </w:r>
          </w:p>
        </w:tc>
      </w:tr>
      <w:tr w:rsidR="00DD7340" w:rsidRPr="00AC2007" w14:paraId="5B170F74" w14:textId="77777777" w:rsidTr="00B31414">
        <w:tc>
          <w:tcPr>
            <w:tcW w:w="1418" w:type="dxa"/>
            <w:shd w:val="clear" w:color="auto" w:fill="CCFFCC"/>
            <w:vAlign w:val="center"/>
          </w:tcPr>
          <w:p w14:paraId="53964B5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7D44A8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63AF5C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EF4A97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DD7340" w:rsidRPr="00AC2007" w14:paraId="71F498ED" w14:textId="77777777" w:rsidTr="00B31414">
        <w:tc>
          <w:tcPr>
            <w:tcW w:w="1418" w:type="dxa"/>
            <w:shd w:val="clear" w:color="auto" w:fill="CCFFCC"/>
            <w:vAlign w:val="center"/>
          </w:tcPr>
          <w:p w14:paraId="1EB8B65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F37582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93EC83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894725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4F17C135" w14:textId="77777777" w:rsidTr="00B31414">
        <w:tc>
          <w:tcPr>
            <w:tcW w:w="1418" w:type="dxa"/>
            <w:shd w:val="clear" w:color="auto" w:fill="CCFFCC"/>
            <w:vAlign w:val="center"/>
          </w:tcPr>
          <w:p w14:paraId="4F9BA40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20F051A0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E7819A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07BF94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31341A0A" w14:textId="77777777" w:rsidTr="00B31414">
        <w:tc>
          <w:tcPr>
            <w:tcW w:w="1418" w:type="dxa"/>
            <w:shd w:val="clear" w:color="auto" w:fill="CCFFCC"/>
            <w:vAlign w:val="center"/>
          </w:tcPr>
          <w:p w14:paraId="5D5BFDF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2D2B0CA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79047C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51EFF4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1F8A2337" w14:textId="77777777" w:rsidTr="00B31414">
        <w:tc>
          <w:tcPr>
            <w:tcW w:w="1418" w:type="dxa"/>
            <w:shd w:val="clear" w:color="auto" w:fill="CCFFCC"/>
            <w:vAlign w:val="center"/>
          </w:tcPr>
          <w:p w14:paraId="36D7C3E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E835FB2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0FADCE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12FA187D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3A8ABAB0" w14:textId="77777777" w:rsidTr="00B31414">
        <w:tc>
          <w:tcPr>
            <w:tcW w:w="1418" w:type="dxa"/>
            <w:shd w:val="clear" w:color="auto" w:fill="CCFFCC"/>
            <w:vAlign w:val="center"/>
          </w:tcPr>
          <w:p w14:paraId="1175CA7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EE5677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1BEFC1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6DA2A0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7BEEFA76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728C69A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80BE3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6CCECBD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2F070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A0B71C9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2A086667" w14:textId="77777777" w:rsidTr="00B31414">
        <w:tc>
          <w:tcPr>
            <w:tcW w:w="1418" w:type="dxa"/>
            <w:shd w:val="clear" w:color="auto" w:fill="CCFFCC"/>
            <w:vAlign w:val="center"/>
          </w:tcPr>
          <w:p w14:paraId="4418FBAB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D7BAC2F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5C89517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1B079D5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E2B312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Invest CRE2-2025-TP002-03_ER_In front of DUT RBW 9kHz_GNSS</w:t>
            </w:r>
          </w:p>
        </w:tc>
      </w:tr>
      <w:tr w:rsidR="00DD7340" w:rsidRPr="00AC2007" w14:paraId="76D21D1A" w14:textId="77777777" w:rsidTr="00B31414">
        <w:tc>
          <w:tcPr>
            <w:tcW w:w="1418" w:type="dxa"/>
            <w:shd w:val="clear" w:color="auto" w:fill="CCFFCC"/>
            <w:vAlign w:val="center"/>
          </w:tcPr>
          <w:p w14:paraId="1F4D45B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278AEE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ADAFF4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E80308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DD7340" w:rsidRPr="00AC2007" w14:paraId="6BC5BE5E" w14:textId="77777777" w:rsidTr="00B31414">
        <w:tc>
          <w:tcPr>
            <w:tcW w:w="1418" w:type="dxa"/>
            <w:shd w:val="clear" w:color="auto" w:fill="CCFFCC"/>
            <w:vAlign w:val="center"/>
          </w:tcPr>
          <w:p w14:paraId="75B376E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0E4D9D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6855B2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2505D4E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7858A7A2" w14:textId="77777777" w:rsidTr="00B31414">
        <w:tc>
          <w:tcPr>
            <w:tcW w:w="1418" w:type="dxa"/>
            <w:shd w:val="clear" w:color="auto" w:fill="CCFFCC"/>
            <w:vAlign w:val="center"/>
          </w:tcPr>
          <w:p w14:paraId="1C25002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5284AB1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6A39A8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D6BB70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598BE9E8" w14:textId="77777777" w:rsidTr="00B31414">
        <w:tc>
          <w:tcPr>
            <w:tcW w:w="1418" w:type="dxa"/>
            <w:shd w:val="clear" w:color="auto" w:fill="CCFFCC"/>
            <w:vAlign w:val="center"/>
          </w:tcPr>
          <w:p w14:paraId="7C23DED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729F5F2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FCCEBC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37EFBB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4AEA82BA" w14:textId="77777777" w:rsidTr="00B31414">
        <w:tc>
          <w:tcPr>
            <w:tcW w:w="1418" w:type="dxa"/>
            <w:shd w:val="clear" w:color="auto" w:fill="CCFFCC"/>
            <w:vAlign w:val="center"/>
          </w:tcPr>
          <w:p w14:paraId="6799533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01AD222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FFC11B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4401EC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4EB14AEF" w14:textId="77777777" w:rsidTr="00B31414">
        <w:tc>
          <w:tcPr>
            <w:tcW w:w="1418" w:type="dxa"/>
            <w:shd w:val="clear" w:color="auto" w:fill="CCFFCC"/>
            <w:vAlign w:val="center"/>
          </w:tcPr>
          <w:p w14:paraId="21A5F4C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6AB927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F1FA15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B7DA860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1B2CCEB2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2948792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1B03A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2725FCB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19422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21025443" w14:textId="77777777" w:rsidR="00DD7340" w:rsidRPr="007F5C4F" w:rsidRDefault="00DD7340" w:rsidP="00DD7340">
      <w:pPr>
        <w:rPr>
          <w:b/>
          <w:sz w:val="28"/>
          <w:szCs w:val="28"/>
          <w:lang w:val="en-GB"/>
        </w:rPr>
      </w:pPr>
    </w:p>
    <w:p w14:paraId="716760C2" w14:textId="77777777" w:rsidR="00DD7340" w:rsidRPr="007F5C4F" w:rsidRDefault="00DD7340" w:rsidP="00DD7340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DD7340" w14:paraId="1600104C" w14:textId="77777777" w:rsidTr="00B31414">
        <w:tc>
          <w:tcPr>
            <w:tcW w:w="934" w:type="dxa"/>
            <w:gridSpan w:val="3"/>
            <w:hideMark/>
          </w:tcPr>
          <w:p w14:paraId="25F7EB30" w14:textId="77777777" w:rsidR="00DD7340" w:rsidRPr="002F0C6A" w:rsidRDefault="00DD7340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33065BE4" w14:textId="77777777" w:rsidR="00DD7340" w:rsidRDefault="00DD7340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DD7340" w14:paraId="79121CD0" w14:textId="77777777" w:rsidTr="00B31414">
        <w:tc>
          <w:tcPr>
            <w:tcW w:w="766" w:type="dxa"/>
            <w:hideMark/>
          </w:tcPr>
          <w:p w14:paraId="1B7DFE9D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4B9DA00E" w14:textId="77777777" w:rsidR="00DD7340" w:rsidRDefault="00DD7340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DD7340" w:rsidRPr="005D1757" w14:paraId="3B06DCBC" w14:textId="77777777" w:rsidTr="00B31414">
        <w:tc>
          <w:tcPr>
            <w:tcW w:w="920" w:type="dxa"/>
            <w:gridSpan w:val="2"/>
            <w:hideMark/>
          </w:tcPr>
          <w:p w14:paraId="46E84EB3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591FFBAC" w14:textId="77777777" w:rsidR="00DD7340" w:rsidRDefault="00DD7340" w:rsidP="00DD7340">
            <w:pPr>
              <w:rPr>
                <w:lang w:val="en-GB"/>
              </w:rPr>
            </w:pPr>
            <w:r>
              <w:rPr>
                <w:lang w:val="en-GB"/>
              </w:rPr>
              <w:t>, Invalid DateTime</w:t>
            </w:r>
          </w:p>
        </w:tc>
      </w:tr>
      <w:tr w:rsidR="00DD7340" w:rsidRPr="00046327" w14:paraId="630D3484" w14:textId="77777777" w:rsidTr="00B31414">
        <w:tc>
          <w:tcPr>
            <w:tcW w:w="1733" w:type="dxa"/>
            <w:gridSpan w:val="5"/>
            <w:hideMark/>
          </w:tcPr>
          <w:p w14:paraId="114EFDAE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1E66A679" w14:textId="77777777" w:rsidR="00DD7340" w:rsidRPr="00800F3F" w:rsidRDefault="00DD7340" w:rsidP="00DD7340">
            <w:pPr>
              <w:rPr>
                <w:lang w:val="en-US"/>
              </w:rPr>
            </w:pPr>
            <w:r>
              <w:rPr>
                <w:lang w:val="en-GB"/>
              </w:rPr>
              <w:t xml:space="preserve">Antenna position:, DUT Orientation:, Housing connected to the ground plane:, Configuration of the power return line LV:, </w:t>
            </w:r>
          </w:p>
        </w:tc>
      </w:tr>
      <w:tr w:rsidR="00DD7340" w14:paraId="619212FF" w14:textId="77777777" w:rsidTr="00B31414">
        <w:tc>
          <w:tcPr>
            <w:tcW w:w="1495" w:type="dxa"/>
            <w:gridSpan w:val="4"/>
            <w:hideMark/>
          </w:tcPr>
          <w:p w14:paraId="0CA48D83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FD5A11A" w14:textId="77777777" w:rsidR="00DD7340" w:rsidRPr="005D1757" w:rsidRDefault="00DD7340" w:rsidP="00DD7340">
            <w:r>
              <w:t xml:space="preserve">, Conclusion : </w:t>
            </w:r>
          </w:p>
        </w:tc>
      </w:tr>
    </w:tbl>
    <w:p w14:paraId="3BEFB573" w14:textId="77777777" w:rsidR="00DD7340" w:rsidRPr="005C7D4E" w:rsidRDefault="00DD7340" w:rsidP="00DD7340">
      <w:r w:rsidRPr="007F5C4F">
        <w:rPr>
          <w:lang w:val="en-GB"/>
        </w:rPr>
        <w:t>GraphiqueEMIRE</w:t>
      </w:r>
      <w:r w:rsidRPr="00CF27E0">
        <w:rPr>
          <w:lang w:val="en-GB"/>
        </w:rPr>
        <w:t xml:space="preserve"> </w:t>
      </w:r>
    </w:p>
    <w:p w14:paraId="7610DD6F" w14:textId="77777777" w:rsidR="00DD7340" w:rsidRPr="003D468A" w:rsidRDefault="00DD7340" w:rsidP="00DD7340">
      <w:pPr>
        <w:rPr>
          <w:lang w:val="en-GB"/>
        </w:rPr>
      </w:pPr>
      <w:r>
        <w:rPr>
          <w:lang w:val="en-GB"/>
        </w:rPr>
        <w:t>GraphiqueEMIRE</w:t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DD7340" w:rsidRPr="00AC2007" w14:paraId="448A3F03" w14:textId="77777777" w:rsidTr="00B31414">
        <w:tc>
          <w:tcPr>
            <w:tcW w:w="2265" w:type="dxa"/>
            <w:shd w:val="clear" w:color="auto" w:fill="CCFFCC"/>
            <w:vAlign w:val="center"/>
          </w:tcPr>
          <w:p w14:paraId="000BD14E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6069590D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****************Z-axis********************</w:t>
            </w:r>
          </w:p>
        </w:tc>
      </w:tr>
    </w:tbl>
    <w:p w14:paraId="06A01DCD" w14:textId="77777777" w:rsidR="00DD7340" w:rsidRPr="007F5C4F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p w14:paraId="47A3EE6E" w14:textId="77777777" w:rsidR="00DD7340" w:rsidRPr="007F5C4F" w:rsidRDefault="00DD7340" w:rsidP="00DD734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76FECB33" w14:textId="77777777" w:rsidR="00DD7340" w:rsidRPr="007F5C4F" w:rsidRDefault="00DD7340" w:rsidP="00DD7340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DD7340" w14:paraId="33F99CB9" w14:textId="77777777" w:rsidTr="00B31414">
        <w:tc>
          <w:tcPr>
            <w:tcW w:w="934" w:type="dxa"/>
            <w:gridSpan w:val="3"/>
            <w:hideMark/>
          </w:tcPr>
          <w:p w14:paraId="27C64A2E" w14:textId="77777777" w:rsidR="00DD7340" w:rsidRPr="002F0C6A" w:rsidRDefault="00DD7340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7D189ADA" w14:textId="77777777" w:rsidR="00DD7340" w:rsidRDefault="00DD7340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DD7340" w14:paraId="1EF5008D" w14:textId="77777777" w:rsidTr="00B31414">
        <w:tc>
          <w:tcPr>
            <w:tcW w:w="766" w:type="dxa"/>
            <w:hideMark/>
          </w:tcPr>
          <w:p w14:paraId="09FE450B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7AAB76AF" w14:textId="77777777" w:rsidR="00DD7340" w:rsidRDefault="00DD7340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DD7340" w:rsidRPr="005D1757" w14:paraId="486C7585" w14:textId="77777777" w:rsidTr="00B31414">
        <w:tc>
          <w:tcPr>
            <w:tcW w:w="920" w:type="dxa"/>
            <w:gridSpan w:val="2"/>
            <w:hideMark/>
          </w:tcPr>
          <w:p w14:paraId="3822E722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2E09C8E3" w14:textId="77777777" w:rsidR="00DD7340" w:rsidRDefault="00DD7340" w:rsidP="00DD7340">
            <w:pPr>
              <w:rPr>
                <w:lang w:val="en-GB"/>
              </w:rPr>
            </w:pPr>
            <w:r>
              <w:rPr>
                <w:lang w:val="en-GB"/>
              </w:rPr>
              <w:t>NDN/WD, 18/02/2025 09:05:59</w:t>
            </w:r>
          </w:p>
        </w:tc>
      </w:tr>
      <w:tr w:rsidR="00DD7340" w:rsidRPr="00046327" w14:paraId="00BC9DB5" w14:textId="77777777" w:rsidTr="00B31414">
        <w:tc>
          <w:tcPr>
            <w:tcW w:w="1733" w:type="dxa"/>
            <w:gridSpan w:val="5"/>
            <w:hideMark/>
          </w:tcPr>
          <w:p w14:paraId="03E54CFB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0EC6EE9C" w14:textId="77777777" w:rsidR="00DD7340" w:rsidRPr="00800F3F" w:rsidRDefault="00DD7340" w:rsidP="00DD7340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X, Housing connected to the ground plane:no, Configuration of the power return line LV:remotely grounded, -</w:t>
            </w:r>
          </w:p>
        </w:tc>
      </w:tr>
      <w:tr w:rsidR="00DD7340" w14:paraId="27E96EBB" w14:textId="77777777" w:rsidTr="00B31414">
        <w:tc>
          <w:tcPr>
            <w:tcW w:w="1495" w:type="dxa"/>
            <w:gridSpan w:val="4"/>
            <w:hideMark/>
          </w:tcPr>
          <w:p w14:paraId="5EFAE3B9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59FF082C" w14:textId="77777777" w:rsidR="00DD7340" w:rsidRPr="005D1757" w:rsidRDefault="00DD7340" w:rsidP="00DD7340">
            <w:r>
              <w:t>Mode 3, Conclusion : comply</w:t>
            </w:r>
          </w:p>
        </w:tc>
      </w:tr>
    </w:tbl>
    <w:p w14:paraId="4149C13E" w14:textId="3DD8D28A" w:rsidR="00DD7340" w:rsidRPr="005C7D4E" w:rsidRDefault="00DD7340" w:rsidP="00DD7340">
      <w:r w:rsidRPr="007F5C4F"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66E8E6C3" wp14:editId="0151E55D">
            <wp:extent cx="6114415" cy="3187065"/>
            <wp:effectExtent l="0" t="0" r="0" b="0"/>
            <wp:docPr id="7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FE9B37D" wp14:editId="5E1194B2">
            <wp:extent cx="6114415" cy="3187065"/>
            <wp:effectExtent l="0" t="0" r="0" b="0"/>
            <wp:docPr id="7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45874209" w14:textId="1BB14BC1" w:rsidR="00DD7340" w:rsidRPr="003D468A" w:rsidRDefault="00DD7340" w:rsidP="00DD7340">
      <w:pPr>
        <w:rPr>
          <w:lang w:val="en-GB"/>
        </w:rPr>
      </w:pPr>
      <w:r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1397846D" wp14:editId="67CC1793">
            <wp:extent cx="6114415" cy="3187065"/>
            <wp:effectExtent l="0" t="0" r="0" b="0"/>
            <wp:docPr id="7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6BFFE0C" wp14:editId="0AFD05F6">
            <wp:extent cx="6114415" cy="3187065"/>
            <wp:effectExtent l="0" t="0" r="0" b="0"/>
            <wp:docPr id="7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DD7340" w:rsidRPr="00AC2007" w14:paraId="3637FC64" w14:textId="77777777" w:rsidTr="00B31414">
        <w:tc>
          <w:tcPr>
            <w:tcW w:w="2265" w:type="dxa"/>
            <w:shd w:val="clear" w:color="auto" w:fill="CCFFCC"/>
            <w:vAlign w:val="center"/>
          </w:tcPr>
          <w:p w14:paraId="70FD3D4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3E2540E9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</w:tbl>
    <w:p w14:paraId="1CDA68B0" w14:textId="77777777" w:rsidR="00DD7340" w:rsidRPr="007F5C4F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43BED851" w14:textId="77777777" w:rsidTr="00B31414">
        <w:tc>
          <w:tcPr>
            <w:tcW w:w="1418" w:type="dxa"/>
            <w:shd w:val="clear" w:color="auto" w:fill="CCFFCC"/>
            <w:vAlign w:val="center"/>
          </w:tcPr>
          <w:p w14:paraId="01EEF20C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6C85C20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0F830016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2FA708E9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60D9FF9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  <w:tr w:rsidR="00DD7340" w:rsidRPr="00AC2007" w14:paraId="31304690" w14:textId="77777777" w:rsidTr="00B31414">
        <w:tc>
          <w:tcPr>
            <w:tcW w:w="1418" w:type="dxa"/>
            <w:shd w:val="clear" w:color="auto" w:fill="CCFFCC"/>
            <w:vAlign w:val="center"/>
          </w:tcPr>
          <w:p w14:paraId="0B7D727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669E282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C77854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70420E6C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DD7340" w:rsidRPr="00AC2007" w14:paraId="476A1807" w14:textId="77777777" w:rsidTr="00B31414">
        <w:tc>
          <w:tcPr>
            <w:tcW w:w="1418" w:type="dxa"/>
            <w:shd w:val="clear" w:color="auto" w:fill="CCFFCC"/>
            <w:vAlign w:val="center"/>
          </w:tcPr>
          <w:p w14:paraId="240FC99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CB4B5E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BB39D9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4B24E1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3992E5D1" w14:textId="77777777" w:rsidTr="00B31414">
        <w:tc>
          <w:tcPr>
            <w:tcW w:w="1418" w:type="dxa"/>
            <w:shd w:val="clear" w:color="auto" w:fill="CCFFCC"/>
            <w:vAlign w:val="center"/>
          </w:tcPr>
          <w:p w14:paraId="4C28985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C6811C0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F7DC0A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655831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0D282806" w14:textId="77777777" w:rsidTr="00B31414">
        <w:tc>
          <w:tcPr>
            <w:tcW w:w="1418" w:type="dxa"/>
            <w:shd w:val="clear" w:color="auto" w:fill="CCFFCC"/>
            <w:vAlign w:val="center"/>
          </w:tcPr>
          <w:p w14:paraId="5387624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BD3534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52FB2A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51E65A6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67401BA2" w14:textId="77777777" w:rsidTr="00B31414">
        <w:tc>
          <w:tcPr>
            <w:tcW w:w="1418" w:type="dxa"/>
            <w:shd w:val="clear" w:color="auto" w:fill="CCFFCC"/>
            <w:vAlign w:val="center"/>
          </w:tcPr>
          <w:p w14:paraId="58941D8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53DE2D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23341C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36FE8BB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0ED3D88B" w14:textId="77777777" w:rsidTr="00B31414">
        <w:tc>
          <w:tcPr>
            <w:tcW w:w="1418" w:type="dxa"/>
            <w:shd w:val="clear" w:color="auto" w:fill="CCFFCC"/>
            <w:vAlign w:val="center"/>
          </w:tcPr>
          <w:p w14:paraId="2170FD8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6BBF30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67F19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75AD279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43CD5454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027118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66DE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39226CB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712EA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728F2A2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3DC69195" w14:textId="77777777" w:rsidTr="00B31414">
        <w:tc>
          <w:tcPr>
            <w:tcW w:w="1418" w:type="dxa"/>
            <w:shd w:val="clear" w:color="auto" w:fill="CCFFCC"/>
            <w:vAlign w:val="center"/>
          </w:tcPr>
          <w:p w14:paraId="38F0FBB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FF513D7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1.156GHz-1.617GHz</w:t>
            </w:r>
          </w:p>
        </w:tc>
        <w:tc>
          <w:tcPr>
            <w:tcW w:w="3118" w:type="dxa"/>
            <w:vAlign w:val="center"/>
          </w:tcPr>
          <w:p w14:paraId="4806E4B7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4B81108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162FE67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CRE2-2025-TP002-03_ER_In front of DUT RBW 9kHz_GNSS</w:t>
            </w:r>
          </w:p>
        </w:tc>
      </w:tr>
      <w:tr w:rsidR="00DD7340" w:rsidRPr="00AC2007" w14:paraId="44A40714" w14:textId="77777777" w:rsidTr="00B31414">
        <w:tc>
          <w:tcPr>
            <w:tcW w:w="1418" w:type="dxa"/>
            <w:shd w:val="clear" w:color="auto" w:fill="CCFFCC"/>
            <w:vAlign w:val="center"/>
          </w:tcPr>
          <w:p w14:paraId="05CBC4A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7543944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2.25kHz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C9D4E2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79CCE61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ON</w:t>
            </w:r>
          </w:p>
        </w:tc>
      </w:tr>
      <w:tr w:rsidR="00DD7340" w:rsidRPr="00AC2007" w14:paraId="31D0C8F0" w14:textId="77777777" w:rsidTr="00B31414">
        <w:tc>
          <w:tcPr>
            <w:tcW w:w="1418" w:type="dxa"/>
            <w:shd w:val="clear" w:color="auto" w:fill="CCFFCC"/>
            <w:vAlign w:val="center"/>
          </w:tcPr>
          <w:p w14:paraId="63B0548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EA74C6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1.1-1.7GHz_GPS_horn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2A0BD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2F141E0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1BFD1E0A" w14:textId="77777777" w:rsidTr="00B31414">
        <w:tc>
          <w:tcPr>
            <w:tcW w:w="1418" w:type="dxa"/>
            <w:shd w:val="clear" w:color="auto" w:fill="CCFFCC"/>
            <w:vAlign w:val="center"/>
          </w:tcPr>
          <w:p w14:paraId="31B9633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02058DA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9kHz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3FD602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A5FE5B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5A3E26C0" w14:textId="77777777" w:rsidTr="00B31414">
        <w:tc>
          <w:tcPr>
            <w:tcW w:w="1418" w:type="dxa"/>
            <w:shd w:val="clear" w:color="auto" w:fill="CCFFCC"/>
            <w:vAlign w:val="center"/>
          </w:tcPr>
          <w:p w14:paraId="587616B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45521CFB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A2EB35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CA392A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2F0C7F81" w14:textId="77777777" w:rsidTr="00B31414">
        <w:tc>
          <w:tcPr>
            <w:tcW w:w="1418" w:type="dxa"/>
            <w:shd w:val="clear" w:color="auto" w:fill="CCFFCC"/>
            <w:vAlign w:val="center"/>
          </w:tcPr>
          <w:p w14:paraId="1D6166F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CB916E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3B0AD0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BEBC5B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11F13593" w14:textId="77777777" w:rsidTr="00B31414">
        <w:tc>
          <w:tcPr>
            <w:tcW w:w="1418" w:type="dxa"/>
            <w:shd w:val="clear" w:color="auto" w:fill="CCFFCC"/>
            <w:vAlign w:val="center"/>
          </w:tcPr>
          <w:p w14:paraId="0D844E0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27B25E6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0DC529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F581A2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097B4E5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DA105BB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5B767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A39D232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9198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5A79E69A" w14:textId="77777777" w:rsidR="00DD7340" w:rsidRPr="007F5C4F" w:rsidRDefault="00DD7340" w:rsidP="00DD734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11909138" w14:textId="77777777" w:rsidR="00DD7340" w:rsidRPr="007F5C4F" w:rsidRDefault="00DD7340" w:rsidP="00DD7340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DD7340" w14:paraId="30A14898" w14:textId="77777777" w:rsidTr="00B31414">
        <w:tc>
          <w:tcPr>
            <w:tcW w:w="934" w:type="dxa"/>
            <w:gridSpan w:val="3"/>
            <w:hideMark/>
          </w:tcPr>
          <w:p w14:paraId="721FBAB4" w14:textId="77777777" w:rsidR="00DD7340" w:rsidRPr="002F0C6A" w:rsidRDefault="00DD7340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464A6F6B" w14:textId="77777777" w:rsidR="00DD7340" w:rsidRDefault="00DD7340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DD7340" w14:paraId="476A6B40" w14:textId="77777777" w:rsidTr="00B31414">
        <w:tc>
          <w:tcPr>
            <w:tcW w:w="766" w:type="dxa"/>
            <w:hideMark/>
          </w:tcPr>
          <w:p w14:paraId="366AB833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37295338" w14:textId="77777777" w:rsidR="00DD7340" w:rsidRDefault="00DD7340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DD7340" w:rsidRPr="005D1757" w14:paraId="7F304DF0" w14:textId="77777777" w:rsidTr="00B31414">
        <w:tc>
          <w:tcPr>
            <w:tcW w:w="920" w:type="dxa"/>
            <w:gridSpan w:val="2"/>
            <w:hideMark/>
          </w:tcPr>
          <w:p w14:paraId="58A16345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426A32EC" w14:textId="77777777" w:rsidR="00DD7340" w:rsidRDefault="00DD7340" w:rsidP="00DD7340">
            <w:pPr>
              <w:rPr>
                <w:lang w:val="en-GB"/>
              </w:rPr>
            </w:pPr>
            <w:r>
              <w:rPr>
                <w:lang w:val="en-GB"/>
              </w:rPr>
              <w:t>NDN/WD, 20/02/2025 10:57:23</w:t>
            </w:r>
          </w:p>
        </w:tc>
      </w:tr>
      <w:tr w:rsidR="00DD7340" w:rsidRPr="00046327" w14:paraId="0E68E66D" w14:textId="77777777" w:rsidTr="00B31414">
        <w:tc>
          <w:tcPr>
            <w:tcW w:w="1733" w:type="dxa"/>
            <w:gridSpan w:val="5"/>
            <w:hideMark/>
          </w:tcPr>
          <w:p w14:paraId="7B2AF7F4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3A7750F0" w14:textId="77777777" w:rsidR="00DD7340" w:rsidRPr="00800F3F" w:rsidRDefault="00DD7340" w:rsidP="00DD7340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Z, Housing connected to the ground plane:no, Configuration of the power return line LV:remotely grounded, -</w:t>
            </w:r>
          </w:p>
        </w:tc>
      </w:tr>
      <w:tr w:rsidR="00DD7340" w14:paraId="4842A756" w14:textId="77777777" w:rsidTr="00B31414">
        <w:tc>
          <w:tcPr>
            <w:tcW w:w="1495" w:type="dxa"/>
            <w:gridSpan w:val="4"/>
            <w:hideMark/>
          </w:tcPr>
          <w:p w14:paraId="695C91E7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1F562E80" w14:textId="77777777" w:rsidR="00DD7340" w:rsidRPr="005D1757" w:rsidRDefault="00DD7340" w:rsidP="00DD7340">
            <w:r>
              <w:t>Mode 3, Conclusion : not comply</w:t>
            </w:r>
          </w:p>
        </w:tc>
      </w:tr>
    </w:tbl>
    <w:p w14:paraId="401A68FB" w14:textId="276C09D4" w:rsidR="00DD7340" w:rsidRPr="005C7D4E" w:rsidRDefault="00DD7340" w:rsidP="00DD7340">
      <w:r w:rsidRPr="007F5C4F"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7E81F1E4" wp14:editId="086F0DAB">
            <wp:extent cx="6114415" cy="3609975"/>
            <wp:effectExtent l="0" t="0" r="0" b="0"/>
            <wp:docPr id="7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5A29A85F" wp14:editId="047D4C22">
            <wp:extent cx="6114415" cy="3609975"/>
            <wp:effectExtent l="0" t="0" r="0" b="0"/>
            <wp:docPr id="7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503A3DC0" w14:textId="4C310635" w:rsidR="00DD7340" w:rsidRPr="003D468A" w:rsidRDefault="00DD7340" w:rsidP="00DD7340">
      <w:pPr>
        <w:rPr>
          <w:lang w:val="en-GB"/>
        </w:rPr>
      </w:pPr>
      <w:r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0B2D17C3" wp14:editId="79A1B887">
            <wp:extent cx="6114415" cy="3548380"/>
            <wp:effectExtent l="0" t="0" r="0" b="0"/>
            <wp:docPr id="80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5BF53FBF" wp14:editId="6E6C785B">
            <wp:extent cx="6114415" cy="3548380"/>
            <wp:effectExtent l="0" t="0" r="0" b="0"/>
            <wp:docPr id="8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A9B6D28" wp14:editId="7B09B77B">
            <wp:extent cx="6114415" cy="3528060"/>
            <wp:effectExtent l="0" t="0" r="0" b="0"/>
            <wp:docPr id="8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7B79183" wp14:editId="09C8AAA4">
            <wp:extent cx="6114415" cy="3486785"/>
            <wp:effectExtent l="0" t="0" r="0" b="0"/>
            <wp:docPr id="8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085643B5" wp14:editId="5F35C20D">
            <wp:extent cx="6114415" cy="3664585"/>
            <wp:effectExtent l="0" t="0" r="0" b="0"/>
            <wp:docPr id="8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070268E" wp14:editId="0F232095">
            <wp:extent cx="6114415" cy="3425825"/>
            <wp:effectExtent l="0" t="0" r="0" b="0"/>
            <wp:docPr id="8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DD7340" w:rsidRPr="00AC2007" w14:paraId="6A6DD345" w14:textId="77777777" w:rsidTr="00B31414">
        <w:tc>
          <w:tcPr>
            <w:tcW w:w="2265" w:type="dxa"/>
            <w:shd w:val="clear" w:color="auto" w:fill="CCFFCC"/>
            <w:vAlign w:val="center"/>
          </w:tcPr>
          <w:p w14:paraId="655FBD0C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24E46E72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</w:tbl>
    <w:p w14:paraId="124EDF54" w14:textId="77777777" w:rsidR="00DD7340" w:rsidRPr="007F5C4F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2980ED32" w14:textId="77777777" w:rsidTr="00B31414">
        <w:tc>
          <w:tcPr>
            <w:tcW w:w="1418" w:type="dxa"/>
            <w:shd w:val="clear" w:color="auto" w:fill="CCFFCC"/>
            <w:vAlign w:val="center"/>
          </w:tcPr>
          <w:p w14:paraId="76DA4426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E754D3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651FB734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CC434A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E241686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DD7340" w:rsidRPr="00AC2007" w14:paraId="0A66F24C" w14:textId="77777777" w:rsidTr="00B31414">
        <w:tc>
          <w:tcPr>
            <w:tcW w:w="1418" w:type="dxa"/>
            <w:shd w:val="clear" w:color="auto" w:fill="CCFFCC"/>
            <w:vAlign w:val="center"/>
          </w:tcPr>
          <w:p w14:paraId="52185AD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0B612B5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9C7940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8867C9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25CCAD72" w14:textId="77777777" w:rsidTr="00B31414">
        <w:tc>
          <w:tcPr>
            <w:tcW w:w="1418" w:type="dxa"/>
            <w:shd w:val="clear" w:color="auto" w:fill="CCFFCC"/>
            <w:vAlign w:val="center"/>
          </w:tcPr>
          <w:p w14:paraId="2A69F2A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D8DB3A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030D04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BB1F9E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06E44B84" w14:textId="77777777" w:rsidTr="00B31414">
        <w:tc>
          <w:tcPr>
            <w:tcW w:w="1418" w:type="dxa"/>
            <w:shd w:val="clear" w:color="auto" w:fill="CCFFCC"/>
            <w:vAlign w:val="center"/>
          </w:tcPr>
          <w:p w14:paraId="3826BBD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1000CC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9F61B0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178EB3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123F8764" w14:textId="77777777" w:rsidTr="00B31414">
        <w:tc>
          <w:tcPr>
            <w:tcW w:w="1418" w:type="dxa"/>
            <w:shd w:val="clear" w:color="auto" w:fill="CCFFCC"/>
            <w:vAlign w:val="center"/>
          </w:tcPr>
          <w:p w14:paraId="7F31B2B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0A1CCF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A40889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8C46AB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00F21459" w14:textId="77777777" w:rsidTr="00B31414">
        <w:tc>
          <w:tcPr>
            <w:tcW w:w="1418" w:type="dxa"/>
            <w:shd w:val="clear" w:color="auto" w:fill="CCFFCC"/>
            <w:vAlign w:val="center"/>
          </w:tcPr>
          <w:p w14:paraId="2A39B9A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395247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BA41A4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1901E9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60C72966" w14:textId="77777777" w:rsidTr="00B31414">
        <w:tc>
          <w:tcPr>
            <w:tcW w:w="1418" w:type="dxa"/>
            <w:shd w:val="clear" w:color="auto" w:fill="CCFFCC"/>
            <w:vAlign w:val="center"/>
          </w:tcPr>
          <w:p w14:paraId="6203421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20C640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066FBE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9DB653A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4C80F9D2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38C2B42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470D2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F490D10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72AC8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AFCCBDA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18D3FE3E" w14:textId="77777777" w:rsidTr="00B31414">
        <w:tc>
          <w:tcPr>
            <w:tcW w:w="1418" w:type="dxa"/>
            <w:shd w:val="clear" w:color="auto" w:fill="CCFFCC"/>
            <w:vAlign w:val="center"/>
          </w:tcPr>
          <w:p w14:paraId="1F252684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F4351E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30MHz-200MHz</w:t>
            </w:r>
          </w:p>
        </w:tc>
        <w:tc>
          <w:tcPr>
            <w:tcW w:w="3118" w:type="dxa"/>
            <w:vAlign w:val="center"/>
          </w:tcPr>
          <w:p w14:paraId="04A9A406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B0627F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637E18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DD7340" w:rsidRPr="00AC2007" w14:paraId="5DADF3D8" w14:textId="77777777" w:rsidTr="00B31414">
        <w:tc>
          <w:tcPr>
            <w:tcW w:w="1418" w:type="dxa"/>
            <w:shd w:val="clear" w:color="auto" w:fill="CCFFCC"/>
            <w:vAlign w:val="center"/>
          </w:tcPr>
          <w:p w14:paraId="17CD503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A8B109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4085D0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FE6A0A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6EAE9A1C" w14:textId="77777777" w:rsidTr="00B31414">
        <w:tc>
          <w:tcPr>
            <w:tcW w:w="1418" w:type="dxa"/>
            <w:shd w:val="clear" w:color="auto" w:fill="CCFFCC"/>
            <w:vAlign w:val="center"/>
          </w:tcPr>
          <w:p w14:paraId="757082C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855056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0BDDBD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3EA8D98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17DAC797" w14:textId="77777777" w:rsidTr="00B31414">
        <w:tc>
          <w:tcPr>
            <w:tcW w:w="1418" w:type="dxa"/>
            <w:shd w:val="clear" w:color="auto" w:fill="CCFFCC"/>
            <w:vAlign w:val="center"/>
          </w:tcPr>
          <w:p w14:paraId="3B5B249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297E84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8B7F9A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14F1B5D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1BA82872" w14:textId="77777777" w:rsidTr="00B31414">
        <w:tc>
          <w:tcPr>
            <w:tcW w:w="1418" w:type="dxa"/>
            <w:shd w:val="clear" w:color="auto" w:fill="CCFFCC"/>
            <w:vAlign w:val="center"/>
          </w:tcPr>
          <w:p w14:paraId="3F27995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D325BE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FFC505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4DA3B01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16DD734E" w14:textId="77777777" w:rsidTr="00B31414">
        <w:tc>
          <w:tcPr>
            <w:tcW w:w="1418" w:type="dxa"/>
            <w:shd w:val="clear" w:color="auto" w:fill="CCFFCC"/>
            <w:vAlign w:val="center"/>
          </w:tcPr>
          <w:p w14:paraId="1D24641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81FEB6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B9647E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6F5123F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441A8514" w14:textId="77777777" w:rsidTr="00B31414">
        <w:tc>
          <w:tcPr>
            <w:tcW w:w="1418" w:type="dxa"/>
            <w:shd w:val="clear" w:color="auto" w:fill="CCFFCC"/>
            <w:vAlign w:val="center"/>
          </w:tcPr>
          <w:p w14:paraId="489D303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514F35E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6D4825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198204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45A52D7E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87028D5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B4D25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52B4F26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81BF5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CCF0A0C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1A8F9D2C" w14:textId="77777777" w:rsidTr="00B31414">
        <w:tc>
          <w:tcPr>
            <w:tcW w:w="1418" w:type="dxa"/>
            <w:shd w:val="clear" w:color="auto" w:fill="CCFFCC"/>
            <w:vAlign w:val="center"/>
          </w:tcPr>
          <w:p w14:paraId="5DC14EF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5BFE52A2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46B4FDF2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287F18BD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2EE4CCC0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DD7340" w:rsidRPr="00AC2007" w14:paraId="07A367C9" w14:textId="77777777" w:rsidTr="00B31414">
        <w:tc>
          <w:tcPr>
            <w:tcW w:w="1418" w:type="dxa"/>
            <w:shd w:val="clear" w:color="auto" w:fill="CCFFCC"/>
            <w:vAlign w:val="center"/>
          </w:tcPr>
          <w:p w14:paraId="128D560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32A61D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BF7AB3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770A62B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57E06847" w14:textId="77777777" w:rsidTr="00B31414">
        <w:tc>
          <w:tcPr>
            <w:tcW w:w="1418" w:type="dxa"/>
            <w:shd w:val="clear" w:color="auto" w:fill="CCFFCC"/>
            <w:vAlign w:val="center"/>
          </w:tcPr>
          <w:p w14:paraId="22D14B4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241EB0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5E1B47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ED54C6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421D9288" w14:textId="77777777" w:rsidTr="00B31414">
        <w:tc>
          <w:tcPr>
            <w:tcW w:w="1418" w:type="dxa"/>
            <w:shd w:val="clear" w:color="auto" w:fill="CCFFCC"/>
            <w:vAlign w:val="center"/>
          </w:tcPr>
          <w:p w14:paraId="570D3E7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22135F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F1F1D9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7BE144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67FAD723" w14:textId="77777777" w:rsidTr="00B31414">
        <w:tc>
          <w:tcPr>
            <w:tcW w:w="1418" w:type="dxa"/>
            <w:shd w:val="clear" w:color="auto" w:fill="CCFFCC"/>
            <w:vAlign w:val="center"/>
          </w:tcPr>
          <w:p w14:paraId="038B4CF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214663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3A3091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0A012B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77A0D167" w14:textId="77777777" w:rsidTr="00B31414">
        <w:tc>
          <w:tcPr>
            <w:tcW w:w="1418" w:type="dxa"/>
            <w:shd w:val="clear" w:color="auto" w:fill="CCFFCC"/>
            <w:vAlign w:val="center"/>
          </w:tcPr>
          <w:p w14:paraId="1D1C3FB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FC44B4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889DFA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2C55EE3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4277A012" w14:textId="77777777" w:rsidTr="00B31414">
        <w:tc>
          <w:tcPr>
            <w:tcW w:w="1418" w:type="dxa"/>
            <w:shd w:val="clear" w:color="auto" w:fill="CCFFCC"/>
            <w:vAlign w:val="center"/>
          </w:tcPr>
          <w:p w14:paraId="6F8E4E4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15F0A2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614A7A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1714BDA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2506128B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2449D06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8916D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3FFB674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73EEF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75022F6A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06C63DD7" w14:textId="77777777" w:rsidTr="00B31414">
        <w:tc>
          <w:tcPr>
            <w:tcW w:w="1418" w:type="dxa"/>
            <w:shd w:val="clear" w:color="auto" w:fill="CCFFCC"/>
            <w:vAlign w:val="center"/>
          </w:tcPr>
          <w:p w14:paraId="6FE1FC4D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B990D7C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200MHz-1GHz</w:t>
            </w:r>
          </w:p>
        </w:tc>
        <w:tc>
          <w:tcPr>
            <w:tcW w:w="3118" w:type="dxa"/>
            <w:vAlign w:val="center"/>
          </w:tcPr>
          <w:p w14:paraId="49A71D19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2B1413C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3C46E4D9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DD7340" w:rsidRPr="00AC2007" w14:paraId="4D08F314" w14:textId="77777777" w:rsidTr="00B31414">
        <w:tc>
          <w:tcPr>
            <w:tcW w:w="1418" w:type="dxa"/>
            <w:shd w:val="clear" w:color="auto" w:fill="CCFFCC"/>
            <w:vAlign w:val="center"/>
          </w:tcPr>
          <w:p w14:paraId="7E3F0EE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42AF3A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ED1475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0DA9FAD8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256FE90A" w14:textId="77777777" w:rsidTr="00B31414">
        <w:tc>
          <w:tcPr>
            <w:tcW w:w="1418" w:type="dxa"/>
            <w:shd w:val="clear" w:color="auto" w:fill="CCFFCC"/>
            <w:vAlign w:val="center"/>
          </w:tcPr>
          <w:p w14:paraId="6B62327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3136BDC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C1C085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A7995A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7B8C3EA0" w14:textId="77777777" w:rsidTr="00B31414">
        <w:tc>
          <w:tcPr>
            <w:tcW w:w="1418" w:type="dxa"/>
            <w:shd w:val="clear" w:color="auto" w:fill="CCFFCC"/>
            <w:vAlign w:val="center"/>
          </w:tcPr>
          <w:p w14:paraId="514BDA5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6604B7F6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E124F9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F83BA3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405A982F" w14:textId="77777777" w:rsidTr="00B31414">
        <w:tc>
          <w:tcPr>
            <w:tcW w:w="1418" w:type="dxa"/>
            <w:shd w:val="clear" w:color="auto" w:fill="CCFFCC"/>
            <w:vAlign w:val="center"/>
          </w:tcPr>
          <w:p w14:paraId="4E4B6E3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ECF478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0F9192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5F46F60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665F7870" w14:textId="77777777" w:rsidTr="00B31414">
        <w:tc>
          <w:tcPr>
            <w:tcW w:w="1418" w:type="dxa"/>
            <w:shd w:val="clear" w:color="auto" w:fill="CCFFCC"/>
            <w:vAlign w:val="center"/>
          </w:tcPr>
          <w:p w14:paraId="6E8D0AC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3E36DFA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6FEE91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6C3FCB1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1A97EF42" w14:textId="77777777" w:rsidTr="00B31414">
        <w:tc>
          <w:tcPr>
            <w:tcW w:w="1418" w:type="dxa"/>
            <w:shd w:val="clear" w:color="auto" w:fill="CCFFCC"/>
            <w:vAlign w:val="center"/>
          </w:tcPr>
          <w:p w14:paraId="779C525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310359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FE4B51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40478B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5B3C0FD9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51C2643C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C208C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FC97106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1EF09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2A38E11C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5B56B5CA" w14:textId="77777777" w:rsidTr="00B31414">
        <w:tc>
          <w:tcPr>
            <w:tcW w:w="1418" w:type="dxa"/>
            <w:shd w:val="clear" w:color="auto" w:fill="CCFFCC"/>
            <w:vAlign w:val="center"/>
          </w:tcPr>
          <w:p w14:paraId="6320AA8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773A5E6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15443DBB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600FE4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F27F7B6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DD7340" w:rsidRPr="00AC2007" w14:paraId="76F4F439" w14:textId="77777777" w:rsidTr="00B31414">
        <w:tc>
          <w:tcPr>
            <w:tcW w:w="1418" w:type="dxa"/>
            <w:shd w:val="clear" w:color="auto" w:fill="CCFFCC"/>
            <w:vAlign w:val="center"/>
          </w:tcPr>
          <w:p w14:paraId="2888FAD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A0B2E7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A0285D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1DD45CB3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7961857A" w14:textId="77777777" w:rsidTr="00B31414">
        <w:tc>
          <w:tcPr>
            <w:tcW w:w="1418" w:type="dxa"/>
            <w:shd w:val="clear" w:color="auto" w:fill="CCFFCC"/>
            <w:vAlign w:val="center"/>
          </w:tcPr>
          <w:p w14:paraId="2E4A2D9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EC2B4B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E9BD4A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7B39F46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0B6B18A1" w14:textId="77777777" w:rsidTr="00B31414">
        <w:tc>
          <w:tcPr>
            <w:tcW w:w="1418" w:type="dxa"/>
            <w:shd w:val="clear" w:color="auto" w:fill="CCFFCC"/>
            <w:vAlign w:val="center"/>
          </w:tcPr>
          <w:p w14:paraId="2D4AA1E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23326CF2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08A38B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1AE6BD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727B3626" w14:textId="77777777" w:rsidTr="00B31414">
        <w:tc>
          <w:tcPr>
            <w:tcW w:w="1418" w:type="dxa"/>
            <w:shd w:val="clear" w:color="auto" w:fill="CCFFCC"/>
            <w:vAlign w:val="center"/>
          </w:tcPr>
          <w:p w14:paraId="269C9AF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60F13A8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15F86F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68C897F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701D1DA9" w14:textId="77777777" w:rsidTr="00B31414">
        <w:tc>
          <w:tcPr>
            <w:tcW w:w="1418" w:type="dxa"/>
            <w:shd w:val="clear" w:color="auto" w:fill="CCFFCC"/>
            <w:vAlign w:val="center"/>
          </w:tcPr>
          <w:p w14:paraId="7BD931F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65E8268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2BDBA1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3996DFB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58FE5A04" w14:textId="77777777" w:rsidTr="00B31414">
        <w:tc>
          <w:tcPr>
            <w:tcW w:w="1418" w:type="dxa"/>
            <w:shd w:val="clear" w:color="auto" w:fill="CCFFCC"/>
            <w:vAlign w:val="center"/>
          </w:tcPr>
          <w:p w14:paraId="2807C75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4D76500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EEA1CE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66482E6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33C8F22A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0D02897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1FA3A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2D966F4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F56FD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EFF0F52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4440D1E4" w14:textId="77777777" w:rsidTr="00B31414">
        <w:tc>
          <w:tcPr>
            <w:tcW w:w="1418" w:type="dxa"/>
            <w:shd w:val="clear" w:color="auto" w:fill="CCFFCC"/>
            <w:vAlign w:val="center"/>
          </w:tcPr>
          <w:p w14:paraId="59FBA35D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25B71A2D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1.805GHz-1.995GHz</w:t>
            </w:r>
          </w:p>
        </w:tc>
        <w:tc>
          <w:tcPr>
            <w:tcW w:w="3118" w:type="dxa"/>
            <w:vAlign w:val="center"/>
          </w:tcPr>
          <w:p w14:paraId="7C73FFB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925373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3C41404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120kHz With PA</w:t>
            </w:r>
          </w:p>
        </w:tc>
      </w:tr>
      <w:tr w:rsidR="00DD7340" w:rsidRPr="00AC2007" w14:paraId="26EB2FF7" w14:textId="77777777" w:rsidTr="00B31414">
        <w:tc>
          <w:tcPr>
            <w:tcW w:w="1418" w:type="dxa"/>
            <w:shd w:val="clear" w:color="auto" w:fill="CCFFCC"/>
            <w:vAlign w:val="center"/>
          </w:tcPr>
          <w:p w14:paraId="05C0FC2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57966CB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0D473D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316C685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5E9EAFBA" w14:textId="77777777" w:rsidTr="00B31414">
        <w:tc>
          <w:tcPr>
            <w:tcW w:w="1418" w:type="dxa"/>
            <w:shd w:val="clear" w:color="auto" w:fill="CCFFCC"/>
            <w:vAlign w:val="center"/>
          </w:tcPr>
          <w:p w14:paraId="279BDB3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135A79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26A56A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48BB4A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762CD878" w14:textId="77777777" w:rsidTr="00B31414">
        <w:tc>
          <w:tcPr>
            <w:tcW w:w="1418" w:type="dxa"/>
            <w:shd w:val="clear" w:color="auto" w:fill="CCFFCC"/>
            <w:vAlign w:val="center"/>
          </w:tcPr>
          <w:p w14:paraId="08C867D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0B443A7D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384744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1B6E6BD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21CB51F3" w14:textId="77777777" w:rsidTr="00B31414">
        <w:tc>
          <w:tcPr>
            <w:tcW w:w="1418" w:type="dxa"/>
            <w:shd w:val="clear" w:color="auto" w:fill="CCFFCC"/>
            <w:vAlign w:val="center"/>
          </w:tcPr>
          <w:p w14:paraId="317975F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1BAF870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7DC12E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10CCF47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41D72913" w14:textId="77777777" w:rsidTr="00B31414">
        <w:tc>
          <w:tcPr>
            <w:tcW w:w="1418" w:type="dxa"/>
            <w:shd w:val="clear" w:color="auto" w:fill="CCFFCC"/>
            <w:vAlign w:val="center"/>
          </w:tcPr>
          <w:p w14:paraId="10138D2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591ADBA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66937E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3D92BFDC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0BD6A605" w14:textId="77777777" w:rsidTr="00B31414">
        <w:tc>
          <w:tcPr>
            <w:tcW w:w="1418" w:type="dxa"/>
            <w:shd w:val="clear" w:color="auto" w:fill="CCFFCC"/>
            <w:vAlign w:val="center"/>
          </w:tcPr>
          <w:p w14:paraId="764F82A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63556A0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ED1BBD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F20793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458A77C8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4ABD765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325C5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4F7CB58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C05E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6C2214FC" w14:textId="77777777" w:rsidR="00DD7340" w:rsidRPr="007F5C4F" w:rsidRDefault="00DD7340" w:rsidP="00DD7340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EQ/MR 01: Measurement of radio frequency radiated emission test</w:t>
      </w:r>
    </w:p>
    <w:p w14:paraId="728C05E0" w14:textId="77777777" w:rsidR="00DD7340" w:rsidRPr="007F5C4F" w:rsidRDefault="00DD7340" w:rsidP="00DD7340">
      <w:pPr>
        <w:rPr>
          <w:lang w:val="en-GB"/>
        </w:rPr>
      </w:pPr>
    </w:p>
    <w:tbl>
      <w:tblPr>
        <w:tblW w:w="10095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154"/>
        <w:gridCol w:w="14"/>
        <w:gridCol w:w="561"/>
        <w:gridCol w:w="238"/>
        <w:gridCol w:w="8362"/>
      </w:tblGrid>
      <w:tr w:rsidR="00DD7340" w14:paraId="665340EF" w14:textId="77777777" w:rsidTr="00B31414">
        <w:tc>
          <w:tcPr>
            <w:tcW w:w="934" w:type="dxa"/>
            <w:gridSpan w:val="3"/>
            <w:hideMark/>
          </w:tcPr>
          <w:p w14:paraId="00CA45CF" w14:textId="77777777" w:rsidR="00DD7340" w:rsidRPr="002F0C6A" w:rsidRDefault="00DD7340" w:rsidP="00B31414">
            <w:pPr>
              <w:rPr>
                <w:sz w:val="24"/>
                <w:szCs w:val="24"/>
                <w:u w:val="single"/>
                <w:lang w:val="en-GB"/>
              </w:rPr>
            </w:pPr>
            <w:r w:rsidRPr="002F0C6A">
              <w:rPr>
                <w:sz w:val="24"/>
                <w:szCs w:val="24"/>
                <w:u w:val="single"/>
                <w:lang w:val="en-GB"/>
              </w:rPr>
              <w:t>Sample:</w:t>
            </w:r>
          </w:p>
        </w:tc>
        <w:tc>
          <w:tcPr>
            <w:tcW w:w="9161" w:type="dxa"/>
            <w:gridSpan w:val="3"/>
            <w:hideMark/>
          </w:tcPr>
          <w:p w14:paraId="6AE4CB2C" w14:textId="77777777" w:rsidR="00DD7340" w:rsidRDefault="00DD7340" w:rsidP="00B31414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CRE2-2025-TP002-03</w:t>
            </w:r>
          </w:p>
        </w:tc>
      </w:tr>
      <w:tr w:rsidR="00DD7340" w14:paraId="114E167B" w14:textId="77777777" w:rsidTr="00B31414">
        <w:tc>
          <w:tcPr>
            <w:tcW w:w="766" w:type="dxa"/>
            <w:hideMark/>
          </w:tcPr>
          <w:p w14:paraId="22EEF00F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Project:</w:t>
            </w:r>
          </w:p>
        </w:tc>
        <w:tc>
          <w:tcPr>
            <w:tcW w:w="9329" w:type="dxa"/>
            <w:gridSpan w:val="5"/>
            <w:hideMark/>
          </w:tcPr>
          <w:p w14:paraId="437C441E" w14:textId="77777777" w:rsidR="00DD7340" w:rsidRDefault="00DD7340" w:rsidP="00B31414">
            <w:pPr>
              <w:rPr>
                <w:lang w:val="en-GB"/>
              </w:rPr>
            </w:pPr>
            <w:r>
              <w:rPr>
                <w:lang w:val="en-GB"/>
              </w:rPr>
              <w:t>CRE2-2025-TP002 RESAC</w:t>
            </w:r>
          </w:p>
        </w:tc>
      </w:tr>
      <w:tr w:rsidR="00DD7340" w:rsidRPr="005D1757" w14:paraId="2F2EDDBA" w14:textId="77777777" w:rsidTr="00B31414">
        <w:tc>
          <w:tcPr>
            <w:tcW w:w="920" w:type="dxa"/>
            <w:gridSpan w:val="2"/>
            <w:hideMark/>
          </w:tcPr>
          <w:p w14:paraId="7BC12F84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Operator:</w:t>
            </w:r>
          </w:p>
        </w:tc>
        <w:tc>
          <w:tcPr>
            <w:tcW w:w="9175" w:type="dxa"/>
            <w:gridSpan w:val="4"/>
            <w:hideMark/>
          </w:tcPr>
          <w:p w14:paraId="3D48DC0E" w14:textId="77777777" w:rsidR="00DD7340" w:rsidRDefault="00DD7340" w:rsidP="00DD7340">
            <w:pPr>
              <w:rPr>
                <w:lang w:val="en-GB"/>
              </w:rPr>
            </w:pPr>
            <w:r>
              <w:rPr>
                <w:lang w:val="en-GB"/>
              </w:rPr>
              <w:t>NDN/WD, 20/02/2025 10:13:20</w:t>
            </w:r>
          </w:p>
        </w:tc>
      </w:tr>
      <w:tr w:rsidR="00DD7340" w:rsidRPr="00046327" w14:paraId="04D2BAFD" w14:textId="77777777" w:rsidTr="00B31414">
        <w:tc>
          <w:tcPr>
            <w:tcW w:w="1733" w:type="dxa"/>
            <w:gridSpan w:val="5"/>
            <w:hideMark/>
          </w:tcPr>
          <w:p w14:paraId="33FCFDD7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Test Configuration:</w:t>
            </w:r>
          </w:p>
        </w:tc>
        <w:tc>
          <w:tcPr>
            <w:tcW w:w="8362" w:type="dxa"/>
            <w:hideMark/>
          </w:tcPr>
          <w:p w14:paraId="0BA2EFB5" w14:textId="77777777" w:rsidR="00DD7340" w:rsidRPr="00800F3F" w:rsidRDefault="00DD7340" w:rsidP="00DD7340">
            <w:pPr>
              <w:rPr>
                <w:lang w:val="en-US"/>
              </w:rPr>
            </w:pPr>
            <w:r>
              <w:rPr>
                <w:lang w:val="en-GB"/>
              </w:rPr>
              <w:t>Antenna position:in front of DUT, DUT Orientation:axis Z, Housing connected to the ground plane:no, Configuration of the power return line LV:remotely grounded, -</w:t>
            </w:r>
          </w:p>
        </w:tc>
      </w:tr>
      <w:tr w:rsidR="00DD7340" w14:paraId="585C5AEB" w14:textId="77777777" w:rsidTr="00B31414">
        <w:tc>
          <w:tcPr>
            <w:tcW w:w="1495" w:type="dxa"/>
            <w:gridSpan w:val="4"/>
            <w:hideMark/>
          </w:tcPr>
          <w:p w14:paraId="235C3349" w14:textId="77777777" w:rsidR="00DD7340" w:rsidRPr="002F0C6A" w:rsidRDefault="00DD7340" w:rsidP="00B31414">
            <w:pPr>
              <w:rPr>
                <w:u w:val="single"/>
                <w:lang w:val="en-GB"/>
              </w:rPr>
            </w:pPr>
            <w:r w:rsidRPr="002F0C6A">
              <w:rPr>
                <w:u w:val="single"/>
                <w:lang w:val="en-GB"/>
              </w:rPr>
              <w:t>Operating mode:</w:t>
            </w:r>
          </w:p>
        </w:tc>
        <w:tc>
          <w:tcPr>
            <w:tcW w:w="8600" w:type="dxa"/>
            <w:gridSpan w:val="2"/>
            <w:hideMark/>
          </w:tcPr>
          <w:p w14:paraId="232833EA" w14:textId="77777777" w:rsidR="00DD7340" w:rsidRPr="005D1757" w:rsidRDefault="00DD7340" w:rsidP="00DD7340">
            <w:r>
              <w:t>Mode 3, Conclusion : not comply</w:t>
            </w:r>
          </w:p>
        </w:tc>
      </w:tr>
    </w:tbl>
    <w:p w14:paraId="6A18CB13" w14:textId="3D493C79" w:rsidR="00DD7340" w:rsidRPr="005C7D4E" w:rsidRDefault="00DD7340" w:rsidP="00DD7340">
      <w:r w:rsidRPr="007F5C4F"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19841172" wp14:editId="0E7BC535">
            <wp:extent cx="6114415" cy="3486785"/>
            <wp:effectExtent l="0" t="0" r="0" b="0"/>
            <wp:docPr id="8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7A9DFFA1" wp14:editId="2C3B939D">
            <wp:extent cx="6114415" cy="3486785"/>
            <wp:effectExtent l="0" t="0" r="0" b="0"/>
            <wp:docPr id="8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7E0">
        <w:rPr>
          <w:lang w:val="en-GB"/>
        </w:rPr>
        <w:t xml:space="preserve"> </w:t>
      </w:r>
    </w:p>
    <w:p w14:paraId="543392B5" w14:textId="2B3F4B15" w:rsidR="00DD7340" w:rsidRPr="003D468A" w:rsidRDefault="00DD7340" w:rsidP="00DD7340">
      <w:pPr>
        <w:rPr>
          <w:lang w:val="en-GB"/>
        </w:rPr>
      </w:pPr>
      <w:r>
        <w:rPr>
          <w:lang w:val="en-GB"/>
        </w:rPr>
        <w:t>GraphiqueEMIRE</w:t>
      </w:r>
      <w:r w:rsidR="00EE2EF2">
        <w:rPr>
          <w:noProof/>
          <w:lang w:val="en-GB"/>
        </w:rPr>
        <w:drawing>
          <wp:inline distT="0" distB="0" distL="0" distR="0" wp14:anchorId="1A64ACB1" wp14:editId="600E9A38">
            <wp:extent cx="6114415" cy="3486785"/>
            <wp:effectExtent l="0" t="0" r="0" b="0"/>
            <wp:docPr id="8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341B6AE" wp14:editId="4D836265">
            <wp:extent cx="6114415" cy="3486785"/>
            <wp:effectExtent l="0" t="0" r="0" b="0"/>
            <wp:docPr id="8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B09E36A" wp14:editId="40D01B5D">
            <wp:extent cx="6114415" cy="3486785"/>
            <wp:effectExtent l="0" t="0" r="0" b="0"/>
            <wp:docPr id="9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356627CF" wp14:editId="7807AD70">
            <wp:extent cx="6114415" cy="3486785"/>
            <wp:effectExtent l="0" t="0" r="0" b="0"/>
            <wp:docPr id="9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2B1202EC" wp14:editId="34177210">
            <wp:extent cx="6114415" cy="3486785"/>
            <wp:effectExtent l="0" t="0" r="0" b="0"/>
            <wp:docPr id="9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EF2">
        <w:rPr>
          <w:noProof/>
          <w:lang w:val="en-GB"/>
        </w:rPr>
        <w:drawing>
          <wp:inline distT="0" distB="0" distL="0" distR="0" wp14:anchorId="6D06DF97" wp14:editId="62EA7744">
            <wp:extent cx="6114415" cy="3486785"/>
            <wp:effectExtent l="0" t="0" r="0" b="0"/>
            <wp:docPr id="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65B4">
        <w:rPr>
          <w:color w:val="FFFFFF"/>
          <w:sz w:val="16"/>
          <w:szCs w:val="16"/>
          <w:highlight w:val="blue"/>
          <w:lang w:val="en-GB"/>
        </w:rPr>
        <w:br w:type="page"/>
      </w:r>
      <w:r w:rsidRPr="003D468A">
        <w:rPr>
          <w:b/>
          <w:bCs/>
          <w:lang w:val="en-GB"/>
        </w:rPr>
        <w:t>Test parameters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5"/>
        <w:gridCol w:w="7232"/>
      </w:tblGrid>
      <w:tr w:rsidR="00DD7340" w:rsidRPr="00AC2007" w14:paraId="7ECEBD86" w14:textId="77777777" w:rsidTr="00B31414">
        <w:tc>
          <w:tcPr>
            <w:tcW w:w="2265" w:type="dxa"/>
            <w:shd w:val="clear" w:color="auto" w:fill="CCFFCC"/>
            <w:vAlign w:val="center"/>
          </w:tcPr>
          <w:p w14:paraId="59901EC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bCs/>
                <w:sz w:val="8"/>
                <w:szCs w:val="8"/>
                <w:lang w:val="en-GB"/>
              </w:rPr>
              <w:t>Name test:</w:t>
            </w:r>
          </w:p>
        </w:tc>
        <w:tc>
          <w:tcPr>
            <w:tcW w:w="7232" w:type="dxa"/>
            <w:vAlign w:val="center"/>
          </w:tcPr>
          <w:p w14:paraId="08FA20F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</w:tbl>
    <w:p w14:paraId="5C49C72C" w14:textId="77777777" w:rsidR="00DD7340" w:rsidRPr="007F5C4F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3E2B8960" w14:textId="77777777" w:rsidTr="00B31414">
        <w:tc>
          <w:tcPr>
            <w:tcW w:w="1418" w:type="dxa"/>
            <w:shd w:val="clear" w:color="auto" w:fill="CCFFCC"/>
            <w:vAlign w:val="center"/>
          </w:tcPr>
          <w:p w14:paraId="156AC8D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3CA6A7A2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6079C40C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3A62E42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ED7F6FF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DD7340" w:rsidRPr="00AC2007" w14:paraId="76485619" w14:textId="77777777" w:rsidTr="00B31414">
        <w:tc>
          <w:tcPr>
            <w:tcW w:w="1418" w:type="dxa"/>
            <w:shd w:val="clear" w:color="auto" w:fill="CCFFCC"/>
            <w:vAlign w:val="center"/>
          </w:tcPr>
          <w:p w14:paraId="274201B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A489B2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E75008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29A33C2D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2C137370" w14:textId="77777777" w:rsidTr="00B31414">
        <w:tc>
          <w:tcPr>
            <w:tcW w:w="1418" w:type="dxa"/>
            <w:shd w:val="clear" w:color="auto" w:fill="CCFFCC"/>
            <w:vAlign w:val="center"/>
          </w:tcPr>
          <w:p w14:paraId="501BEF6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ABCE34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B678A2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E2C144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4CAB9D1D" w14:textId="77777777" w:rsidTr="00B31414">
        <w:tc>
          <w:tcPr>
            <w:tcW w:w="1418" w:type="dxa"/>
            <w:shd w:val="clear" w:color="auto" w:fill="CCFFCC"/>
            <w:vAlign w:val="center"/>
          </w:tcPr>
          <w:p w14:paraId="014062A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1E14BD9D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CBB04E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4DB8FC1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21D1954B" w14:textId="77777777" w:rsidTr="00B31414">
        <w:tc>
          <w:tcPr>
            <w:tcW w:w="1418" w:type="dxa"/>
            <w:shd w:val="clear" w:color="auto" w:fill="CCFFCC"/>
            <w:vAlign w:val="center"/>
          </w:tcPr>
          <w:p w14:paraId="6EB73DD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6CC7F48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E3BB1B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31D9B0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6FD7D643" w14:textId="77777777" w:rsidTr="00B31414">
        <w:tc>
          <w:tcPr>
            <w:tcW w:w="1418" w:type="dxa"/>
            <w:shd w:val="clear" w:color="auto" w:fill="CCFFCC"/>
            <w:vAlign w:val="center"/>
          </w:tcPr>
          <w:p w14:paraId="00591CB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75B05BD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9C1525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88134EA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1763FFD8" w14:textId="77777777" w:rsidTr="00B31414">
        <w:tc>
          <w:tcPr>
            <w:tcW w:w="1418" w:type="dxa"/>
            <w:shd w:val="clear" w:color="auto" w:fill="CCFFCC"/>
            <w:vAlign w:val="center"/>
          </w:tcPr>
          <w:p w14:paraId="4643BFB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301E1D8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E5EB1C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61D7304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468F6E65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25AB218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3E8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72BD9109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1EC9F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78B026B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1E96A87B" w14:textId="77777777" w:rsidTr="00B31414">
        <w:tc>
          <w:tcPr>
            <w:tcW w:w="1418" w:type="dxa"/>
            <w:shd w:val="clear" w:color="auto" w:fill="CCFFCC"/>
            <w:vAlign w:val="center"/>
          </w:tcPr>
          <w:p w14:paraId="7AE881A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44C3127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171MHz-200MHz</w:t>
            </w:r>
          </w:p>
        </w:tc>
        <w:tc>
          <w:tcPr>
            <w:tcW w:w="3118" w:type="dxa"/>
            <w:vAlign w:val="center"/>
          </w:tcPr>
          <w:p w14:paraId="0AA8A352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028E41D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26802EF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DD7340" w:rsidRPr="00AC2007" w14:paraId="7CB2FC58" w14:textId="77777777" w:rsidTr="00B31414">
        <w:tc>
          <w:tcPr>
            <w:tcW w:w="1418" w:type="dxa"/>
            <w:shd w:val="clear" w:color="auto" w:fill="CCFFCC"/>
            <w:vAlign w:val="center"/>
          </w:tcPr>
          <w:p w14:paraId="14CA2CA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2B1F144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25A927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7B16D18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7E485879" w14:textId="77777777" w:rsidTr="00B31414">
        <w:tc>
          <w:tcPr>
            <w:tcW w:w="1418" w:type="dxa"/>
            <w:shd w:val="clear" w:color="auto" w:fill="CCFFCC"/>
            <w:vAlign w:val="center"/>
          </w:tcPr>
          <w:p w14:paraId="7987B8D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66CC3B6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20MHz-300MHz_biconical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410742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4645C94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59A8C3F6" w14:textId="77777777" w:rsidTr="00B31414">
        <w:tc>
          <w:tcPr>
            <w:tcW w:w="1418" w:type="dxa"/>
            <w:shd w:val="clear" w:color="auto" w:fill="CCFFCC"/>
            <w:vAlign w:val="center"/>
          </w:tcPr>
          <w:p w14:paraId="3877216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D4A3C05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3ED7B7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38A62A1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6D99ECCF" w14:textId="77777777" w:rsidTr="00B31414">
        <w:tc>
          <w:tcPr>
            <w:tcW w:w="1418" w:type="dxa"/>
            <w:shd w:val="clear" w:color="auto" w:fill="CCFFCC"/>
            <w:vAlign w:val="center"/>
          </w:tcPr>
          <w:p w14:paraId="3A72A2E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5ADFB53B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3387F4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978E29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7D15502C" w14:textId="77777777" w:rsidTr="00B31414">
        <w:tc>
          <w:tcPr>
            <w:tcW w:w="1418" w:type="dxa"/>
            <w:shd w:val="clear" w:color="auto" w:fill="CCFFCC"/>
            <w:vAlign w:val="center"/>
          </w:tcPr>
          <w:p w14:paraId="451EAA4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44762634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3A4614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54347FBD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6862F89B" w14:textId="77777777" w:rsidTr="00B31414">
        <w:tc>
          <w:tcPr>
            <w:tcW w:w="1418" w:type="dxa"/>
            <w:shd w:val="clear" w:color="auto" w:fill="CCFFCC"/>
            <w:vAlign w:val="center"/>
          </w:tcPr>
          <w:p w14:paraId="35B1920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783B317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1E57AC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2BA4B290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082BED81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7E83849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42A86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AA04700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932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18431308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672F9C50" w14:textId="77777777" w:rsidTr="00B31414">
        <w:tc>
          <w:tcPr>
            <w:tcW w:w="1418" w:type="dxa"/>
            <w:shd w:val="clear" w:color="auto" w:fill="CCFFCC"/>
            <w:vAlign w:val="center"/>
          </w:tcPr>
          <w:p w14:paraId="603DD0F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3E86F41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5A4E0392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DEBD83E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5BD3CB6B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DD7340" w:rsidRPr="00AC2007" w14:paraId="2227814F" w14:textId="77777777" w:rsidTr="00B31414">
        <w:tc>
          <w:tcPr>
            <w:tcW w:w="1418" w:type="dxa"/>
            <w:shd w:val="clear" w:color="auto" w:fill="CCFFCC"/>
            <w:vAlign w:val="center"/>
          </w:tcPr>
          <w:p w14:paraId="288C9E1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359A1AA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FD058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4CCAFBB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45B19B06" w14:textId="77777777" w:rsidTr="00B31414">
        <w:tc>
          <w:tcPr>
            <w:tcW w:w="1418" w:type="dxa"/>
            <w:shd w:val="clear" w:color="auto" w:fill="CCFFCC"/>
            <w:vAlign w:val="center"/>
          </w:tcPr>
          <w:p w14:paraId="609887C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569D62C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EE2B6A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A85AFB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625D235B" w14:textId="77777777" w:rsidTr="00B31414">
        <w:tc>
          <w:tcPr>
            <w:tcW w:w="1418" w:type="dxa"/>
            <w:shd w:val="clear" w:color="auto" w:fill="CCFFCC"/>
            <w:vAlign w:val="center"/>
          </w:tcPr>
          <w:p w14:paraId="499515D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77398B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8B6ACD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0311F12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566E8B18" w14:textId="77777777" w:rsidTr="00B31414">
        <w:tc>
          <w:tcPr>
            <w:tcW w:w="1418" w:type="dxa"/>
            <w:shd w:val="clear" w:color="auto" w:fill="CCFFCC"/>
            <w:vAlign w:val="center"/>
          </w:tcPr>
          <w:p w14:paraId="2A22512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18EF4CC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451E41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4A91A9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0A634E03" w14:textId="77777777" w:rsidTr="00B31414">
        <w:tc>
          <w:tcPr>
            <w:tcW w:w="1418" w:type="dxa"/>
            <w:shd w:val="clear" w:color="auto" w:fill="CCFFCC"/>
            <w:vAlign w:val="center"/>
          </w:tcPr>
          <w:p w14:paraId="69DAE8F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0E273B7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22237B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5C0A413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251B54D4" w14:textId="77777777" w:rsidTr="00B31414">
        <w:tc>
          <w:tcPr>
            <w:tcW w:w="1418" w:type="dxa"/>
            <w:shd w:val="clear" w:color="auto" w:fill="CCFFCC"/>
            <w:vAlign w:val="center"/>
          </w:tcPr>
          <w:p w14:paraId="1EB48C2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F717D7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FE670F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6891C9C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08C6625E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4921FC9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A2289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F6BA44F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B299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3DB85696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7A5BDBB8" w14:textId="77777777" w:rsidTr="00B31414">
        <w:tc>
          <w:tcPr>
            <w:tcW w:w="1418" w:type="dxa"/>
            <w:shd w:val="clear" w:color="auto" w:fill="CCFFCC"/>
            <w:vAlign w:val="center"/>
          </w:tcPr>
          <w:p w14:paraId="63DE994C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6DABEC85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200MHz-2GHz</w:t>
            </w:r>
          </w:p>
        </w:tc>
        <w:tc>
          <w:tcPr>
            <w:tcW w:w="3118" w:type="dxa"/>
            <w:vAlign w:val="center"/>
          </w:tcPr>
          <w:p w14:paraId="779DAA7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76A0A244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0B7DF63B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DD7340" w:rsidRPr="00AC2007" w14:paraId="5B265195" w14:textId="77777777" w:rsidTr="00B31414">
        <w:tc>
          <w:tcPr>
            <w:tcW w:w="1418" w:type="dxa"/>
            <w:shd w:val="clear" w:color="auto" w:fill="CCFFCC"/>
            <w:vAlign w:val="center"/>
          </w:tcPr>
          <w:p w14:paraId="31091B1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560A43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7886C3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37ABF6C2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613277C9" w14:textId="77777777" w:rsidTr="00B31414">
        <w:tc>
          <w:tcPr>
            <w:tcW w:w="1418" w:type="dxa"/>
            <w:shd w:val="clear" w:color="auto" w:fill="CCFFCC"/>
            <w:vAlign w:val="center"/>
          </w:tcPr>
          <w:p w14:paraId="6814AA8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7BDFD2D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200MHz-2GHz_log-periodic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4A95AD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000F2CB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4CC527DD" w14:textId="77777777" w:rsidTr="00B31414">
        <w:tc>
          <w:tcPr>
            <w:tcW w:w="1418" w:type="dxa"/>
            <w:shd w:val="clear" w:color="auto" w:fill="CCFFCC"/>
            <w:vAlign w:val="center"/>
          </w:tcPr>
          <w:p w14:paraId="682A530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3AC0286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8DBEB9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27E9BB5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5CFC71E2" w14:textId="77777777" w:rsidTr="00B31414">
        <w:tc>
          <w:tcPr>
            <w:tcW w:w="1418" w:type="dxa"/>
            <w:shd w:val="clear" w:color="auto" w:fill="CCFFCC"/>
            <w:vAlign w:val="center"/>
          </w:tcPr>
          <w:p w14:paraId="42971DA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3A597DBD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16398EF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392F0C6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2F782C99" w14:textId="77777777" w:rsidTr="00B31414">
        <w:tc>
          <w:tcPr>
            <w:tcW w:w="1418" w:type="dxa"/>
            <w:shd w:val="clear" w:color="auto" w:fill="CCFFCC"/>
            <w:vAlign w:val="center"/>
          </w:tcPr>
          <w:p w14:paraId="5BA9E57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1FD4AB19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CB49FA5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785D544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624F140D" w14:textId="77777777" w:rsidTr="00B31414">
        <w:tc>
          <w:tcPr>
            <w:tcW w:w="1418" w:type="dxa"/>
            <w:shd w:val="clear" w:color="auto" w:fill="CCFFCC"/>
            <w:vAlign w:val="center"/>
          </w:tcPr>
          <w:p w14:paraId="3053B19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15D0B6B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02FD46B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498DDC73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223B0D8C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0EC11343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B155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21FBC20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E55B6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4E8372F3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57DC5795" w14:textId="77777777" w:rsidTr="00B31414">
        <w:tc>
          <w:tcPr>
            <w:tcW w:w="1418" w:type="dxa"/>
            <w:shd w:val="clear" w:color="auto" w:fill="CCFFCC"/>
            <w:vAlign w:val="center"/>
          </w:tcPr>
          <w:p w14:paraId="23DDABDF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0A174A74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2GHz-6GHz</w:t>
            </w:r>
          </w:p>
        </w:tc>
        <w:tc>
          <w:tcPr>
            <w:tcW w:w="3118" w:type="dxa"/>
            <w:vAlign w:val="center"/>
          </w:tcPr>
          <w:p w14:paraId="3A8FFFB6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4151AC1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75444A1E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DD7340" w:rsidRPr="00AC2007" w14:paraId="3AA1C0F5" w14:textId="77777777" w:rsidTr="00B31414">
        <w:tc>
          <w:tcPr>
            <w:tcW w:w="1418" w:type="dxa"/>
            <w:shd w:val="clear" w:color="auto" w:fill="CCFFCC"/>
            <w:vAlign w:val="center"/>
          </w:tcPr>
          <w:p w14:paraId="3B18E48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504742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6E9A75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5CC6330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6129A4CB" w14:textId="77777777" w:rsidTr="00B31414">
        <w:tc>
          <w:tcPr>
            <w:tcW w:w="1418" w:type="dxa"/>
            <w:shd w:val="clear" w:color="auto" w:fill="CCFFCC"/>
            <w:vAlign w:val="center"/>
          </w:tcPr>
          <w:p w14:paraId="6A74502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0B34614F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1-7GHz_horn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385C57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6DF4BDF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787EF823" w14:textId="77777777" w:rsidTr="00B31414">
        <w:tc>
          <w:tcPr>
            <w:tcW w:w="1418" w:type="dxa"/>
            <w:shd w:val="clear" w:color="auto" w:fill="CCFFCC"/>
            <w:vAlign w:val="center"/>
          </w:tcPr>
          <w:p w14:paraId="15A3F2C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4DA4F5B6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C731CE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7728EFA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12AC2A4E" w14:textId="77777777" w:rsidTr="00B31414">
        <w:tc>
          <w:tcPr>
            <w:tcW w:w="1418" w:type="dxa"/>
            <w:shd w:val="clear" w:color="auto" w:fill="CCFFCC"/>
            <w:vAlign w:val="center"/>
          </w:tcPr>
          <w:p w14:paraId="3A025D83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07CA3BBE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746290A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045381E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46CF29DA" w14:textId="77777777" w:rsidTr="00B31414">
        <w:tc>
          <w:tcPr>
            <w:tcW w:w="1418" w:type="dxa"/>
            <w:shd w:val="clear" w:color="auto" w:fill="CCFFCC"/>
            <w:vAlign w:val="center"/>
          </w:tcPr>
          <w:p w14:paraId="71DFB79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2E922F96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938555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412F1897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5C41C4D5" w14:textId="77777777" w:rsidTr="00B31414">
        <w:tc>
          <w:tcPr>
            <w:tcW w:w="1418" w:type="dxa"/>
            <w:shd w:val="clear" w:color="auto" w:fill="CCFFCC"/>
            <w:vAlign w:val="center"/>
          </w:tcPr>
          <w:p w14:paraId="1485779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5F49F58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335D5127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1DFF0A7B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5AC3051E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62290967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A8F14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3C2FEA3A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9857F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</w:tbl>
    <w:p w14:paraId="06A841A5" w14:textId="77777777" w:rsidR="00DD7340" w:rsidRDefault="00DD7340" w:rsidP="00DD7340">
      <w:pPr>
        <w:rPr>
          <w:rFonts w:ascii="Bookman Old Style" w:hAnsi="Bookman Old Style"/>
          <w:color w:val="FFFFFF"/>
          <w:sz w:val="8"/>
          <w:szCs w:val="8"/>
          <w:highlight w:val="blue"/>
          <w:lang w:val="en-GB"/>
        </w:rPr>
      </w:pP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1701"/>
        <w:gridCol w:w="3118"/>
        <w:gridCol w:w="1276"/>
        <w:gridCol w:w="1984"/>
      </w:tblGrid>
      <w:tr w:rsidR="00DD7340" w:rsidRPr="00AC2007" w14:paraId="0C7B86DE" w14:textId="77777777" w:rsidTr="00B31414">
        <w:tc>
          <w:tcPr>
            <w:tcW w:w="1418" w:type="dxa"/>
            <w:shd w:val="clear" w:color="auto" w:fill="CCFFCC"/>
            <w:vAlign w:val="center"/>
          </w:tcPr>
          <w:p w14:paraId="7FEB001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AC2007">
              <w:rPr>
                <w:b/>
                <w:sz w:val="8"/>
                <w:szCs w:val="8"/>
                <w:lang w:val="en-GB"/>
              </w:rPr>
              <w:t>name</w:t>
            </w:r>
          </w:p>
        </w:tc>
        <w:tc>
          <w:tcPr>
            <w:tcW w:w="1701" w:type="dxa"/>
            <w:vAlign w:val="center"/>
          </w:tcPr>
          <w:p w14:paraId="756ECE63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2GHz-6GHz</w:t>
            </w:r>
          </w:p>
        </w:tc>
        <w:tc>
          <w:tcPr>
            <w:tcW w:w="3118" w:type="dxa"/>
            <w:vAlign w:val="center"/>
          </w:tcPr>
          <w:p w14:paraId="36F0A4FA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</w:p>
        </w:tc>
        <w:tc>
          <w:tcPr>
            <w:tcW w:w="1276" w:type="dxa"/>
            <w:shd w:val="clear" w:color="auto" w:fill="CCFFCC"/>
            <w:vAlign w:val="center"/>
          </w:tcPr>
          <w:p w14:paraId="48F5CBC8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 w:rsidRPr="00C53CFC">
              <w:rPr>
                <w:b/>
                <w:sz w:val="8"/>
                <w:szCs w:val="8"/>
                <w:lang w:val="en-GB"/>
              </w:rPr>
              <w:t>filename</w:t>
            </w:r>
          </w:p>
        </w:tc>
        <w:tc>
          <w:tcPr>
            <w:tcW w:w="1984" w:type="dxa"/>
            <w:vAlign w:val="center"/>
          </w:tcPr>
          <w:p w14:paraId="1897A401" w14:textId="77777777" w:rsidR="00DD7340" w:rsidRPr="00AC2007" w:rsidRDefault="00DD7340" w:rsidP="00B31414">
            <w:pPr>
              <w:rPr>
                <w:b/>
                <w:sz w:val="8"/>
                <w:szCs w:val="8"/>
                <w:lang w:val="en-GB"/>
              </w:rPr>
            </w:pPr>
            <w:r>
              <w:rPr>
                <w:b/>
                <w:sz w:val="8"/>
                <w:szCs w:val="8"/>
                <w:lang w:val="en-GB"/>
              </w:rPr>
              <w:t>CRE2-2025-TP002-02_ER_In front of DUT RBW 1MHz With PA</w:t>
            </w:r>
          </w:p>
        </w:tc>
      </w:tr>
      <w:tr w:rsidR="00DD7340" w:rsidRPr="00AC2007" w14:paraId="331E3DD7" w14:textId="77777777" w:rsidTr="00B31414">
        <w:tc>
          <w:tcPr>
            <w:tcW w:w="1418" w:type="dxa"/>
            <w:shd w:val="clear" w:color="auto" w:fill="CCFFCC"/>
            <w:vAlign w:val="center"/>
          </w:tcPr>
          <w:p w14:paraId="79F1B79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step</w:t>
            </w:r>
          </w:p>
        </w:tc>
        <w:tc>
          <w:tcPr>
            <w:tcW w:w="4819" w:type="dxa"/>
            <w:gridSpan w:val="2"/>
            <w:vAlign w:val="center"/>
          </w:tcPr>
          <w:p w14:paraId="491CAD2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250kHz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C2BFC9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pre-amplifier</w:t>
            </w:r>
          </w:p>
        </w:tc>
        <w:tc>
          <w:tcPr>
            <w:tcW w:w="1984" w:type="dxa"/>
            <w:vAlign w:val="center"/>
          </w:tcPr>
          <w:p w14:paraId="6E865956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OFF</w:t>
            </w:r>
          </w:p>
        </w:tc>
      </w:tr>
      <w:tr w:rsidR="00DD7340" w:rsidRPr="00AC2007" w14:paraId="14A9972E" w14:textId="77777777" w:rsidTr="00B31414">
        <w:tc>
          <w:tcPr>
            <w:tcW w:w="1418" w:type="dxa"/>
            <w:shd w:val="clear" w:color="auto" w:fill="CCFFCC"/>
            <w:vAlign w:val="center"/>
          </w:tcPr>
          <w:p w14:paraId="2A3735D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set up</w:t>
            </w:r>
          </w:p>
        </w:tc>
        <w:tc>
          <w:tcPr>
            <w:tcW w:w="4819" w:type="dxa"/>
            <w:gridSpan w:val="2"/>
            <w:vAlign w:val="center"/>
          </w:tcPr>
          <w:p w14:paraId="2319B062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USE_CRE2_RESAC (A) 1-7GHz_horn with preamp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B905E51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number of sweeping</w:t>
            </w:r>
          </w:p>
        </w:tc>
        <w:tc>
          <w:tcPr>
            <w:tcW w:w="1984" w:type="dxa"/>
            <w:vAlign w:val="center"/>
          </w:tcPr>
          <w:p w14:paraId="5C7F248A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3</w:t>
            </w:r>
          </w:p>
        </w:tc>
      </w:tr>
      <w:tr w:rsidR="00DD7340" w:rsidRPr="00AC2007" w14:paraId="2F997C83" w14:textId="77777777" w:rsidTr="00B31414">
        <w:tc>
          <w:tcPr>
            <w:tcW w:w="1418" w:type="dxa"/>
            <w:shd w:val="clear" w:color="auto" w:fill="CCFFCC"/>
            <w:vAlign w:val="center"/>
          </w:tcPr>
          <w:p w14:paraId="49197968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RBW</w:t>
            </w:r>
          </w:p>
        </w:tc>
        <w:tc>
          <w:tcPr>
            <w:tcW w:w="4819" w:type="dxa"/>
            <w:gridSpan w:val="2"/>
            <w:vAlign w:val="center"/>
          </w:tcPr>
          <w:p w14:paraId="71535F5F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267EC27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dynamic</w:t>
            </w:r>
          </w:p>
        </w:tc>
        <w:tc>
          <w:tcPr>
            <w:tcW w:w="1984" w:type="dxa"/>
            <w:vAlign w:val="center"/>
          </w:tcPr>
          <w:p w14:paraId="67F7FC5D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120 dB</w:t>
            </w:r>
          </w:p>
        </w:tc>
      </w:tr>
      <w:tr w:rsidR="00DD7340" w:rsidRPr="00AC2007" w14:paraId="23463E72" w14:textId="77777777" w:rsidTr="00B31414">
        <w:tc>
          <w:tcPr>
            <w:tcW w:w="1418" w:type="dxa"/>
            <w:shd w:val="clear" w:color="auto" w:fill="CCFFCC"/>
            <w:vAlign w:val="center"/>
          </w:tcPr>
          <w:p w14:paraId="2E4A89A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Span</w:t>
            </w:r>
          </w:p>
        </w:tc>
        <w:tc>
          <w:tcPr>
            <w:tcW w:w="4819" w:type="dxa"/>
            <w:gridSpan w:val="2"/>
            <w:vAlign w:val="center"/>
          </w:tcPr>
          <w:p w14:paraId="7C9094C0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0.1 MHz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51A780F6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reference level</w:t>
            </w:r>
          </w:p>
        </w:tc>
        <w:tc>
          <w:tcPr>
            <w:tcW w:w="1984" w:type="dxa"/>
            <w:vAlign w:val="center"/>
          </w:tcPr>
          <w:p w14:paraId="220B36E9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70 dBµV</w:t>
            </w:r>
          </w:p>
        </w:tc>
      </w:tr>
      <w:tr w:rsidR="00DD7340" w:rsidRPr="00AC2007" w14:paraId="19FC7BCE" w14:textId="77777777" w:rsidTr="00B31414">
        <w:tc>
          <w:tcPr>
            <w:tcW w:w="1418" w:type="dxa"/>
            <w:shd w:val="clear" w:color="auto" w:fill="CCFFCC"/>
            <w:vAlign w:val="center"/>
          </w:tcPr>
          <w:p w14:paraId="58D65EEC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VBW</w:t>
            </w:r>
          </w:p>
        </w:tc>
        <w:tc>
          <w:tcPr>
            <w:tcW w:w="4819" w:type="dxa"/>
            <w:gridSpan w:val="2"/>
            <w:vAlign w:val="center"/>
          </w:tcPr>
          <w:p w14:paraId="330476D3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Auto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4D4F567E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</w:t>
            </w:r>
          </w:p>
        </w:tc>
        <w:tc>
          <w:tcPr>
            <w:tcW w:w="1984" w:type="dxa"/>
            <w:vAlign w:val="center"/>
          </w:tcPr>
          <w:p w14:paraId="77B5F171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0 dB</w:t>
            </w:r>
          </w:p>
        </w:tc>
      </w:tr>
      <w:tr w:rsidR="00DD7340" w:rsidRPr="00AC2007" w14:paraId="20C3FF1D" w14:textId="77777777" w:rsidTr="00B31414">
        <w:tc>
          <w:tcPr>
            <w:tcW w:w="1418" w:type="dxa"/>
            <w:shd w:val="clear" w:color="auto" w:fill="CCFFCC"/>
            <w:vAlign w:val="center"/>
          </w:tcPr>
          <w:p w14:paraId="06265C24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sweep time</w:t>
            </w:r>
          </w:p>
        </w:tc>
        <w:tc>
          <w:tcPr>
            <w:tcW w:w="4819" w:type="dxa"/>
            <w:gridSpan w:val="2"/>
            <w:vAlign w:val="center"/>
          </w:tcPr>
          <w:p w14:paraId="08A97D70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1000 ms/Step</w:t>
            </w:r>
          </w:p>
        </w:tc>
        <w:tc>
          <w:tcPr>
            <w:tcW w:w="1276" w:type="dxa"/>
            <w:shd w:val="clear" w:color="auto" w:fill="CCFFCC"/>
            <w:vAlign w:val="center"/>
          </w:tcPr>
          <w:p w14:paraId="693DF98B" w14:textId="77777777" w:rsidR="00DD7340" w:rsidRPr="00AC2007" w:rsidRDefault="00DD7340" w:rsidP="00B31414">
            <w:pPr>
              <w:rPr>
                <w:sz w:val="8"/>
                <w:szCs w:val="8"/>
                <w:lang w:val="en-GB"/>
              </w:rPr>
            </w:pPr>
            <w:r w:rsidRPr="00AC2007">
              <w:rPr>
                <w:sz w:val="8"/>
                <w:szCs w:val="8"/>
                <w:lang w:val="en-GB"/>
              </w:rPr>
              <w:t>RF attenuation min</w:t>
            </w:r>
          </w:p>
        </w:tc>
        <w:tc>
          <w:tcPr>
            <w:tcW w:w="1984" w:type="dxa"/>
            <w:vAlign w:val="center"/>
          </w:tcPr>
          <w:p w14:paraId="099B2AC2" w14:textId="77777777" w:rsidR="00DD7340" w:rsidRPr="00C53CFC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tr w:rsidR="00DD7340" w:rsidRPr="00961F78" w14:paraId="2563AAF0" w14:textId="77777777" w:rsidTr="00B31414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A1EBC93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 w:rsidRPr="00961F78">
              <w:rPr>
                <w:sz w:val="8"/>
                <w:szCs w:val="8"/>
                <w:lang w:val="en-GB"/>
              </w:rPr>
              <w:t>Maxhold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5205B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  <w:r>
              <w:rPr>
                <w:sz w:val="8"/>
                <w:szCs w:val="8"/>
                <w:lang w:val="en-GB"/>
              </w:rPr>
              <w:t>5 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</w:tcPr>
          <w:p w14:paraId="19270B71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EB35D" w14:textId="77777777" w:rsidR="00DD7340" w:rsidRPr="00152DDB" w:rsidRDefault="00DD7340" w:rsidP="00B31414">
            <w:pPr>
              <w:rPr>
                <w:sz w:val="8"/>
                <w:szCs w:val="8"/>
                <w:lang w:val="en-GB"/>
              </w:rPr>
            </w:pPr>
          </w:p>
        </w:tc>
      </w:tr>
      <w:bookmarkEnd w:id="0"/>
    </w:tbl>
    <w:p w14:paraId="7BA17CD8" w14:textId="77777777" w:rsidR="005B7CCF" w:rsidRPr="007F5C4F" w:rsidRDefault="005B7CCF" w:rsidP="003A0AAC">
      <w:pPr>
        <w:rPr>
          <w:lang w:val="en-GB"/>
        </w:rPr>
      </w:pPr>
    </w:p>
    <w:sectPr w:rsidR="005B7CCF" w:rsidRPr="007F5C4F" w:rsidSect="001D26C2">
      <w:headerReference w:type="even" r:id="rId100"/>
      <w:headerReference w:type="default" r:id="rId101"/>
      <w:footerReference w:type="even" r:id="rId102"/>
      <w:footerReference w:type="default" r:id="rId103"/>
      <w:headerReference w:type="first" r:id="rId104"/>
      <w:footerReference w:type="first" r:id="rId105"/>
      <w:pgSz w:w="11907" w:h="16840"/>
      <w:pgMar w:top="1418" w:right="850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DF51CC" w14:textId="77777777" w:rsidR="009736CA" w:rsidRDefault="009736CA">
      <w:r>
        <w:separator/>
      </w:r>
    </w:p>
  </w:endnote>
  <w:endnote w:type="continuationSeparator" w:id="0">
    <w:p w14:paraId="5CEBCBBE" w14:textId="77777777" w:rsidR="009736CA" w:rsidRDefault="00973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N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D8BB3" w14:textId="77777777" w:rsidR="00B31414" w:rsidRDefault="00B3141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45453F1F" w14:textId="77777777" w:rsidR="00B31414" w:rsidRDefault="00B31414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93215" w14:textId="77777777" w:rsidR="00B31414" w:rsidRDefault="00B31414">
    <w:pPr>
      <w:pStyle w:val="Pieddepage"/>
      <w:framePr w:wrap="around" w:vAnchor="text" w:hAnchor="margin" w:xAlign="right" w:y="1"/>
      <w:rPr>
        <w:rStyle w:val="Numrodepage"/>
      </w:rPr>
    </w:pPr>
  </w:p>
  <w:tbl>
    <w:tblPr>
      <w:tblW w:w="10027" w:type="dxa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299"/>
      <w:gridCol w:w="1728"/>
    </w:tblGrid>
    <w:tr w:rsidR="00B31414" w14:paraId="2829C47C" w14:textId="77777777">
      <w:trPr>
        <w:cantSplit/>
        <w:trHeight w:val="120"/>
        <w:jc w:val="center"/>
      </w:trPr>
      <w:tc>
        <w:tcPr>
          <w:tcW w:w="8299" w:type="dxa"/>
          <w:tcBorders>
            <w:top w:val="single" w:sz="6" w:space="0" w:color="auto"/>
          </w:tcBorders>
        </w:tcPr>
        <w:p w14:paraId="1A630B0D" w14:textId="77777777" w:rsidR="00B31414" w:rsidRDefault="00B31414">
          <w:pPr>
            <w:tabs>
              <w:tab w:val="left" w:pos="4536"/>
              <w:tab w:val="right" w:pos="9356"/>
            </w:tabs>
            <w:rPr>
              <w:sz w:val="16"/>
              <w:lang w:val="en-GB"/>
            </w:rPr>
          </w:pPr>
          <w:r>
            <w:rPr>
              <w:sz w:val="16"/>
              <w:lang w:val="en-GB"/>
            </w:rPr>
            <w:t xml:space="preserve">Copyright © </w:t>
          </w:r>
          <w:r>
            <w:rPr>
              <w:sz w:val="16"/>
            </w:rPr>
            <w:t xml:space="preserve">2008 </w:t>
          </w:r>
          <w:r>
            <w:rPr>
              <w:sz w:val="16"/>
              <w:lang w:val="en-GB"/>
            </w:rPr>
            <w:t>VALEO  INTERIOR CONTROLS</w:t>
          </w:r>
          <w:r>
            <w:rPr>
              <w:sz w:val="16"/>
              <w:lang w:val="en-GB"/>
            </w:rPr>
            <w:tab/>
          </w:r>
        </w:p>
      </w:tc>
      <w:tc>
        <w:tcPr>
          <w:tcW w:w="1728" w:type="dxa"/>
          <w:tcBorders>
            <w:top w:val="single" w:sz="6" w:space="0" w:color="auto"/>
          </w:tcBorders>
        </w:tcPr>
        <w:p w14:paraId="64ABA6C5" w14:textId="77777777" w:rsidR="00B31414" w:rsidRDefault="00B31414">
          <w:pPr>
            <w:jc w:val="right"/>
          </w:pPr>
          <w:r>
            <w:fldChar w:fldCharType="begin"/>
          </w:r>
          <w:r>
            <w:instrText xml:space="preserve">PAGE </w:instrText>
          </w:r>
          <w:r>
            <w:fldChar w:fldCharType="separate"/>
          </w:r>
          <w:r w:rsidR="002D5203">
            <w:rPr>
              <w:noProof/>
            </w:rPr>
            <w:t>65</w:t>
          </w:r>
          <w:r>
            <w:fldChar w:fldCharType="end"/>
          </w:r>
          <w:r>
            <w:t>/</w:t>
          </w:r>
          <w:r>
            <w:rPr>
              <w:rStyle w:val="Numrodepage"/>
              <w:lang w:val="en-GB"/>
            </w:rPr>
            <w:fldChar w:fldCharType="begin"/>
          </w:r>
          <w:r>
            <w:rPr>
              <w:rStyle w:val="Numrodepage"/>
            </w:rPr>
            <w:instrText xml:space="preserve"> NUMPAGES </w:instrText>
          </w:r>
          <w:r>
            <w:rPr>
              <w:rStyle w:val="Numrodepage"/>
              <w:lang w:val="en-GB"/>
            </w:rPr>
            <w:fldChar w:fldCharType="separate"/>
          </w:r>
          <w:r w:rsidR="002D5203">
            <w:rPr>
              <w:rStyle w:val="Numrodepage"/>
              <w:noProof/>
            </w:rPr>
            <w:t>65</w:t>
          </w:r>
          <w:r>
            <w:rPr>
              <w:rStyle w:val="Numrodepage"/>
              <w:lang w:val="en-GB"/>
            </w:rPr>
            <w:fldChar w:fldCharType="end"/>
          </w:r>
        </w:p>
      </w:tc>
    </w:tr>
  </w:tbl>
  <w:p w14:paraId="6563989E" w14:textId="77777777" w:rsidR="00B31414" w:rsidRDefault="00B31414">
    <w:pPr>
      <w:pStyle w:val="Pieddepage"/>
      <w:ind w:left="284"/>
      <w:rPr>
        <w:sz w:val="12"/>
        <w:lang w:val="fr-FR"/>
      </w:rPr>
    </w:pPr>
    <w:r>
      <w:rPr>
        <w:sz w:val="12"/>
        <w:lang w:val="fr-FR"/>
      </w:rPr>
      <w:t xml:space="preserve">Ce document est la propriété exclusive de VALEO </w:t>
    </w:r>
    <w:r w:rsidRPr="00BE0046">
      <w:rPr>
        <w:sz w:val="12"/>
        <w:lang w:val="fr-FR"/>
      </w:rPr>
      <w:t>INTERIOR CONTROLS</w:t>
    </w:r>
    <w:r>
      <w:rPr>
        <w:sz w:val="12"/>
        <w:lang w:val="fr-FR"/>
      </w:rPr>
      <w:t xml:space="preserve">. Il ne peut être communiqué ou divulgué à des tiers sans son autorisation écrite préalable./ </w:t>
    </w:r>
  </w:p>
  <w:p w14:paraId="38E2E1DB" w14:textId="77777777" w:rsidR="00B31414" w:rsidRDefault="00B31414">
    <w:pPr>
      <w:ind w:left="426"/>
      <w:rPr>
        <w:i/>
        <w:sz w:val="12"/>
        <w:lang w:val="en-GB"/>
      </w:rPr>
    </w:pPr>
    <w:r>
      <w:rPr>
        <w:i/>
        <w:sz w:val="12"/>
        <w:lang w:val="en-GB"/>
      </w:rPr>
      <w:t xml:space="preserve">This document is the sole and exclusive property of </w:t>
    </w:r>
    <w:r w:rsidRPr="00D569A6">
      <w:rPr>
        <w:i/>
        <w:sz w:val="12"/>
        <w:lang w:val="en-GB"/>
      </w:rPr>
      <w:t>VALEO INTERIOR CONTROLS</w:t>
    </w:r>
    <w:r>
      <w:rPr>
        <w:i/>
        <w:sz w:val="12"/>
        <w:lang w:val="en-GB"/>
      </w:rPr>
      <w:t>. Not to be distributed or divulged without prior written agreement.</w:t>
    </w:r>
  </w:p>
  <w:p w14:paraId="72FF5D15" w14:textId="77777777" w:rsidR="00B31414" w:rsidRDefault="00B31414">
    <w:pPr>
      <w:pStyle w:val="Pieddepag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0F525" w14:textId="77777777" w:rsidR="00B31414" w:rsidRDefault="00B31414" w:rsidP="00A82D93">
    <w:pPr>
      <w:pStyle w:val="Pieddepage"/>
      <w:jc w:val="right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2D5203">
      <w:rPr>
        <w:rStyle w:val="Numrodepage"/>
        <w:noProof/>
      </w:rPr>
      <w:t>1</w:t>
    </w:r>
    <w:r>
      <w:rPr>
        <w:rStyle w:val="Numrodepage"/>
      </w:rPr>
      <w:fldChar w:fldCharType="end"/>
    </w:r>
    <w:r>
      <w:rPr>
        <w:rStyle w:val="Numrodepage"/>
      </w:rPr>
      <w:t>/</w:t>
    </w:r>
    <w:r>
      <w:rPr>
        <w:rStyle w:val="Numrodepage"/>
      </w:rPr>
      <w:fldChar w:fldCharType="begin"/>
    </w:r>
    <w:r>
      <w:rPr>
        <w:rStyle w:val="Numrodepage"/>
      </w:rPr>
      <w:instrText xml:space="preserve"> NUMPAGES </w:instrText>
    </w:r>
    <w:r>
      <w:rPr>
        <w:rStyle w:val="Numrodepage"/>
      </w:rPr>
      <w:fldChar w:fldCharType="separate"/>
    </w:r>
    <w:r w:rsidR="002D5203">
      <w:rPr>
        <w:rStyle w:val="Numrodepage"/>
        <w:noProof/>
      </w:rPr>
      <w:t>65</w:t>
    </w:r>
    <w:r>
      <w:rPr>
        <w:rStyle w:val="Numrodepag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0FF21" w14:textId="77777777" w:rsidR="009736CA" w:rsidRDefault="009736CA">
      <w:r>
        <w:separator/>
      </w:r>
    </w:p>
  </w:footnote>
  <w:footnote w:type="continuationSeparator" w:id="0">
    <w:p w14:paraId="5B8A823A" w14:textId="77777777" w:rsidR="009736CA" w:rsidRDefault="009736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C2320" w14:textId="77777777" w:rsidR="002D5203" w:rsidRDefault="002D520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65" w:type="dxa"/>
      <w:tblInd w:w="-214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2"/>
      <w:gridCol w:w="5812"/>
      <w:gridCol w:w="2551"/>
    </w:tblGrid>
    <w:tr w:rsidR="00B31414" w14:paraId="2CCB7191" w14:textId="77777777">
      <w:trPr>
        <w:cantSplit/>
        <w:trHeight w:val="885"/>
      </w:trPr>
      <w:tc>
        <w:tcPr>
          <w:tcW w:w="1702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645848B3" w14:textId="77777777" w:rsidR="00B31414" w:rsidRDefault="00B31414" w:rsidP="00004FBE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Qualification-</w:t>
          </w:r>
        </w:p>
        <w:p w14:paraId="29E9EECB" w14:textId="77777777" w:rsidR="00B31414" w:rsidRDefault="00B31414" w:rsidP="00004FBE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Conception</w:t>
          </w:r>
        </w:p>
      </w:tc>
      <w:tc>
        <w:tcPr>
          <w:tcW w:w="5812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0E7AAD94" w14:textId="77777777" w:rsidR="00B31414" w:rsidRDefault="00B31414" w:rsidP="00004FBE">
          <w:pPr>
            <w:pStyle w:val="Titre5"/>
            <w:rPr>
              <w:i w:val="0"/>
            </w:rPr>
          </w:pPr>
        </w:p>
        <w:p w14:paraId="1361B35A" w14:textId="77777777" w:rsidR="00B31414" w:rsidRDefault="00B31414" w:rsidP="00004FBE">
          <w:pPr>
            <w:pStyle w:val="Titre5"/>
            <w:rPr>
              <w:i w:val="0"/>
            </w:rPr>
          </w:pPr>
          <w:r>
            <w:rPr>
              <w:i w:val="0"/>
            </w:rPr>
            <w:t>Rapport d'essai CEM</w:t>
          </w:r>
        </w:p>
        <w:p w14:paraId="262A3A18" w14:textId="77777777" w:rsidR="00B31414" w:rsidRPr="008B6D46" w:rsidRDefault="00B31414" w:rsidP="008B6D46">
          <w:pPr>
            <w:jc w:val="center"/>
            <w:rPr>
              <w:b/>
              <w:sz w:val="24"/>
              <w:szCs w:val="24"/>
            </w:rPr>
          </w:pPr>
          <w:r w:rsidRPr="008B6D46">
            <w:rPr>
              <w:b/>
              <w:sz w:val="24"/>
              <w:szCs w:val="24"/>
            </w:rPr>
            <w:t>EMC test report</w:t>
          </w:r>
        </w:p>
        <w:p w14:paraId="3D037F9D" w14:textId="77777777" w:rsidR="00B31414" w:rsidRDefault="00B31414" w:rsidP="00004FBE"/>
      </w:tc>
      <w:tc>
        <w:tcPr>
          <w:tcW w:w="2551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4A437C28" w14:textId="77777777" w:rsidR="00B31414" w:rsidRDefault="00B31414" w:rsidP="008B6D46">
          <w:pPr>
            <w:jc w:val="center"/>
            <w:rPr>
              <w:b/>
              <w:color w:val="FF0000"/>
              <w:lang w:val="en-GB"/>
            </w:rPr>
          </w:pPr>
          <w:r w:rsidRPr="00924CD5">
            <w:rPr>
              <w:b/>
              <w:lang w:val="en-GB"/>
            </w:rPr>
            <w:t xml:space="preserve">N°: </w:t>
          </w:r>
          <w:r>
            <w:rPr>
              <w:b/>
              <w:lang w:val="en-GB"/>
            </w:rPr>
            <w:t>08</w:t>
          </w:r>
          <w:r w:rsidRPr="00924CD5">
            <w:rPr>
              <w:b/>
              <w:lang w:val="en-GB"/>
            </w:rPr>
            <w:t>-453-</w:t>
          </w:r>
          <w:r w:rsidRPr="00367087">
            <w:rPr>
              <w:b/>
              <w:lang w:val="en-GB"/>
            </w:rPr>
            <w:t>XXX-A</w:t>
          </w:r>
        </w:p>
        <w:p w14:paraId="19FEE75F" w14:textId="77777777" w:rsidR="00B31414" w:rsidRPr="00924CD5" w:rsidRDefault="00B31414" w:rsidP="008B6D46">
          <w:pPr>
            <w:jc w:val="center"/>
            <w:rPr>
              <w:b/>
              <w:color w:val="FF0000"/>
              <w:lang w:val="en-GB"/>
            </w:rPr>
          </w:pPr>
        </w:p>
        <w:p w14:paraId="62FEDD02" w14:textId="77777777" w:rsidR="00B31414" w:rsidRPr="00401288" w:rsidRDefault="00B31414" w:rsidP="008B6D46">
          <w:pPr>
            <w:jc w:val="center"/>
            <w:rPr>
              <w:lang w:val="en-GB"/>
            </w:rPr>
          </w:pPr>
          <w:r w:rsidRPr="00401288">
            <w:rPr>
              <w:lang w:val="en-GB"/>
            </w:rPr>
            <w:t>Laboratoire CEM – CEE</w:t>
          </w:r>
        </w:p>
        <w:p w14:paraId="66718A17" w14:textId="77777777" w:rsidR="00B31414" w:rsidRPr="002A1FF6" w:rsidRDefault="00B31414" w:rsidP="008B6D46">
          <w:pPr>
            <w:jc w:val="center"/>
          </w:pPr>
          <w:r w:rsidRPr="00D82864">
            <w:rPr>
              <w:i/>
              <w:lang w:val="en-US"/>
            </w:rPr>
            <w:t xml:space="preserve">EMC laboratory </w:t>
          </w:r>
          <w:r>
            <w:rPr>
              <w:i/>
              <w:lang w:val="en-US"/>
            </w:rPr>
            <w:t>- CEE</w:t>
          </w:r>
        </w:p>
      </w:tc>
    </w:tr>
  </w:tbl>
  <w:p w14:paraId="13D0A005" w14:textId="77777777" w:rsidR="00B31414" w:rsidRPr="00004FBE" w:rsidRDefault="00B31414" w:rsidP="00004FB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25D8C" w14:textId="77777777" w:rsidR="002D5203" w:rsidRDefault="002D520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E16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154765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BD94582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0CA711A7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0D8B3E52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6991799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178578AF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84A10D5"/>
    <w:multiLevelType w:val="multilevel"/>
    <w:tmpl w:val="E64EC986"/>
    <w:lvl w:ilvl="0">
      <w:start w:val="1"/>
      <w:numFmt w:val="decimal"/>
      <w:lvlText w:val="%1."/>
      <w:lvlJc w:val="left"/>
      <w:pPr>
        <w:tabs>
          <w:tab w:val="num" w:pos="411"/>
        </w:tabs>
        <w:ind w:left="411" w:hanging="411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  <w:i w:val="0"/>
      </w:rPr>
    </w:lvl>
  </w:abstractNum>
  <w:abstractNum w:abstractNumId="8" w15:restartNumberingAfterBreak="0">
    <w:nsid w:val="18786CF8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1C843AA3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6B6414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3B06B3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CEC1492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2FB6064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07A67E6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21047BB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 w15:restartNumberingAfterBreak="0">
    <w:nsid w:val="3363148F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5996128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7B31AC9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9D1473E"/>
    <w:multiLevelType w:val="multilevel"/>
    <w:tmpl w:val="B67C3B7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tabs>
          <w:tab w:val="num" w:pos="1158"/>
        </w:tabs>
        <w:ind w:left="1158" w:hanging="45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tabs>
          <w:tab w:val="num" w:pos="2136"/>
        </w:tabs>
        <w:ind w:left="2136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2844"/>
        </w:tabs>
        <w:ind w:left="2844" w:hanging="72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3912"/>
        </w:tabs>
        <w:ind w:left="3912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4620"/>
        </w:tabs>
        <w:ind w:left="4620" w:hanging="108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5328"/>
        </w:tabs>
        <w:ind w:left="5328" w:hanging="108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6396"/>
        </w:tabs>
        <w:ind w:left="6396" w:hanging="144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7104"/>
        </w:tabs>
        <w:ind w:left="7104" w:hanging="1440"/>
      </w:pPr>
      <w:rPr>
        <w:rFonts w:hint="default"/>
        <w:b/>
        <w:u w:val="none"/>
      </w:rPr>
    </w:lvl>
  </w:abstractNum>
  <w:abstractNum w:abstractNumId="20" w15:restartNumberingAfterBreak="0">
    <w:nsid w:val="3F5137C8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3FF146BF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 w15:restartNumberingAfterBreak="0">
    <w:nsid w:val="41B75899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45BD1B7B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516A204C"/>
    <w:multiLevelType w:val="multilevel"/>
    <w:tmpl w:val="5A6AEC6A"/>
    <w:lvl w:ilvl="0">
      <w:start w:val="1"/>
      <w:numFmt w:val="decimal"/>
      <w:lvlText w:val="%1."/>
      <w:lvlJc w:val="left"/>
      <w:pPr>
        <w:tabs>
          <w:tab w:val="num" w:pos="411"/>
        </w:tabs>
        <w:ind w:left="411" w:hanging="411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  <w:i w:val="0"/>
      </w:rPr>
    </w:lvl>
  </w:abstractNum>
  <w:abstractNum w:abstractNumId="25" w15:restartNumberingAfterBreak="0">
    <w:nsid w:val="523A4131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6" w15:restartNumberingAfterBreak="0">
    <w:nsid w:val="592E7088"/>
    <w:multiLevelType w:val="singleLevel"/>
    <w:tmpl w:val="BBD8EFD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59957677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AE97155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5E9A140F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0" w15:restartNumberingAfterBreak="0">
    <w:nsid w:val="667615A2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6A06465B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6AF634A5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3" w15:restartNumberingAfterBreak="0">
    <w:nsid w:val="6D326A07"/>
    <w:multiLevelType w:val="singleLevel"/>
    <w:tmpl w:val="BE12535C"/>
    <w:lvl w:ilvl="0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34" w15:restartNumberingAfterBreak="0">
    <w:nsid w:val="6E772852"/>
    <w:multiLevelType w:val="multilevel"/>
    <w:tmpl w:val="040C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75D53968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8A0672F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7ADA599C"/>
    <w:multiLevelType w:val="hybridMultilevel"/>
    <w:tmpl w:val="0B2CE298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98941874">
    <w:abstractNumId w:val="33"/>
  </w:num>
  <w:num w:numId="2" w16cid:durableId="840043256">
    <w:abstractNumId w:val="26"/>
  </w:num>
  <w:num w:numId="3" w16cid:durableId="933054757">
    <w:abstractNumId w:val="32"/>
  </w:num>
  <w:num w:numId="4" w16cid:durableId="307589569">
    <w:abstractNumId w:val="19"/>
  </w:num>
  <w:num w:numId="5" w16cid:durableId="1198548331">
    <w:abstractNumId w:val="2"/>
  </w:num>
  <w:num w:numId="6" w16cid:durableId="206920317">
    <w:abstractNumId w:val="22"/>
  </w:num>
  <w:num w:numId="7" w16cid:durableId="1955747051">
    <w:abstractNumId w:val="12"/>
  </w:num>
  <w:num w:numId="8" w16cid:durableId="1181772498">
    <w:abstractNumId w:val="25"/>
  </w:num>
  <w:num w:numId="9" w16cid:durableId="1396126997">
    <w:abstractNumId w:val="21"/>
  </w:num>
  <w:num w:numId="10" w16cid:durableId="1968730099">
    <w:abstractNumId w:val="24"/>
  </w:num>
  <w:num w:numId="11" w16cid:durableId="1626348417">
    <w:abstractNumId w:val="15"/>
  </w:num>
  <w:num w:numId="12" w16cid:durableId="1436245507">
    <w:abstractNumId w:val="7"/>
  </w:num>
  <w:num w:numId="13" w16cid:durableId="2059544493">
    <w:abstractNumId w:val="28"/>
  </w:num>
  <w:num w:numId="14" w16cid:durableId="144667374">
    <w:abstractNumId w:val="5"/>
  </w:num>
  <w:num w:numId="15" w16cid:durableId="53281367">
    <w:abstractNumId w:val="3"/>
  </w:num>
  <w:num w:numId="16" w16cid:durableId="450125808">
    <w:abstractNumId w:val="2"/>
  </w:num>
  <w:num w:numId="17" w16cid:durableId="855387922">
    <w:abstractNumId w:val="8"/>
  </w:num>
  <w:num w:numId="18" w16cid:durableId="1598444861">
    <w:abstractNumId w:val="23"/>
  </w:num>
  <w:num w:numId="19" w16cid:durableId="1589342976">
    <w:abstractNumId w:val="34"/>
  </w:num>
  <w:num w:numId="20" w16cid:durableId="690422133">
    <w:abstractNumId w:val="31"/>
  </w:num>
  <w:num w:numId="21" w16cid:durableId="1510755289">
    <w:abstractNumId w:val="30"/>
  </w:num>
  <w:num w:numId="22" w16cid:durableId="1782529510">
    <w:abstractNumId w:val="13"/>
  </w:num>
  <w:num w:numId="23" w16cid:durableId="63915135">
    <w:abstractNumId w:val="9"/>
  </w:num>
  <w:num w:numId="24" w16cid:durableId="992221626">
    <w:abstractNumId w:val="18"/>
  </w:num>
  <w:num w:numId="25" w16cid:durableId="1580482216">
    <w:abstractNumId w:val="20"/>
  </w:num>
  <w:num w:numId="26" w16cid:durableId="48893143">
    <w:abstractNumId w:val="14"/>
  </w:num>
  <w:num w:numId="27" w16cid:durableId="769281345">
    <w:abstractNumId w:val="17"/>
  </w:num>
  <w:num w:numId="28" w16cid:durableId="2124760903">
    <w:abstractNumId w:val="27"/>
  </w:num>
  <w:num w:numId="29" w16cid:durableId="1656832212">
    <w:abstractNumId w:val="36"/>
  </w:num>
  <w:num w:numId="30" w16cid:durableId="1022820447">
    <w:abstractNumId w:val="0"/>
  </w:num>
  <w:num w:numId="31" w16cid:durableId="2046562828">
    <w:abstractNumId w:val="11"/>
  </w:num>
  <w:num w:numId="32" w16cid:durableId="137771120">
    <w:abstractNumId w:val="16"/>
  </w:num>
  <w:num w:numId="33" w16cid:durableId="981230072">
    <w:abstractNumId w:val="35"/>
  </w:num>
  <w:num w:numId="34" w16cid:durableId="1660040159">
    <w:abstractNumId w:val="4"/>
  </w:num>
  <w:num w:numId="35" w16cid:durableId="667640438">
    <w:abstractNumId w:val="6"/>
  </w:num>
  <w:num w:numId="36" w16cid:durableId="1112439291">
    <w:abstractNumId w:val="10"/>
  </w:num>
  <w:num w:numId="37" w16cid:durableId="267202328">
    <w:abstractNumId w:val="1"/>
  </w:num>
  <w:num w:numId="38" w16cid:durableId="104884435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fr-FR" w:vendorID="9" w:dllVersion="512" w:checkStyle="1"/>
  <w:activeWritingStyle w:appName="MSWord" w:lang="de-DE" w:vendorID="9" w:dllVersion="512" w:checkStyle="1"/>
  <w:activeWritingStyle w:appName="MSWord" w:lang="nl-NL" w:vendorID="9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340"/>
    <w:rsid w:val="00004FBE"/>
    <w:rsid w:val="00010FBE"/>
    <w:rsid w:val="00014897"/>
    <w:rsid w:val="000169F2"/>
    <w:rsid w:val="00023AB6"/>
    <w:rsid w:val="00024612"/>
    <w:rsid w:val="0003540D"/>
    <w:rsid w:val="00040DB6"/>
    <w:rsid w:val="0004324E"/>
    <w:rsid w:val="00044515"/>
    <w:rsid w:val="00044FCC"/>
    <w:rsid w:val="00046327"/>
    <w:rsid w:val="00047180"/>
    <w:rsid w:val="00057FCF"/>
    <w:rsid w:val="00060184"/>
    <w:rsid w:val="00073757"/>
    <w:rsid w:val="00075351"/>
    <w:rsid w:val="00075379"/>
    <w:rsid w:val="000850C0"/>
    <w:rsid w:val="00087444"/>
    <w:rsid w:val="00090312"/>
    <w:rsid w:val="00091125"/>
    <w:rsid w:val="0009210F"/>
    <w:rsid w:val="0009427F"/>
    <w:rsid w:val="000A7DD8"/>
    <w:rsid w:val="000C21A1"/>
    <w:rsid w:val="000D041E"/>
    <w:rsid w:val="000D2BF0"/>
    <w:rsid w:val="000D638D"/>
    <w:rsid w:val="000D7ECA"/>
    <w:rsid w:val="000E0FE3"/>
    <w:rsid w:val="000E3473"/>
    <w:rsid w:val="000E4E38"/>
    <w:rsid w:val="000E5228"/>
    <w:rsid w:val="000F6924"/>
    <w:rsid w:val="001029FC"/>
    <w:rsid w:val="00105723"/>
    <w:rsid w:val="00110ACA"/>
    <w:rsid w:val="00112DBF"/>
    <w:rsid w:val="001210E5"/>
    <w:rsid w:val="00133479"/>
    <w:rsid w:val="00134EDB"/>
    <w:rsid w:val="00141505"/>
    <w:rsid w:val="00152148"/>
    <w:rsid w:val="00152669"/>
    <w:rsid w:val="0015536C"/>
    <w:rsid w:val="001555F9"/>
    <w:rsid w:val="001569B6"/>
    <w:rsid w:val="0016077C"/>
    <w:rsid w:val="001609A0"/>
    <w:rsid w:val="00161C0E"/>
    <w:rsid w:val="001630DC"/>
    <w:rsid w:val="00164980"/>
    <w:rsid w:val="00173D93"/>
    <w:rsid w:val="001758E6"/>
    <w:rsid w:val="00180ACC"/>
    <w:rsid w:val="001821D2"/>
    <w:rsid w:val="00184879"/>
    <w:rsid w:val="001856E4"/>
    <w:rsid w:val="001A5926"/>
    <w:rsid w:val="001B6ECF"/>
    <w:rsid w:val="001C2994"/>
    <w:rsid w:val="001C41C2"/>
    <w:rsid w:val="001C74B1"/>
    <w:rsid w:val="001D1FC1"/>
    <w:rsid w:val="001D26C2"/>
    <w:rsid w:val="001D6918"/>
    <w:rsid w:val="001E0A63"/>
    <w:rsid w:val="001E3254"/>
    <w:rsid w:val="001E7F94"/>
    <w:rsid w:val="00200037"/>
    <w:rsid w:val="00201CE1"/>
    <w:rsid w:val="00203C71"/>
    <w:rsid w:val="00204E25"/>
    <w:rsid w:val="0021170F"/>
    <w:rsid w:val="002135FD"/>
    <w:rsid w:val="00215653"/>
    <w:rsid w:val="00230126"/>
    <w:rsid w:val="00230407"/>
    <w:rsid w:val="002332B9"/>
    <w:rsid w:val="002367BA"/>
    <w:rsid w:val="00240B21"/>
    <w:rsid w:val="0024125A"/>
    <w:rsid w:val="00243084"/>
    <w:rsid w:val="002675FB"/>
    <w:rsid w:val="00273543"/>
    <w:rsid w:val="00273897"/>
    <w:rsid w:val="00277D16"/>
    <w:rsid w:val="00281741"/>
    <w:rsid w:val="002821BA"/>
    <w:rsid w:val="002870E9"/>
    <w:rsid w:val="00291FB0"/>
    <w:rsid w:val="00296BB2"/>
    <w:rsid w:val="002A3C69"/>
    <w:rsid w:val="002A77A3"/>
    <w:rsid w:val="002A7AC2"/>
    <w:rsid w:val="002B1AF6"/>
    <w:rsid w:val="002C20C3"/>
    <w:rsid w:val="002C66C3"/>
    <w:rsid w:val="002D21F6"/>
    <w:rsid w:val="002D3DEF"/>
    <w:rsid w:val="002D3E11"/>
    <w:rsid w:val="002D5203"/>
    <w:rsid w:val="002E1B59"/>
    <w:rsid w:val="002E287A"/>
    <w:rsid w:val="002F0C6A"/>
    <w:rsid w:val="002F0F69"/>
    <w:rsid w:val="002F5234"/>
    <w:rsid w:val="002F6F2A"/>
    <w:rsid w:val="0030121C"/>
    <w:rsid w:val="003024E5"/>
    <w:rsid w:val="00326510"/>
    <w:rsid w:val="00335935"/>
    <w:rsid w:val="00341038"/>
    <w:rsid w:val="00355330"/>
    <w:rsid w:val="0035702F"/>
    <w:rsid w:val="00361A18"/>
    <w:rsid w:val="00366736"/>
    <w:rsid w:val="00371855"/>
    <w:rsid w:val="00375B59"/>
    <w:rsid w:val="00384E9B"/>
    <w:rsid w:val="00385C36"/>
    <w:rsid w:val="00385FD2"/>
    <w:rsid w:val="003870C8"/>
    <w:rsid w:val="00393B05"/>
    <w:rsid w:val="00394E70"/>
    <w:rsid w:val="0039519C"/>
    <w:rsid w:val="0039750C"/>
    <w:rsid w:val="003A0AAC"/>
    <w:rsid w:val="003B2C4B"/>
    <w:rsid w:val="003C3DD2"/>
    <w:rsid w:val="003C7AD0"/>
    <w:rsid w:val="003D468A"/>
    <w:rsid w:val="003D4841"/>
    <w:rsid w:val="003D5A9C"/>
    <w:rsid w:val="003F0062"/>
    <w:rsid w:val="003F36A0"/>
    <w:rsid w:val="003F5D41"/>
    <w:rsid w:val="0040077F"/>
    <w:rsid w:val="00401850"/>
    <w:rsid w:val="00405A7E"/>
    <w:rsid w:val="00410E5F"/>
    <w:rsid w:val="004121B2"/>
    <w:rsid w:val="00416D38"/>
    <w:rsid w:val="00417269"/>
    <w:rsid w:val="00427920"/>
    <w:rsid w:val="0043115C"/>
    <w:rsid w:val="00440819"/>
    <w:rsid w:val="00440B98"/>
    <w:rsid w:val="0044520D"/>
    <w:rsid w:val="00453B60"/>
    <w:rsid w:val="004556C3"/>
    <w:rsid w:val="004657BB"/>
    <w:rsid w:val="00472F39"/>
    <w:rsid w:val="00475670"/>
    <w:rsid w:val="0047684D"/>
    <w:rsid w:val="00481492"/>
    <w:rsid w:val="00483071"/>
    <w:rsid w:val="004835A3"/>
    <w:rsid w:val="00486E79"/>
    <w:rsid w:val="00486FB1"/>
    <w:rsid w:val="0048740C"/>
    <w:rsid w:val="00490011"/>
    <w:rsid w:val="00492652"/>
    <w:rsid w:val="00494CD8"/>
    <w:rsid w:val="00495117"/>
    <w:rsid w:val="004964B1"/>
    <w:rsid w:val="0049714F"/>
    <w:rsid w:val="004A224B"/>
    <w:rsid w:val="004A4BC0"/>
    <w:rsid w:val="004A7235"/>
    <w:rsid w:val="004C0517"/>
    <w:rsid w:val="004C0C8F"/>
    <w:rsid w:val="004C22C2"/>
    <w:rsid w:val="004D1C86"/>
    <w:rsid w:val="004D5F11"/>
    <w:rsid w:val="004E516D"/>
    <w:rsid w:val="00510538"/>
    <w:rsid w:val="00513981"/>
    <w:rsid w:val="00521BB3"/>
    <w:rsid w:val="005317D8"/>
    <w:rsid w:val="00534224"/>
    <w:rsid w:val="0053634C"/>
    <w:rsid w:val="00537421"/>
    <w:rsid w:val="00556E2F"/>
    <w:rsid w:val="005571E9"/>
    <w:rsid w:val="00565756"/>
    <w:rsid w:val="00567060"/>
    <w:rsid w:val="005701BD"/>
    <w:rsid w:val="00572477"/>
    <w:rsid w:val="00581A52"/>
    <w:rsid w:val="0058214E"/>
    <w:rsid w:val="005828F7"/>
    <w:rsid w:val="00584B2C"/>
    <w:rsid w:val="00587CD9"/>
    <w:rsid w:val="005911E8"/>
    <w:rsid w:val="0059283D"/>
    <w:rsid w:val="005A3E91"/>
    <w:rsid w:val="005A4F19"/>
    <w:rsid w:val="005B2C47"/>
    <w:rsid w:val="005B46B2"/>
    <w:rsid w:val="005B7A3D"/>
    <w:rsid w:val="005B7CCF"/>
    <w:rsid w:val="005C7D4E"/>
    <w:rsid w:val="005D16D1"/>
    <w:rsid w:val="005D1757"/>
    <w:rsid w:val="005D4D17"/>
    <w:rsid w:val="005D7166"/>
    <w:rsid w:val="005D7CB5"/>
    <w:rsid w:val="005E3D9D"/>
    <w:rsid w:val="005E5646"/>
    <w:rsid w:val="005F5369"/>
    <w:rsid w:val="00604B9F"/>
    <w:rsid w:val="00604DDD"/>
    <w:rsid w:val="006053C1"/>
    <w:rsid w:val="00615EC4"/>
    <w:rsid w:val="0061733C"/>
    <w:rsid w:val="00624BC1"/>
    <w:rsid w:val="0062724A"/>
    <w:rsid w:val="0063080B"/>
    <w:rsid w:val="00634865"/>
    <w:rsid w:val="00636EAD"/>
    <w:rsid w:val="006418EA"/>
    <w:rsid w:val="00645876"/>
    <w:rsid w:val="00650426"/>
    <w:rsid w:val="0065452F"/>
    <w:rsid w:val="00656DB0"/>
    <w:rsid w:val="00666340"/>
    <w:rsid w:val="0066738D"/>
    <w:rsid w:val="006711B5"/>
    <w:rsid w:val="00671FC3"/>
    <w:rsid w:val="00676229"/>
    <w:rsid w:val="00677E9C"/>
    <w:rsid w:val="00686EA7"/>
    <w:rsid w:val="006875E6"/>
    <w:rsid w:val="00690639"/>
    <w:rsid w:val="00693C7D"/>
    <w:rsid w:val="0069466F"/>
    <w:rsid w:val="006A61B8"/>
    <w:rsid w:val="006A7281"/>
    <w:rsid w:val="006A7645"/>
    <w:rsid w:val="006B34DD"/>
    <w:rsid w:val="006C062D"/>
    <w:rsid w:val="006C4D9A"/>
    <w:rsid w:val="006D2A76"/>
    <w:rsid w:val="006E09E1"/>
    <w:rsid w:val="006F56A2"/>
    <w:rsid w:val="006F57DB"/>
    <w:rsid w:val="006F70D0"/>
    <w:rsid w:val="006F7A76"/>
    <w:rsid w:val="007008F6"/>
    <w:rsid w:val="00707BFA"/>
    <w:rsid w:val="00711F61"/>
    <w:rsid w:val="007154C6"/>
    <w:rsid w:val="0071625E"/>
    <w:rsid w:val="00717182"/>
    <w:rsid w:val="00721268"/>
    <w:rsid w:val="00721CEA"/>
    <w:rsid w:val="00721D62"/>
    <w:rsid w:val="0073177D"/>
    <w:rsid w:val="00732F27"/>
    <w:rsid w:val="00754DEC"/>
    <w:rsid w:val="0076035D"/>
    <w:rsid w:val="00763704"/>
    <w:rsid w:val="007647E6"/>
    <w:rsid w:val="00767866"/>
    <w:rsid w:val="00771628"/>
    <w:rsid w:val="00772713"/>
    <w:rsid w:val="00773E5B"/>
    <w:rsid w:val="00774196"/>
    <w:rsid w:val="007825FA"/>
    <w:rsid w:val="0078280B"/>
    <w:rsid w:val="00786A18"/>
    <w:rsid w:val="00787943"/>
    <w:rsid w:val="00796EF7"/>
    <w:rsid w:val="007A176D"/>
    <w:rsid w:val="007A188B"/>
    <w:rsid w:val="007A344A"/>
    <w:rsid w:val="007B353C"/>
    <w:rsid w:val="007B7D89"/>
    <w:rsid w:val="007C25F6"/>
    <w:rsid w:val="007C64D5"/>
    <w:rsid w:val="007C76DA"/>
    <w:rsid w:val="007D1693"/>
    <w:rsid w:val="007D278B"/>
    <w:rsid w:val="007E1363"/>
    <w:rsid w:val="007E3889"/>
    <w:rsid w:val="007E67A3"/>
    <w:rsid w:val="007F2BE3"/>
    <w:rsid w:val="007F491D"/>
    <w:rsid w:val="007F59DA"/>
    <w:rsid w:val="007F5C4F"/>
    <w:rsid w:val="00800F3F"/>
    <w:rsid w:val="0080480D"/>
    <w:rsid w:val="008067B6"/>
    <w:rsid w:val="008143CE"/>
    <w:rsid w:val="00820363"/>
    <w:rsid w:val="008353E5"/>
    <w:rsid w:val="00835DB6"/>
    <w:rsid w:val="0083793B"/>
    <w:rsid w:val="0084161A"/>
    <w:rsid w:val="008501E3"/>
    <w:rsid w:val="008513B5"/>
    <w:rsid w:val="00854451"/>
    <w:rsid w:val="00860CB5"/>
    <w:rsid w:val="00862C89"/>
    <w:rsid w:val="00865940"/>
    <w:rsid w:val="00865AA5"/>
    <w:rsid w:val="0087274D"/>
    <w:rsid w:val="00884520"/>
    <w:rsid w:val="00884F94"/>
    <w:rsid w:val="00886776"/>
    <w:rsid w:val="00890411"/>
    <w:rsid w:val="0089305C"/>
    <w:rsid w:val="008A08B1"/>
    <w:rsid w:val="008A3D17"/>
    <w:rsid w:val="008B0411"/>
    <w:rsid w:val="008B074F"/>
    <w:rsid w:val="008B1D1A"/>
    <w:rsid w:val="008B6D46"/>
    <w:rsid w:val="008C26A2"/>
    <w:rsid w:val="008C38D2"/>
    <w:rsid w:val="008C5E10"/>
    <w:rsid w:val="008D12C5"/>
    <w:rsid w:val="008E03DC"/>
    <w:rsid w:val="008E1CF6"/>
    <w:rsid w:val="008F7438"/>
    <w:rsid w:val="00901203"/>
    <w:rsid w:val="009112AC"/>
    <w:rsid w:val="009132A3"/>
    <w:rsid w:val="00923612"/>
    <w:rsid w:val="009431E2"/>
    <w:rsid w:val="009465E2"/>
    <w:rsid w:val="00957BF4"/>
    <w:rsid w:val="009628A3"/>
    <w:rsid w:val="00962F5C"/>
    <w:rsid w:val="009736CA"/>
    <w:rsid w:val="00974900"/>
    <w:rsid w:val="00981E6F"/>
    <w:rsid w:val="009864E2"/>
    <w:rsid w:val="00996AAA"/>
    <w:rsid w:val="009A1E46"/>
    <w:rsid w:val="009A2F2D"/>
    <w:rsid w:val="009A6882"/>
    <w:rsid w:val="009B6D7D"/>
    <w:rsid w:val="009B6DFC"/>
    <w:rsid w:val="009C3CD3"/>
    <w:rsid w:val="009C65C7"/>
    <w:rsid w:val="009D1A2E"/>
    <w:rsid w:val="009E26E2"/>
    <w:rsid w:val="009E36F0"/>
    <w:rsid w:val="009E40CE"/>
    <w:rsid w:val="009F5193"/>
    <w:rsid w:val="009F6C7E"/>
    <w:rsid w:val="009F730A"/>
    <w:rsid w:val="00A0645C"/>
    <w:rsid w:val="00A110B5"/>
    <w:rsid w:val="00A12C43"/>
    <w:rsid w:val="00A22238"/>
    <w:rsid w:val="00A27C32"/>
    <w:rsid w:val="00A45DC3"/>
    <w:rsid w:val="00A54828"/>
    <w:rsid w:val="00A56942"/>
    <w:rsid w:val="00A63266"/>
    <w:rsid w:val="00A64E8E"/>
    <w:rsid w:val="00A6577F"/>
    <w:rsid w:val="00A6784B"/>
    <w:rsid w:val="00A746E6"/>
    <w:rsid w:val="00A82D93"/>
    <w:rsid w:val="00A9004E"/>
    <w:rsid w:val="00A9095E"/>
    <w:rsid w:val="00A962D0"/>
    <w:rsid w:val="00A9638B"/>
    <w:rsid w:val="00A96D74"/>
    <w:rsid w:val="00A97850"/>
    <w:rsid w:val="00AA04F4"/>
    <w:rsid w:val="00AA284E"/>
    <w:rsid w:val="00AA7E0D"/>
    <w:rsid w:val="00AC2007"/>
    <w:rsid w:val="00AC30A6"/>
    <w:rsid w:val="00AC5382"/>
    <w:rsid w:val="00AD18D2"/>
    <w:rsid w:val="00AD42A5"/>
    <w:rsid w:val="00AE7241"/>
    <w:rsid w:val="00AF02E8"/>
    <w:rsid w:val="00B07401"/>
    <w:rsid w:val="00B11C33"/>
    <w:rsid w:val="00B210D8"/>
    <w:rsid w:val="00B2209C"/>
    <w:rsid w:val="00B23C43"/>
    <w:rsid w:val="00B31005"/>
    <w:rsid w:val="00B31414"/>
    <w:rsid w:val="00B47548"/>
    <w:rsid w:val="00B60B0C"/>
    <w:rsid w:val="00B60CB6"/>
    <w:rsid w:val="00B612A7"/>
    <w:rsid w:val="00B665B4"/>
    <w:rsid w:val="00B70632"/>
    <w:rsid w:val="00B7670F"/>
    <w:rsid w:val="00B813B3"/>
    <w:rsid w:val="00B84E4F"/>
    <w:rsid w:val="00B86EEE"/>
    <w:rsid w:val="00B92825"/>
    <w:rsid w:val="00B92BDF"/>
    <w:rsid w:val="00B942C8"/>
    <w:rsid w:val="00BA2F69"/>
    <w:rsid w:val="00BA43F4"/>
    <w:rsid w:val="00BB4640"/>
    <w:rsid w:val="00BC2E80"/>
    <w:rsid w:val="00BC7135"/>
    <w:rsid w:val="00BD0834"/>
    <w:rsid w:val="00BD33D7"/>
    <w:rsid w:val="00BE0046"/>
    <w:rsid w:val="00BE04FF"/>
    <w:rsid w:val="00BE1880"/>
    <w:rsid w:val="00BE2EF4"/>
    <w:rsid w:val="00BF4435"/>
    <w:rsid w:val="00BF6FD3"/>
    <w:rsid w:val="00C0141D"/>
    <w:rsid w:val="00C117DA"/>
    <w:rsid w:val="00C1648D"/>
    <w:rsid w:val="00C165AB"/>
    <w:rsid w:val="00C22F08"/>
    <w:rsid w:val="00C30A3C"/>
    <w:rsid w:val="00C32486"/>
    <w:rsid w:val="00C37E1F"/>
    <w:rsid w:val="00C432B2"/>
    <w:rsid w:val="00C53C7D"/>
    <w:rsid w:val="00C61103"/>
    <w:rsid w:val="00C621AC"/>
    <w:rsid w:val="00C6428B"/>
    <w:rsid w:val="00C73C49"/>
    <w:rsid w:val="00C7449D"/>
    <w:rsid w:val="00C76BD4"/>
    <w:rsid w:val="00C85DDE"/>
    <w:rsid w:val="00C864A9"/>
    <w:rsid w:val="00C86FD8"/>
    <w:rsid w:val="00CA2A38"/>
    <w:rsid w:val="00CA4D58"/>
    <w:rsid w:val="00CA58A0"/>
    <w:rsid w:val="00CB0752"/>
    <w:rsid w:val="00CB18DE"/>
    <w:rsid w:val="00CB33B1"/>
    <w:rsid w:val="00CB7959"/>
    <w:rsid w:val="00CC2C21"/>
    <w:rsid w:val="00CC7962"/>
    <w:rsid w:val="00CD2653"/>
    <w:rsid w:val="00CD6A71"/>
    <w:rsid w:val="00CE0A72"/>
    <w:rsid w:val="00CE14A6"/>
    <w:rsid w:val="00CE79D3"/>
    <w:rsid w:val="00CF27E0"/>
    <w:rsid w:val="00CF78FC"/>
    <w:rsid w:val="00D02F11"/>
    <w:rsid w:val="00D06283"/>
    <w:rsid w:val="00D151C3"/>
    <w:rsid w:val="00D161F3"/>
    <w:rsid w:val="00D17486"/>
    <w:rsid w:val="00D208E2"/>
    <w:rsid w:val="00D20C3B"/>
    <w:rsid w:val="00D30FC2"/>
    <w:rsid w:val="00D3133D"/>
    <w:rsid w:val="00D37170"/>
    <w:rsid w:val="00D40712"/>
    <w:rsid w:val="00D40D06"/>
    <w:rsid w:val="00D43D32"/>
    <w:rsid w:val="00D4497E"/>
    <w:rsid w:val="00D44C88"/>
    <w:rsid w:val="00D52C3D"/>
    <w:rsid w:val="00D54E62"/>
    <w:rsid w:val="00D55460"/>
    <w:rsid w:val="00D567FF"/>
    <w:rsid w:val="00D569A6"/>
    <w:rsid w:val="00D96D18"/>
    <w:rsid w:val="00DC69E8"/>
    <w:rsid w:val="00DC78A2"/>
    <w:rsid w:val="00DD07F0"/>
    <w:rsid w:val="00DD7340"/>
    <w:rsid w:val="00DE0B4D"/>
    <w:rsid w:val="00DE119B"/>
    <w:rsid w:val="00DE11B4"/>
    <w:rsid w:val="00DF0020"/>
    <w:rsid w:val="00DF35EC"/>
    <w:rsid w:val="00DF651E"/>
    <w:rsid w:val="00DF7288"/>
    <w:rsid w:val="00DF76F2"/>
    <w:rsid w:val="00DF7ED3"/>
    <w:rsid w:val="00E01322"/>
    <w:rsid w:val="00E04013"/>
    <w:rsid w:val="00E108B3"/>
    <w:rsid w:val="00E12676"/>
    <w:rsid w:val="00E12D6A"/>
    <w:rsid w:val="00E15248"/>
    <w:rsid w:val="00E1678B"/>
    <w:rsid w:val="00E223CA"/>
    <w:rsid w:val="00E337B4"/>
    <w:rsid w:val="00E35F5F"/>
    <w:rsid w:val="00E365B5"/>
    <w:rsid w:val="00E42748"/>
    <w:rsid w:val="00E45943"/>
    <w:rsid w:val="00E54921"/>
    <w:rsid w:val="00E61F48"/>
    <w:rsid w:val="00E66E96"/>
    <w:rsid w:val="00E71652"/>
    <w:rsid w:val="00E746F1"/>
    <w:rsid w:val="00E75F3B"/>
    <w:rsid w:val="00E81A26"/>
    <w:rsid w:val="00E826C8"/>
    <w:rsid w:val="00E83C5C"/>
    <w:rsid w:val="00E84999"/>
    <w:rsid w:val="00E914D4"/>
    <w:rsid w:val="00E96560"/>
    <w:rsid w:val="00EB11A1"/>
    <w:rsid w:val="00EB23C1"/>
    <w:rsid w:val="00ED1D27"/>
    <w:rsid w:val="00ED32EF"/>
    <w:rsid w:val="00ED3420"/>
    <w:rsid w:val="00ED47D8"/>
    <w:rsid w:val="00ED4D62"/>
    <w:rsid w:val="00EE2EF2"/>
    <w:rsid w:val="00EE3F62"/>
    <w:rsid w:val="00EF0AEB"/>
    <w:rsid w:val="00EF12BF"/>
    <w:rsid w:val="00F01072"/>
    <w:rsid w:val="00F03315"/>
    <w:rsid w:val="00F07457"/>
    <w:rsid w:val="00F16F06"/>
    <w:rsid w:val="00F2104E"/>
    <w:rsid w:val="00F256FF"/>
    <w:rsid w:val="00F370AB"/>
    <w:rsid w:val="00F37C20"/>
    <w:rsid w:val="00F41D84"/>
    <w:rsid w:val="00F424EE"/>
    <w:rsid w:val="00F52C70"/>
    <w:rsid w:val="00F53B2A"/>
    <w:rsid w:val="00F612C0"/>
    <w:rsid w:val="00F61400"/>
    <w:rsid w:val="00F6446D"/>
    <w:rsid w:val="00F66558"/>
    <w:rsid w:val="00F7381F"/>
    <w:rsid w:val="00F75747"/>
    <w:rsid w:val="00F83CF7"/>
    <w:rsid w:val="00F94ADB"/>
    <w:rsid w:val="00FA0287"/>
    <w:rsid w:val="00FA0AB0"/>
    <w:rsid w:val="00FA1233"/>
    <w:rsid w:val="00FA5AE7"/>
    <w:rsid w:val="00FB452F"/>
    <w:rsid w:val="00FB474A"/>
    <w:rsid w:val="00FB4E8D"/>
    <w:rsid w:val="00FB76D3"/>
    <w:rsid w:val="00FC47EA"/>
    <w:rsid w:val="00FC62B6"/>
    <w:rsid w:val="00FE4436"/>
    <w:rsid w:val="00FE524D"/>
    <w:rsid w:val="00FE60BC"/>
    <w:rsid w:val="00FE6B53"/>
    <w:rsid w:val="00FF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1B92F70"/>
  <w15:chartTrackingRefBased/>
  <w15:docId w15:val="{E629230D-BB0C-46CB-9768-5051F8441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062"/>
  </w:style>
  <w:style w:type="paragraph" w:styleId="Titre1">
    <w:name w:val="heading 1"/>
    <w:basedOn w:val="Normal"/>
    <w:next w:val="Normal"/>
    <w:qFormat/>
    <w:pPr>
      <w:keepNext/>
      <w:spacing w:before="240" w:after="60"/>
      <w:ind w:left="708" w:hanging="708"/>
      <w:outlineLvl w:val="0"/>
    </w:pPr>
    <w:rPr>
      <w:rFonts w:ascii="Arial" w:hAnsi="Arial"/>
      <w:sz w:val="28"/>
      <w:lang w:val="en-GB"/>
    </w:rPr>
  </w:style>
  <w:style w:type="paragraph" w:styleId="Titre2">
    <w:name w:val="heading 2"/>
    <w:basedOn w:val="Normal"/>
    <w:next w:val="Normal"/>
    <w:qFormat/>
    <w:pPr>
      <w:keepNext/>
      <w:spacing w:before="240" w:after="60"/>
      <w:ind w:left="1416" w:hanging="708"/>
      <w:outlineLvl w:val="1"/>
    </w:pPr>
    <w:rPr>
      <w:rFonts w:ascii="Arial" w:hAnsi="Arial"/>
      <w:b/>
      <w:i/>
      <w:sz w:val="24"/>
      <w:lang w:val="en-GB"/>
    </w:rPr>
  </w:style>
  <w:style w:type="paragraph" w:styleId="Titre3">
    <w:name w:val="heading 3"/>
    <w:basedOn w:val="Normal"/>
    <w:next w:val="Normal"/>
    <w:qFormat/>
    <w:pPr>
      <w:keepNext/>
      <w:spacing w:before="240" w:after="60"/>
      <w:ind w:left="2124" w:hanging="708"/>
      <w:outlineLvl w:val="2"/>
    </w:pPr>
    <w:rPr>
      <w:b/>
      <w:sz w:val="24"/>
    </w:rPr>
  </w:style>
  <w:style w:type="paragraph" w:styleId="Titre4">
    <w:name w:val="heading 4"/>
    <w:basedOn w:val="Normal"/>
    <w:next w:val="Normal"/>
    <w:qFormat/>
    <w:pPr>
      <w:keepNext/>
      <w:jc w:val="center"/>
      <w:outlineLvl w:val="3"/>
    </w:pPr>
    <w:rPr>
      <w:b/>
      <w:i/>
      <w:sz w:val="32"/>
    </w:rPr>
  </w:style>
  <w:style w:type="paragraph" w:styleId="Titre5">
    <w:name w:val="heading 5"/>
    <w:basedOn w:val="Normal"/>
    <w:next w:val="Normal"/>
    <w:qFormat/>
    <w:pPr>
      <w:keepNext/>
      <w:jc w:val="center"/>
      <w:outlineLvl w:val="4"/>
    </w:pPr>
    <w:rPr>
      <w:rFonts w:ascii="CG Times (WN)" w:hAnsi="CG Times (WN)"/>
      <w:b/>
      <w:i/>
      <w:sz w:val="24"/>
    </w:rPr>
  </w:style>
  <w:style w:type="paragraph" w:styleId="Titre6">
    <w:name w:val="heading 6"/>
    <w:basedOn w:val="Normal"/>
    <w:next w:val="Normal"/>
    <w:qFormat/>
    <w:pPr>
      <w:keepNext/>
      <w:outlineLvl w:val="5"/>
    </w:pPr>
    <w:rPr>
      <w:i/>
    </w:rPr>
  </w:style>
  <w:style w:type="paragraph" w:styleId="Titre7">
    <w:name w:val="heading 7"/>
    <w:basedOn w:val="Normal"/>
    <w:next w:val="Normal"/>
    <w:qFormat/>
    <w:pPr>
      <w:keepNext/>
      <w:jc w:val="center"/>
      <w:outlineLvl w:val="6"/>
    </w:pPr>
    <w:rPr>
      <w:i/>
      <w:sz w:val="24"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i/>
      <w:sz w:val="24"/>
    </w:rPr>
  </w:style>
  <w:style w:type="paragraph" w:styleId="Titre9">
    <w:name w:val="heading 9"/>
    <w:basedOn w:val="Normal"/>
    <w:next w:val="Normal"/>
    <w:qFormat/>
    <w:pPr>
      <w:keepNext/>
      <w:jc w:val="center"/>
      <w:outlineLvl w:val="8"/>
    </w:pPr>
    <w:rPr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page">
    <w:name w:val="page number"/>
    <w:basedOn w:val="Policepardfaut"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semiHidden/>
    <w:pPr>
      <w:tabs>
        <w:tab w:val="right" w:leader="dot" w:pos="9071"/>
      </w:tabs>
      <w:spacing w:before="200" w:after="100"/>
    </w:pPr>
    <w:rPr>
      <w:rFonts w:ascii="Arial" w:hAnsi="Arial"/>
      <w:b/>
      <w:caps/>
      <w:sz w:val="24"/>
      <w:lang w:val="en-GB"/>
    </w:rPr>
  </w:style>
  <w:style w:type="paragraph" w:styleId="TM2">
    <w:name w:val="toc 2"/>
    <w:basedOn w:val="Normal"/>
    <w:next w:val="Normal"/>
    <w:semiHidden/>
    <w:pPr>
      <w:tabs>
        <w:tab w:val="right" w:leader="dot" w:pos="9071"/>
      </w:tabs>
      <w:ind w:left="198"/>
    </w:pPr>
    <w:rPr>
      <w:b/>
      <w:sz w:val="24"/>
      <w:lang w:val="en-GB"/>
    </w:rPr>
  </w:style>
  <w:style w:type="paragraph" w:styleId="TM3">
    <w:name w:val="toc 3"/>
    <w:basedOn w:val="Normal"/>
    <w:next w:val="Normal"/>
    <w:semiHidden/>
    <w:pPr>
      <w:tabs>
        <w:tab w:val="right" w:leader="dot" w:pos="9071"/>
      </w:tabs>
      <w:ind w:left="400"/>
    </w:pPr>
    <w:rPr>
      <w:lang w:val="en-GB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  <w:rPr>
      <w:lang w:val="en-GB"/>
    </w:rPr>
  </w:style>
  <w:style w:type="paragraph" w:styleId="Corpsdetexte2">
    <w:name w:val="Body Text 2"/>
    <w:basedOn w:val="Normal"/>
    <w:rPr>
      <w:sz w:val="24"/>
    </w:rPr>
  </w:style>
  <w:style w:type="paragraph" w:styleId="Corpsdetexte">
    <w:name w:val="Body Text"/>
    <w:basedOn w:val="Normal"/>
    <w:pPr>
      <w:jc w:val="center"/>
    </w:pPr>
    <w:rPr>
      <w:sz w:val="24"/>
    </w:rPr>
  </w:style>
  <w:style w:type="paragraph" w:styleId="Retraitcorpsdetexte">
    <w:name w:val="Body Text Indent"/>
    <w:basedOn w:val="Normal"/>
    <w:rPr>
      <w:color w:val="FF0000"/>
      <w:sz w:val="24"/>
    </w:rPr>
  </w:style>
  <w:style w:type="paragraph" w:styleId="Commentaire">
    <w:name w:val="annotation text"/>
    <w:basedOn w:val="Normal"/>
    <w:semiHidden/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par1">
    <w:name w:val="par1"/>
    <w:basedOn w:val="Normal"/>
    <w:rsid w:val="008143CE"/>
    <w:pPr>
      <w:ind w:firstLine="567"/>
    </w:pPr>
    <w:rPr>
      <w:sz w:val="24"/>
    </w:rPr>
  </w:style>
  <w:style w:type="table" w:styleId="Grilledutableau">
    <w:name w:val="Table Grid"/>
    <w:basedOn w:val="TableauNormal"/>
    <w:rsid w:val="00D54E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rsid w:val="00786A18"/>
    <w:pPr>
      <w:spacing w:after="120"/>
    </w:pPr>
    <w:rPr>
      <w:sz w:val="16"/>
      <w:szCs w:val="16"/>
    </w:rPr>
  </w:style>
  <w:style w:type="character" w:styleId="Lienhypertexte">
    <w:name w:val="Hyperlink"/>
    <w:rsid w:val="001D6918"/>
    <w:rPr>
      <w:color w:val="0000FF"/>
      <w:u w:val="single"/>
    </w:rPr>
  </w:style>
  <w:style w:type="paragraph" w:customStyle="1" w:styleId="Char">
    <w:name w:val="Char"/>
    <w:basedOn w:val="Normal"/>
    <w:next w:val="Normal"/>
    <w:rsid w:val="006F57DB"/>
    <w:pPr>
      <w:spacing w:after="160" w:line="240" w:lineRule="exact"/>
    </w:pPr>
    <w:rPr>
      <w:rFonts w:ascii="Verdana" w:hAnsi="Verdana"/>
      <w:lang w:val="en-US" w:eastAsia="en-US"/>
    </w:rPr>
  </w:style>
  <w:style w:type="paragraph" w:customStyle="1" w:styleId="Char1">
    <w:name w:val="Char1"/>
    <w:basedOn w:val="Normal"/>
    <w:next w:val="Normal"/>
    <w:rsid w:val="00B23C43"/>
    <w:pPr>
      <w:spacing w:after="160" w:line="240" w:lineRule="exact"/>
    </w:pPr>
    <w:rPr>
      <w:rFonts w:ascii="Verdana" w:hAnsi="Verdana"/>
      <w:lang w:val="en-US" w:eastAsia="en-US"/>
    </w:rPr>
  </w:style>
  <w:style w:type="paragraph" w:customStyle="1" w:styleId="Default">
    <w:name w:val="Default"/>
    <w:rsid w:val="00B23C43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</w:rPr>
  </w:style>
  <w:style w:type="character" w:customStyle="1" w:styleId="hps">
    <w:name w:val="hps"/>
    <w:basedOn w:val="Policepardfaut"/>
    <w:rsid w:val="007F5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84" Type="http://schemas.openxmlformats.org/officeDocument/2006/relationships/image" Target="media/image78.emf"/><Relationship Id="rId89" Type="http://schemas.openxmlformats.org/officeDocument/2006/relationships/image" Target="media/image83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07" Type="http://schemas.openxmlformats.org/officeDocument/2006/relationships/theme" Target="theme/theme1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emf"/><Relationship Id="rId74" Type="http://schemas.openxmlformats.org/officeDocument/2006/relationships/image" Target="media/image68.emf"/><Relationship Id="rId79" Type="http://schemas.openxmlformats.org/officeDocument/2006/relationships/image" Target="media/image73.emf"/><Relationship Id="rId87" Type="http://schemas.openxmlformats.org/officeDocument/2006/relationships/image" Target="media/image81.emf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90" Type="http://schemas.openxmlformats.org/officeDocument/2006/relationships/image" Target="media/image84.emf"/><Relationship Id="rId95" Type="http://schemas.openxmlformats.org/officeDocument/2006/relationships/image" Target="media/image89.emf"/><Relationship Id="rId19" Type="http://schemas.openxmlformats.org/officeDocument/2006/relationships/image" Target="media/image1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77" Type="http://schemas.openxmlformats.org/officeDocument/2006/relationships/image" Target="media/image71.emf"/><Relationship Id="rId100" Type="http://schemas.openxmlformats.org/officeDocument/2006/relationships/header" Target="header1.xml"/><Relationship Id="rId105" Type="http://schemas.openxmlformats.org/officeDocument/2006/relationships/footer" Target="footer3.xml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80" Type="http://schemas.openxmlformats.org/officeDocument/2006/relationships/image" Target="media/image74.emf"/><Relationship Id="rId85" Type="http://schemas.openxmlformats.org/officeDocument/2006/relationships/image" Target="media/image79.emf"/><Relationship Id="rId93" Type="http://schemas.openxmlformats.org/officeDocument/2006/relationships/image" Target="media/image87.emf"/><Relationship Id="rId98" Type="http://schemas.openxmlformats.org/officeDocument/2006/relationships/image" Target="media/image9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emf"/><Relationship Id="rId67" Type="http://schemas.openxmlformats.org/officeDocument/2006/relationships/image" Target="media/image61.emf"/><Relationship Id="rId103" Type="http://schemas.openxmlformats.org/officeDocument/2006/relationships/footer" Target="footer2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91" Type="http://schemas.openxmlformats.org/officeDocument/2006/relationships/image" Target="media/image85.emf"/><Relationship Id="rId96" Type="http://schemas.openxmlformats.org/officeDocument/2006/relationships/image" Target="media/image9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6" Type="http://schemas.openxmlformats.org/officeDocument/2006/relationships/fontTable" Target="fontTable.xml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94" Type="http://schemas.openxmlformats.org/officeDocument/2006/relationships/image" Target="media/image88.emf"/><Relationship Id="rId99" Type="http://schemas.openxmlformats.org/officeDocument/2006/relationships/image" Target="media/image93.emf"/><Relationship Id="rId10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emf"/><Relationship Id="rId10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geeds\bat-emc\modeles%20rapport\report\emission\resac\geeds_emc-temp-rep_resac-002-b%20(by%20sub-range)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geeds_emc-temp-rep_resac-002-b (by sub-range).dot</Template>
  <TotalTime>0</TotalTime>
  <Pages>48</Pages>
  <Words>5026</Words>
  <Characters>27644</Characters>
  <Application>Microsoft Office Word</Application>
  <DocSecurity>0</DocSecurity>
  <Lines>230</Lines>
  <Paragraphs>65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d’essai type</vt:lpstr>
      <vt:lpstr>Rapport d’essai type</vt:lpstr>
    </vt:vector>
  </TitlesOfParts>
  <Company>valeo electronique</Company>
  <LinksUpToDate>false</LinksUpToDate>
  <CharactersWithSpaces>32605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d’essai type</dc:title>
  <dc:subject>Suivant cdc PSA B21 7110 (2000)</dc:subject>
  <dc:creator>p-FRP-CRE2-LaboCEM</dc:creator>
  <cp:keywords/>
  <cp:lastModifiedBy>Elie Tshingombe</cp:lastModifiedBy>
  <cp:revision>2</cp:revision>
  <cp:lastPrinted>2025-09-01T16:03:00Z</cp:lastPrinted>
  <dcterms:created xsi:type="dcterms:W3CDTF">2025-09-07T23:12:00Z</dcterms:created>
  <dcterms:modified xsi:type="dcterms:W3CDTF">2025-09-07T23:12:00Z</dcterms:modified>
</cp:coreProperties>
</file>